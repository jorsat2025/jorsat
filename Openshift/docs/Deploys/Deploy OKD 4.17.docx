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477753220" w:displacedByCustomXml="next"/>
    <w:bookmarkStart w:id="1" w:name="_Toc477753414" w:displacedByCustomXml="next"/>
    <w:bookmarkStart w:id="2" w:name="_Toc477753632" w:displacedByCustomXml="next"/>
    <w:bookmarkStart w:id="3" w:name="_Toc477754150" w:displacedByCustomXml="next"/>
    <w:bookmarkStart w:id="4" w:name="_Toc477754197" w:displacedByCustomXml="next"/>
    <w:bookmarkStart w:id="5" w:name="_Toc477754278" w:displacedByCustomXml="next"/>
    <w:bookmarkStart w:id="6" w:name="_Toc477753211" w:displacedByCustomXml="next"/>
    <w:bookmarkStart w:id="7" w:name="_Toc477753405" w:displacedByCustomXml="next"/>
    <w:bookmarkStart w:id="8" w:name="_Toc477753623" w:displacedByCustomXml="next"/>
    <w:bookmarkStart w:id="9" w:name="_Toc477754141" w:displacedByCustomXml="next"/>
    <w:bookmarkStart w:id="10" w:name="_Toc477754188" w:displacedByCustomXml="next"/>
    <w:bookmarkStart w:id="11" w:name="_Toc477754269" w:displacedByCustomXml="next"/>
    <w:sdt>
      <w:sdtPr>
        <w:id w:val="-995794815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6E17B0F5" w14:textId="70ED09A1" w:rsidR="00BF1C4D" w:rsidRDefault="00CB2799" w:rsidP="00904121">
          <w:pPr>
            <w:jc w:val="both"/>
          </w:pPr>
          <w:r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2B89B8E" wp14:editId="790FDF0E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217160" cy="10264775"/>
                    <wp:effectExtent l="0" t="0" r="0" b="0"/>
                    <wp:wrapNone/>
                    <wp:docPr id="1388214317" name="Rectángulo 13882143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217160" cy="10264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Calibri Light" w:hAnsi="Calibri Light"/>
                                    <w:caps/>
                                    <w:color w:val="000000" w:themeColor="text1"/>
                                    <w:sz w:val="96"/>
                                    <w:szCs w:val="80"/>
                                  </w:rPr>
                                  <w:alias w:val="Título"/>
                                  <w:id w:val="-12701583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62DB236" w14:textId="6DBAF10F" w:rsidR="00E96684" w:rsidRPr="00BF1C4D" w:rsidRDefault="00833CFE">
                                    <w:pPr>
                                      <w:pStyle w:val="Ttulo"/>
                                      <w:jc w:val="right"/>
                                      <w:rPr>
                                        <w:rFonts w:ascii="Calibri Light" w:hAnsi="Calibri Light"/>
                                        <w:caps/>
                                        <w:color w:val="000000" w:themeColor="text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rFonts w:ascii="Calibri Light" w:hAnsi="Calibri Light"/>
                                        <w:caps/>
                                        <w:color w:val="000000" w:themeColor="text1"/>
                                        <w:sz w:val="96"/>
                                        <w:szCs w:val="80"/>
                                      </w:rPr>
                                      <w:t>Deploy okd 4.1</w:t>
                                    </w:r>
                                    <w:r w:rsidR="006F608D">
                                      <w:rPr>
                                        <w:rFonts w:ascii="Calibri Light" w:hAnsi="Calibri Light"/>
                                        <w:caps/>
                                        <w:color w:val="000000" w:themeColor="text1"/>
                                        <w:sz w:val="96"/>
                                        <w:szCs w:val="80"/>
                                      </w:rPr>
                                      <w:t>7</w:t>
                                    </w:r>
                                  </w:p>
                                </w:sdtContent>
                              </w:sdt>
                              <w:p w14:paraId="621AA2DF" w14:textId="3B9F676B" w:rsidR="00E96684" w:rsidRPr="0017489C" w:rsidRDefault="00833CFE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17489C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>Deploy</w:t>
                                </w:r>
                                <w:r w:rsidR="00FC1F78" w:rsidRPr="0017489C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UPI</w:t>
                                </w:r>
                                <w:r w:rsidRPr="0017489C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y puesta </w:t>
                                </w:r>
                                <w:r w:rsidR="00460F70" w:rsidRPr="0017489C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>a punto  de cluster</w:t>
                                </w:r>
                                <w:r w:rsidR="00371D9E" w:rsidRPr="0017489C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ex IPI</w:t>
                                </w:r>
                                <w:r w:rsidR="00460F70" w:rsidRPr="0017489C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616019" w:rsidRPr="0017489C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con </w:t>
                                </w:r>
                                <w:r w:rsidR="00460F70" w:rsidRPr="0017489C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>OKD 4.1</w:t>
                                </w:r>
                                <w:r w:rsidR="006F608D" w:rsidRPr="0017489C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>7</w:t>
                                </w:r>
                                <w:r w:rsidR="00460F70" w:rsidRPr="0017489C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sobre </w:t>
                                </w:r>
                                <w:r w:rsidR="00441198" w:rsidRPr="0017489C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>VMware</w:t>
                                </w:r>
                                <w:r w:rsidR="00460F70" w:rsidRPr="0017489C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Vsphere</w:t>
                                </w:r>
                              </w:p>
                              <w:sdt>
                                <w:sdtPr>
                                  <w:rPr>
                                    <w:rFonts w:ascii="Calibri Light" w:hAnsi="Calibri Light"/>
                                    <w:color w:val="000000" w:themeColor="text1"/>
                                    <w:sz w:val="24"/>
                                    <w:szCs w:val="21"/>
                                  </w:rPr>
                                  <w:alias w:val="Descripción breve"/>
                                  <w:id w:val="1086571149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32E73C60" w14:textId="4DCE2840" w:rsidR="00E96684" w:rsidRPr="00673DDC" w:rsidRDefault="00E96684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rFonts w:ascii="Calibri Light" w:hAnsi="Calibri Light"/>
                                        <w:color w:val="000000" w:themeColor="text1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Calibri Light" w:hAnsi="Calibri Light"/>
                                        <w:color w:val="000000" w:themeColor="text1"/>
                                        <w:sz w:val="24"/>
                                        <w:szCs w:val="2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 w14:anchorId="558AB7C0">
                  <v:rect id="Rectángulo 1388214317" style="position:absolute;left:0;text-align:left;margin-left:0;margin-top:0;width:410.8pt;height:808.25pt;z-index:251658240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spid="_x0000_s1026" filled="f" stroked="f" w14:anchorId="22B89B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">
                    <v:textbox inset="21.6pt,1in,21.6pt">
                      <w:txbxContent>
                        <w:sdt>
                          <w:sdtPr>
                            <w:id w:val="313593848"/>
                            <w:rPr>
                              <w:rFonts w:ascii="Calibri Light" w:hAnsi="Calibri Light"/>
                              <w:caps/>
                              <w:color w:val="000000" w:themeColor="text1"/>
                              <w:sz w:val="96"/>
                              <w:szCs w:val="80"/>
                            </w:rPr>
                            <w:alias w:val="Título"/>
                            <w:id w:val="-12701583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Pr="00BF1C4D" w:rsidR="00E96684" w:rsidRDefault="00833CFE" w14:paraId="2AC6E126" w14:textId="6DBAF10F">
                              <w:pPr>
                                <w:pStyle w:val="Ttulo"/>
                                <w:jc w:val="right"/>
                                <w:rPr>
                                  <w:rFonts w:ascii="Calibri Light" w:hAnsi="Calibri Light"/>
                                  <w:caps/>
                                  <w:color w:val="000000" w:themeColor="text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caps/>
                                  <w:color w:val="000000" w:themeColor="text1"/>
                                  <w:sz w:val="96"/>
                                  <w:szCs w:val="80"/>
                                </w:rPr>
                                <w:t>Deploy okd 4.1</w:t>
                              </w:r>
                              <w:r w:rsidR="006F608D">
                                <w:rPr>
                                  <w:rFonts w:ascii="Calibri Light" w:hAnsi="Calibri Light"/>
                                  <w:caps/>
                                  <w:color w:val="000000" w:themeColor="text1"/>
                                  <w:sz w:val="96"/>
                                  <w:szCs w:val="80"/>
                                </w:rPr>
                                <w:t>7</w:t>
                              </w:r>
                            </w:p>
                          </w:sdtContent>
                        </w:sdt>
                        <w:p w:rsidRPr="0017489C" w:rsidR="00E96684" w:rsidRDefault="00833CFE" w14:paraId="215E4E1B" w14:textId="3B9F676B">
                          <w:pPr>
                            <w:spacing w:before="240"/>
                            <w:ind w:left="720"/>
                            <w:jc w:val="right"/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17489C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>Deploy</w:t>
                          </w:r>
                          <w:r w:rsidRPr="0017489C" w:rsidR="00FC1F78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 xml:space="preserve"> UPI</w:t>
                          </w:r>
                          <w:r w:rsidRPr="0017489C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 xml:space="preserve"> y puesta </w:t>
                          </w:r>
                          <w:r w:rsidRPr="0017489C" w:rsidR="00460F70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>a punto  de cluster</w:t>
                          </w:r>
                          <w:r w:rsidRPr="0017489C" w:rsidR="00371D9E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 xml:space="preserve"> ex IPI</w:t>
                          </w:r>
                          <w:r w:rsidRPr="0017489C" w:rsidR="00460F70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17489C" w:rsidR="00616019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 xml:space="preserve">con </w:t>
                          </w:r>
                          <w:r w:rsidRPr="0017489C" w:rsidR="00460F70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>OKD 4.1</w:t>
                          </w:r>
                          <w:r w:rsidRPr="0017489C" w:rsidR="006F608D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>7</w:t>
                          </w:r>
                          <w:r w:rsidRPr="0017489C" w:rsidR="00460F70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 xml:space="preserve"> sobre </w:t>
                          </w:r>
                          <w:r w:rsidRPr="0017489C" w:rsidR="00441198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>VMware</w:t>
                          </w:r>
                          <w:r w:rsidRPr="0017489C" w:rsidR="00460F70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 xml:space="preserve"> Vsphere</w:t>
                          </w:r>
                        </w:p>
                        <w:sdt>
                          <w:sdtPr>
                            <w:id w:val="761631794"/>
                            <w:rPr>
                              <w:rFonts w:ascii="Calibri Light" w:hAnsi="Calibri Light"/>
                              <w:color w:val="000000" w:themeColor="text1"/>
                              <w:sz w:val="24"/>
                              <w:szCs w:val="21"/>
                            </w:rPr>
                            <w:alias w:val="Descripción breve"/>
                            <w:id w:val="1086571149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Pr="00673DDC" w:rsidR="00E96684" w:rsidRDefault="00E96684" w14:paraId="207CCF61" w14:textId="4DCE2840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rFonts w:ascii="Calibri Light" w:hAnsi="Calibri Light"/>
                                  <w:color w:val="000000" w:themeColor="text1"/>
                                  <w:sz w:val="24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color w:val="000000" w:themeColor="text1"/>
                                  <w:sz w:val="24"/>
                                  <w:szCs w:val="2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25C39B41" wp14:editId="5C76691B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5519420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29435" cy="10264775"/>
                    <wp:effectExtent l="0" t="0" r="0" b="3175"/>
                    <wp:wrapNone/>
                    <wp:docPr id="2131491309" name="Rectángulo 213149130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29435" cy="10264775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4B1616" w14:textId="77777777" w:rsidR="00000000" w:rsidRPr="00FD4922" w:rsidRDefault="00000000" w:rsidP="00AB39A9">
                                <w:pPr>
                                  <w:spacing w:line="276" w:lineRule="auto"/>
                                  <w:rPr>
                                    <w:rFonts w:ascii="Calibri Light" w:hAnsi="Calibri Light" w:cs="Calibri Light"/>
                                    <w:color w:val="FFFFFF"/>
                                    <w:sz w:val="32"/>
                                    <w:szCs w:val="32"/>
                                  </w:rPr>
                                </w:pPr>
                                <w:r w:rsidRPr="00FD4922">
                                  <w:rPr>
                                    <w:rFonts w:ascii="Calibri Light" w:hAnsi="Calibri Light" w:cs="Calibri Light"/>
                                    <w:color w:val="FFFFFF"/>
                                    <w:sz w:val="32"/>
                                    <w:szCs w:val="32"/>
                                  </w:rPr>
                                  <w:t>Proyecto - Cluster OKD para pruebas generales</w:t>
                                </w:r>
                              </w:p>
                            </w:txbxContent>
                          </wps:txbx>
                          <wps:bodyPr spcFirstLastPara="0" wrap="square" lIns="182880" tIns="45720" rIns="182880" bIns="45720" anchor="ctr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5C39B41" id="Rectángulo 2131491309" o:spid="_x0000_s1027" style="position:absolute;left:0;text-align:left;margin-left:0;margin-top:0;width:144.05pt;height:808.25pt;z-index:251658241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" fillcolor="red" stroked="f" strokeweight="2pt">
                    <v:textbox inset="14.4pt,,14.4pt">
                      <w:txbxContent>
                        <w:p w14:paraId="464B1616" w14:textId="77777777" w:rsidR="00000000" w:rsidRPr="00FD4922" w:rsidRDefault="00000000" w:rsidP="00AB39A9">
                          <w:pPr>
                            <w:spacing w:line="276" w:lineRule="auto"/>
                            <w:rPr>
                              <w:rFonts w:ascii="Calibri Light" w:hAnsi="Calibri Light" w:cs="Calibri Light"/>
                              <w:color w:val="FFFFFF"/>
                              <w:sz w:val="32"/>
                              <w:szCs w:val="32"/>
                            </w:rPr>
                          </w:pPr>
                          <w:r w:rsidRPr="00FD4922">
                            <w:rPr>
                              <w:rFonts w:ascii="Calibri Light" w:hAnsi="Calibri Light" w:cs="Calibri Light"/>
                              <w:color w:val="FFFFFF"/>
                              <w:sz w:val="32"/>
                              <w:szCs w:val="32"/>
                            </w:rPr>
                            <w:t>Proyecto - Cluster OKD para pruebas generales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1DEC95D3" w14:textId="1FB3B0ED" w:rsidR="00BF1C4D" w:rsidRDefault="00BF1C4D" w:rsidP="00904121">
          <w:pPr>
            <w:jc w:val="both"/>
          </w:pPr>
        </w:p>
        <w:p w14:paraId="22E5B91A" w14:textId="59D210A3" w:rsidR="008069C0" w:rsidRPr="00BF1C4D" w:rsidRDefault="00BF1C4D" w:rsidP="00904121">
          <w:pPr>
            <w:jc w:val="both"/>
            <w:rPr>
              <w:noProof/>
            </w:rPr>
          </w:pPr>
          <w:r w:rsidRPr="00B0455A">
            <w:rPr>
              <w:rFonts w:ascii="Calibri Light" w:hAnsi="Calibri Light"/>
              <w:b/>
              <w:noProof/>
              <w:sz w:val="52"/>
              <w:lang w:val="en-US" w:eastAsia="en-US"/>
            </w:rPr>
            <w:drawing>
              <wp:anchor distT="0" distB="0" distL="114300" distR="114300" simplePos="0" relativeHeight="251658242" behindDoc="1" locked="0" layoutInCell="1" allowOverlap="1" wp14:anchorId="545380BA" wp14:editId="355636EC">
                <wp:simplePos x="0" y="0"/>
                <wp:positionH relativeFrom="margin">
                  <wp:align>left</wp:align>
                </wp:positionH>
                <wp:positionV relativeFrom="paragraph">
                  <wp:posOffset>8758</wp:posOffset>
                </wp:positionV>
                <wp:extent cx="2837793" cy="2837793"/>
                <wp:effectExtent l="0" t="0" r="1270" b="127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Claro-Logo.png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7793" cy="2837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br w:type="page"/>
          </w:r>
        </w:p>
      </w:sdtContent>
    </w:sdt>
    <w:p w14:paraId="3BB5928C" w14:textId="77777777" w:rsidR="000C58C7" w:rsidRDefault="000C58C7" w:rsidP="00904121">
      <w:pPr>
        <w:jc w:val="both"/>
        <w:rPr>
          <w:rFonts w:ascii="Calibri Light" w:hAnsi="Calibri Light"/>
          <w:b/>
          <w:sz w:val="28"/>
        </w:rPr>
      </w:pPr>
    </w:p>
    <w:p w14:paraId="54C552EB" w14:textId="5BB092B3" w:rsidR="000C58C7" w:rsidRDefault="000C58C7" w:rsidP="00904121">
      <w:pPr>
        <w:jc w:val="both"/>
        <w:rPr>
          <w:rFonts w:ascii="Calibri Light" w:hAnsi="Calibri Light"/>
          <w:b/>
          <w:sz w:val="28"/>
        </w:rPr>
      </w:pPr>
      <w:r>
        <w:rPr>
          <w:rFonts w:ascii="Calibri Light" w:hAnsi="Calibri Light"/>
          <w:b/>
          <w:sz w:val="28"/>
        </w:rPr>
        <w:t>Índice</w:t>
      </w:r>
    </w:p>
    <w:p w14:paraId="3379A24C" w14:textId="310AEA6C" w:rsidR="000F6002" w:rsidRDefault="000F6002" w:rsidP="00904121">
      <w:pPr>
        <w:jc w:val="both"/>
        <w:rPr>
          <w:rFonts w:ascii="Calibri Light" w:hAnsi="Calibri Light"/>
          <w:b/>
          <w:sz w:val="28"/>
        </w:rPr>
      </w:pPr>
      <w:r w:rsidRPr="00BE5946">
        <w:rPr>
          <w:rFonts w:ascii="Calibri Light" w:hAnsi="Calibri Light"/>
          <w:b/>
          <w:sz w:val="28"/>
        </w:rPr>
        <w:t>Tabla de Contenidos</w:t>
      </w:r>
      <w:bookmarkEnd w:id="5"/>
      <w:bookmarkEnd w:id="4"/>
      <w:bookmarkEnd w:id="3"/>
      <w:bookmarkEnd w:id="2"/>
      <w:bookmarkEnd w:id="1"/>
      <w:bookmarkEnd w:id="0"/>
    </w:p>
    <w:p w14:paraId="6633C2DC" w14:textId="77777777" w:rsidR="00EA6EDF" w:rsidRDefault="00EA6EDF" w:rsidP="00904121">
      <w:pPr>
        <w:jc w:val="both"/>
        <w:rPr>
          <w:rFonts w:ascii="Calibri Light" w:hAnsi="Calibri Light"/>
          <w:b/>
          <w:sz w:val="28"/>
        </w:rPr>
      </w:pPr>
    </w:p>
    <w:bookmarkEnd w:id="11"/>
    <w:bookmarkEnd w:id="10"/>
    <w:bookmarkEnd w:id="9"/>
    <w:bookmarkEnd w:id="8"/>
    <w:bookmarkEnd w:id="7"/>
    <w:bookmarkEnd w:id="6"/>
    <w:p w14:paraId="6A4B8741" w14:textId="5FC795F8" w:rsidR="003B68C4" w:rsidRDefault="085D34C8" w:rsidP="085D34C8">
      <w:pPr>
        <w:pStyle w:val="TDC3"/>
        <w:tabs>
          <w:tab w:val="clear" w:pos="8495"/>
          <w:tab w:val="left" w:pos="1095"/>
          <w:tab w:val="right" w:pos="8490"/>
        </w:tabs>
        <w:rPr>
          <w:rFonts w:eastAsiaTheme="minorEastAsia" w:cstheme="minorBidi"/>
          <w:smallCaps w:val="0"/>
          <w:kern w:val="2"/>
          <w:lang w:eastAsia="es-AR"/>
          <w14:ligatures w14:val="standardContextual"/>
        </w:rPr>
      </w:pPr>
      <w:r>
        <w:fldChar w:fldCharType="begin"/>
      </w:r>
      <w:r w:rsidR="00924D59">
        <w:instrText>TOC \o "1-9" \z \u \h</w:instrText>
      </w:r>
      <w:r>
        <w:fldChar w:fldCharType="separate"/>
      </w:r>
      <w:hyperlink w:anchor="_Toc1845154822">
        <w:r w:rsidRPr="085D34C8">
          <w:rPr>
            <w:rStyle w:val="Hipervnculo"/>
          </w:rPr>
          <w:t>1.1.1</w:t>
        </w:r>
        <w:r w:rsidR="00924D59">
          <w:tab/>
        </w:r>
        <w:r w:rsidRPr="085D34C8">
          <w:rPr>
            <w:rStyle w:val="Hipervnculo"/>
          </w:rPr>
          <w:t>Introducción</w:t>
        </w:r>
        <w:r w:rsidR="00924D59">
          <w:tab/>
        </w:r>
        <w:r w:rsidR="00924D59">
          <w:fldChar w:fldCharType="begin"/>
        </w:r>
        <w:r w:rsidR="00924D59">
          <w:instrText>PAGEREF _Toc1845154822 \h</w:instrText>
        </w:r>
        <w:r w:rsidR="00924D59">
          <w:fldChar w:fldCharType="separate"/>
        </w:r>
        <w:r w:rsidRPr="085D34C8">
          <w:rPr>
            <w:rStyle w:val="Hipervnculo"/>
          </w:rPr>
          <w:t>2</w:t>
        </w:r>
        <w:r w:rsidR="00924D59">
          <w:fldChar w:fldCharType="end"/>
        </w:r>
      </w:hyperlink>
    </w:p>
    <w:p w14:paraId="6E90BFBF" w14:textId="3351B6C7" w:rsidR="003B68C4" w:rsidRDefault="085D34C8" w:rsidP="085D34C8">
      <w:pPr>
        <w:pStyle w:val="TDC3"/>
        <w:tabs>
          <w:tab w:val="clear" w:pos="8495"/>
          <w:tab w:val="left" w:pos="1095"/>
          <w:tab w:val="right" w:pos="8490"/>
        </w:tabs>
        <w:rPr>
          <w:rFonts w:eastAsiaTheme="minorEastAsia" w:cstheme="minorBidi"/>
          <w:smallCaps w:val="0"/>
          <w:kern w:val="2"/>
          <w:lang w:eastAsia="es-AR"/>
          <w14:ligatures w14:val="standardContextual"/>
        </w:rPr>
      </w:pPr>
      <w:hyperlink w:anchor="_Toc773261655">
        <w:r w:rsidRPr="085D34C8">
          <w:rPr>
            <w:rStyle w:val="Hipervnculo"/>
          </w:rPr>
          <w:t>1.1.2</w:t>
        </w:r>
        <w:r w:rsidR="003B68C4">
          <w:tab/>
        </w:r>
        <w:r w:rsidRPr="085D34C8">
          <w:rPr>
            <w:rStyle w:val="Hipervnculo"/>
          </w:rPr>
          <w:t>Arquitectura</w:t>
        </w:r>
        <w:r w:rsidR="003B68C4">
          <w:tab/>
        </w:r>
        <w:r w:rsidR="003B68C4">
          <w:fldChar w:fldCharType="begin"/>
        </w:r>
        <w:r w:rsidR="003B68C4">
          <w:instrText>PAGEREF _Toc773261655 \h</w:instrText>
        </w:r>
        <w:r w:rsidR="003B68C4">
          <w:fldChar w:fldCharType="separate"/>
        </w:r>
        <w:r w:rsidRPr="085D34C8">
          <w:rPr>
            <w:rStyle w:val="Hipervnculo"/>
          </w:rPr>
          <w:t>2</w:t>
        </w:r>
        <w:r w:rsidR="003B68C4">
          <w:fldChar w:fldCharType="end"/>
        </w:r>
      </w:hyperlink>
    </w:p>
    <w:p w14:paraId="4218FB3F" w14:textId="34B2B13F" w:rsidR="003B68C4" w:rsidRDefault="085D34C8" w:rsidP="085D34C8">
      <w:pPr>
        <w:pStyle w:val="TDC3"/>
        <w:tabs>
          <w:tab w:val="clear" w:pos="8495"/>
          <w:tab w:val="left" w:pos="1095"/>
          <w:tab w:val="right" w:pos="8490"/>
        </w:tabs>
        <w:rPr>
          <w:rFonts w:eastAsiaTheme="minorEastAsia" w:cstheme="minorBidi"/>
          <w:smallCaps w:val="0"/>
          <w:kern w:val="2"/>
          <w:lang w:eastAsia="es-AR"/>
          <w14:ligatures w14:val="standardContextual"/>
        </w:rPr>
      </w:pPr>
      <w:hyperlink w:anchor="_Toc1460684247">
        <w:r w:rsidRPr="085D34C8">
          <w:rPr>
            <w:rStyle w:val="Hipervnculo"/>
          </w:rPr>
          <w:t>1.1.3</w:t>
        </w:r>
        <w:r w:rsidR="003B68C4">
          <w:tab/>
        </w:r>
        <w:r w:rsidRPr="085D34C8">
          <w:rPr>
            <w:rStyle w:val="Hipervnculo"/>
          </w:rPr>
          <w:t>Componentes de la solución</w:t>
        </w:r>
        <w:r w:rsidR="003B68C4">
          <w:tab/>
        </w:r>
        <w:r w:rsidR="003B68C4">
          <w:fldChar w:fldCharType="begin"/>
        </w:r>
        <w:r w:rsidR="003B68C4">
          <w:instrText>PAGEREF _Toc1460684247 \h</w:instrText>
        </w:r>
        <w:r w:rsidR="003B68C4">
          <w:fldChar w:fldCharType="separate"/>
        </w:r>
        <w:r w:rsidRPr="085D34C8">
          <w:rPr>
            <w:rStyle w:val="Hipervnculo"/>
          </w:rPr>
          <w:t>3</w:t>
        </w:r>
        <w:r w:rsidR="003B68C4">
          <w:fldChar w:fldCharType="end"/>
        </w:r>
      </w:hyperlink>
    </w:p>
    <w:p w14:paraId="536B7946" w14:textId="67F3BB26" w:rsidR="003B68C4" w:rsidRDefault="085D34C8" w:rsidP="085D34C8">
      <w:pPr>
        <w:pStyle w:val="TDC4"/>
        <w:tabs>
          <w:tab w:val="clear" w:pos="8495"/>
          <w:tab w:val="left" w:pos="1530"/>
          <w:tab w:val="right" w:pos="8490"/>
        </w:tabs>
        <w:rPr>
          <w:rFonts w:eastAsiaTheme="minorEastAsia" w:cstheme="minorBidi"/>
          <w:kern w:val="2"/>
          <w:lang w:eastAsia="es-AR"/>
          <w14:ligatures w14:val="standardContextual"/>
        </w:rPr>
      </w:pPr>
      <w:hyperlink w:anchor="_Toc345216060">
        <w:r w:rsidRPr="085D34C8">
          <w:rPr>
            <w:rStyle w:val="Hipervnculo"/>
          </w:rPr>
          <w:t>1.1.3.1</w:t>
        </w:r>
        <w:r w:rsidR="003B68C4">
          <w:tab/>
        </w:r>
        <w:r w:rsidRPr="085D34C8">
          <w:rPr>
            <w:rStyle w:val="Hipervnculo"/>
          </w:rPr>
          <w:t>Storage.</w:t>
        </w:r>
        <w:r w:rsidR="003B68C4">
          <w:tab/>
        </w:r>
        <w:r w:rsidR="003B68C4">
          <w:fldChar w:fldCharType="begin"/>
        </w:r>
        <w:r w:rsidR="003B68C4">
          <w:instrText>PAGEREF _Toc345216060 \h</w:instrText>
        </w:r>
        <w:r w:rsidR="003B68C4">
          <w:fldChar w:fldCharType="separate"/>
        </w:r>
        <w:r w:rsidRPr="085D34C8">
          <w:rPr>
            <w:rStyle w:val="Hipervnculo"/>
          </w:rPr>
          <w:t>3</w:t>
        </w:r>
        <w:r w:rsidR="003B68C4">
          <w:fldChar w:fldCharType="end"/>
        </w:r>
      </w:hyperlink>
    </w:p>
    <w:p w14:paraId="5D186704" w14:textId="4581E9EE" w:rsidR="003B68C4" w:rsidRDefault="085D34C8" w:rsidP="085D34C8">
      <w:pPr>
        <w:pStyle w:val="TDC3"/>
        <w:tabs>
          <w:tab w:val="clear" w:pos="8495"/>
          <w:tab w:val="left" w:pos="1095"/>
          <w:tab w:val="right" w:pos="8490"/>
        </w:tabs>
        <w:rPr>
          <w:rFonts w:eastAsiaTheme="minorEastAsia" w:cstheme="minorBidi"/>
          <w:smallCaps w:val="0"/>
          <w:kern w:val="2"/>
          <w:lang w:eastAsia="es-AR"/>
          <w14:ligatures w14:val="standardContextual"/>
        </w:rPr>
      </w:pPr>
      <w:hyperlink w:anchor="_Toc472703570">
        <w:r w:rsidRPr="085D34C8">
          <w:rPr>
            <w:rStyle w:val="Hipervnculo"/>
          </w:rPr>
          <w:t>1.1.4</w:t>
        </w:r>
        <w:r w:rsidR="003B68C4">
          <w:tab/>
        </w:r>
        <w:r w:rsidRPr="085D34C8">
          <w:rPr>
            <w:rStyle w:val="Hipervnculo"/>
          </w:rPr>
          <w:t>Pasos previos al deploy</w:t>
        </w:r>
        <w:r w:rsidR="003B68C4">
          <w:tab/>
        </w:r>
        <w:r w:rsidR="003B68C4">
          <w:fldChar w:fldCharType="begin"/>
        </w:r>
        <w:r w:rsidR="003B68C4">
          <w:instrText>PAGEREF _Toc472703570 \h</w:instrText>
        </w:r>
        <w:r w:rsidR="003B68C4">
          <w:fldChar w:fldCharType="separate"/>
        </w:r>
        <w:r w:rsidRPr="085D34C8">
          <w:rPr>
            <w:rStyle w:val="Hipervnculo"/>
          </w:rPr>
          <w:t>4</w:t>
        </w:r>
        <w:r w:rsidR="003B68C4">
          <w:fldChar w:fldCharType="end"/>
        </w:r>
      </w:hyperlink>
    </w:p>
    <w:p w14:paraId="0C34F693" w14:textId="1875818D" w:rsidR="003B68C4" w:rsidRDefault="085D34C8" w:rsidP="085D34C8">
      <w:pPr>
        <w:pStyle w:val="TDC5"/>
        <w:tabs>
          <w:tab w:val="clear" w:pos="8495"/>
          <w:tab w:val="left" w:pos="1980"/>
          <w:tab w:val="right" w:pos="8490"/>
        </w:tabs>
        <w:rPr>
          <w:rFonts w:eastAsiaTheme="minorEastAsia" w:cstheme="minorBidi"/>
          <w:kern w:val="2"/>
          <w:lang w:eastAsia="es-AR"/>
          <w14:ligatures w14:val="standardContextual"/>
        </w:rPr>
      </w:pPr>
      <w:hyperlink w:anchor="_Toc618767491">
        <w:r w:rsidRPr="085D34C8">
          <w:rPr>
            <w:rStyle w:val="Hipervnculo"/>
          </w:rPr>
          <w:t>1.1.4.1.1</w:t>
        </w:r>
        <w:r w:rsidR="003B68C4">
          <w:tab/>
        </w:r>
        <w:r w:rsidRPr="085D34C8">
          <w:rPr>
            <w:rStyle w:val="Hipervnculo"/>
          </w:rPr>
          <w:t>Descargamos las imágenes y binarios necesarios</w:t>
        </w:r>
        <w:r w:rsidR="003B68C4">
          <w:tab/>
        </w:r>
        <w:r w:rsidR="003B68C4">
          <w:fldChar w:fldCharType="begin"/>
        </w:r>
        <w:r w:rsidR="003B68C4">
          <w:instrText>PAGEREF _Toc618767491 \h</w:instrText>
        </w:r>
        <w:r w:rsidR="003B68C4">
          <w:fldChar w:fldCharType="separate"/>
        </w:r>
        <w:r w:rsidRPr="085D34C8">
          <w:rPr>
            <w:rStyle w:val="Hipervnculo"/>
          </w:rPr>
          <w:t>4</w:t>
        </w:r>
        <w:r w:rsidR="003B68C4">
          <w:fldChar w:fldCharType="end"/>
        </w:r>
      </w:hyperlink>
    </w:p>
    <w:p w14:paraId="66E40B04" w14:textId="29D09237" w:rsidR="003B68C4" w:rsidRDefault="085D34C8" w:rsidP="085D34C8">
      <w:pPr>
        <w:pStyle w:val="TDC3"/>
        <w:tabs>
          <w:tab w:val="clear" w:pos="8495"/>
          <w:tab w:val="right" w:pos="8490"/>
        </w:tabs>
        <w:rPr>
          <w:rFonts w:eastAsiaTheme="minorEastAsia" w:cstheme="minorBidi"/>
          <w:smallCaps w:val="0"/>
          <w:kern w:val="2"/>
          <w:lang w:eastAsia="es-AR"/>
          <w14:ligatures w14:val="standardContextual"/>
        </w:rPr>
      </w:pPr>
      <w:hyperlink w:anchor="_Toc527632995">
        <w:r w:rsidRPr="085D34C8">
          <w:rPr>
            <w:rStyle w:val="Hipervnculo"/>
          </w:rPr>
          <w:t>1.1.5  Deploy del cluster OKD 4.17</w:t>
        </w:r>
        <w:r w:rsidR="003B68C4">
          <w:tab/>
        </w:r>
        <w:r w:rsidR="003B68C4">
          <w:fldChar w:fldCharType="begin"/>
        </w:r>
        <w:r w:rsidR="003B68C4">
          <w:instrText>PAGEREF _Toc527632995 \h</w:instrText>
        </w:r>
        <w:r w:rsidR="003B68C4">
          <w:fldChar w:fldCharType="separate"/>
        </w:r>
        <w:r w:rsidRPr="085D34C8">
          <w:rPr>
            <w:rStyle w:val="Hipervnculo"/>
          </w:rPr>
          <w:t>4</w:t>
        </w:r>
        <w:r w:rsidR="003B68C4">
          <w:fldChar w:fldCharType="end"/>
        </w:r>
      </w:hyperlink>
    </w:p>
    <w:p w14:paraId="55877956" w14:textId="4B8554F3" w:rsidR="003B68C4" w:rsidRDefault="085D34C8" w:rsidP="085D34C8">
      <w:pPr>
        <w:pStyle w:val="TDC5"/>
        <w:tabs>
          <w:tab w:val="clear" w:pos="8495"/>
          <w:tab w:val="left" w:pos="1980"/>
          <w:tab w:val="right" w:pos="8490"/>
        </w:tabs>
        <w:rPr>
          <w:rFonts w:eastAsiaTheme="minorEastAsia" w:cstheme="minorBidi"/>
          <w:kern w:val="2"/>
          <w:lang w:eastAsia="es-AR"/>
          <w14:ligatures w14:val="standardContextual"/>
        </w:rPr>
      </w:pPr>
      <w:hyperlink w:anchor="_Toc469211707">
        <w:r w:rsidRPr="085D34C8">
          <w:rPr>
            <w:rStyle w:val="Hipervnculo"/>
          </w:rPr>
          <w:t>1.1.5.1.1</w:t>
        </w:r>
        <w:r w:rsidR="003B68C4">
          <w:tab/>
        </w:r>
        <w:r w:rsidRPr="085D34C8">
          <w:rPr>
            <w:rStyle w:val="Hipervnculo"/>
          </w:rPr>
          <w:t>Proceso de instalación de los nodos</w:t>
        </w:r>
        <w:r w:rsidR="003B68C4">
          <w:tab/>
        </w:r>
        <w:r w:rsidR="003B68C4">
          <w:fldChar w:fldCharType="begin"/>
        </w:r>
        <w:r w:rsidR="003B68C4">
          <w:instrText>PAGEREF _Toc469211707 \h</w:instrText>
        </w:r>
        <w:r w:rsidR="003B68C4">
          <w:fldChar w:fldCharType="separate"/>
        </w:r>
        <w:r w:rsidRPr="085D34C8">
          <w:rPr>
            <w:rStyle w:val="Hipervnculo"/>
          </w:rPr>
          <w:t>7</w:t>
        </w:r>
        <w:r w:rsidR="003B68C4">
          <w:fldChar w:fldCharType="end"/>
        </w:r>
      </w:hyperlink>
    </w:p>
    <w:p w14:paraId="28F06E19" w14:textId="7EB65819" w:rsidR="085D34C8" w:rsidRDefault="085D34C8" w:rsidP="085D34C8">
      <w:pPr>
        <w:pStyle w:val="TDC5"/>
        <w:tabs>
          <w:tab w:val="clear" w:pos="8495"/>
          <w:tab w:val="left" w:pos="1980"/>
          <w:tab w:val="right" w:pos="8490"/>
        </w:tabs>
      </w:pPr>
      <w:hyperlink w:anchor="_Toc47984202">
        <w:r w:rsidRPr="085D34C8">
          <w:rPr>
            <w:rStyle w:val="Hipervnculo"/>
          </w:rPr>
          <w:t>1.1.5.1.2</w:t>
        </w:r>
        <w:r>
          <w:tab/>
        </w:r>
        <w:r w:rsidRPr="085D34C8">
          <w:rPr>
            <w:rStyle w:val="Hipervnculo"/>
          </w:rPr>
          <w:t>Verificamos el estatus del cluster</w:t>
        </w:r>
        <w:r>
          <w:tab/>
        </w:r>
        <w:r>
          <w:fldChar w:fldCharType="begin"/>
        </w:r>
        <w:r>
          <w:instrText>PAGEREF _Toc47984202 \h</w:instrText>
        </w:r>
        <w:r>
          <w:fldChar w:fldCharType="separate"/>
        </w:r>
        <w:r w:rsidRPr="085D34C8">
          <w:rPr>
            <w:rStyle w:val="Hipervnculo"/>
          </w:rPr>
          <w:t>14</w:t>
        </w:r>
        <w:r>
          <w:fldChar w:fldCharType="end"/>
        </w:r>
      </w:hyperlink>
    </w:p>
    <w:p w14:paraId="6A4D162A" w14:textId="56EAAD1A" w:rsidR="085D34C8" w:rsidRDefault="085D34C8" w:rsidP="085D34C8">
      <w:pPr>
        <w:pStyle w:val="TDC3"/>
        <w:tabs>
          <w:tab w:val="clear" w:pos="8495"/>
          <w:tab w:val="left" w:pos="1095"/>
          <w:tab w:val="right" w:pos="8490"/>
        </w:tabs>
      </w:pPr>
      <w:hyperlink w:anchor="_Toc379523364">
        <w:r w:rsidRPr="085D34C8">
          <w:rPr>
            <w:rStyle w:val="Hipervnculo"/>
          </w:rPr>
          <w:t>1.1.6</w:t>
        </w:r>
        <w:r>
          <w:tab/>
        </w:r>
        <w:r w:rsidRPr="085D34C8">
          <w:rPr>
            <w:rStyle w:val="Hipervnculo"/>
          </w:rPr>
          <w:t>Dia 2 del cluster OKD 4.17</w:t>
        </w:r>
        <w:r>
          <w:tab/>
        </w:r>
        <w:r>
          <w:fldChar w:fldCharType="begin"/>
        </w:r>
        <w:r>
          <w:instrText>PAGEREF _Toc379523364 \h</w:instrText>
        </w:r>
        <w:r>
          <w:fldChar w:fldCharType="separate"/>
        </w:r>
        <w:r w:rsidRPr="085D34C8">
          <w:rPr>
            <w:rStyle w:val="Hipervnculo"/>
          </w:rPr>
          <w:t>15</w:t>
        </w:r>
        <w:r>
          <w:fldChar w:fldCharType="end"/>
        </w:r>
      </w:hyperlink>
    </w:p>
    <w:p w14:paraId="21C527B5" w14:textId="3A86C30F" w:rsidR="085D34C8" w:rsidRDefault="085D34C8" w:rsidP="085D34C8">
      <w:pPr>
        <w:pStyle w:val="TDC4"/>
        <w:tabs>
          <w:tab w:val="clear" w:pos="8495"/>
          <w:tab w:val="left" w:pos="1530"/>
          <w:tab w:val="right" w:pos="8490"/>
        </w:tabs>
      </w:pPr>
      <w:hyperlink w:anchor="_Toc363288823">
        <w:r w:rsidRPr="085D34C8">
          <w:rPr>
            <w:rStyle w:val="Hipervnculo"/>
          </w:rPr>
          <w:t>1.1.6.1</w:t>
        </w:r>
        <w:r>
          <w:tab/>
        </w:r>
        <w:r w:rsidRPr="085D34C8">
          <w:rPr>
            <w:rStyle w:val="Hipervnculo"/>
          </w:rPr>
          <w:t>Agregado de taints a los nodos infra</w:t>
        </w:r>
        <w:r>
          <w:tab/>
        </w:r>
        <w:r>
          <w:fldChar w:fldCharType="begin"/>
        </w:r>
        <w:r>
          <w:instrText>PAGEREF _Toc363288823 \h</w:instrText>
        </w:r>
        <w:r>
          <w:fldChar w:fldCharType="separate"/>
        </w:r>
        <w:r w:rsidRPr="085D34C8">
          <w:rPr>
            <w:rStyle w:val="Hipervnculo"/>
          </w:rPr>
          <w:t>16</w:t>
        </w:r>
        <w:r>
          <w:fldChar w:fldCharType="end"/>
        </w:r>
      </w:hyperlink>
    </w:p>
    <w:p w14:paraId="3C768E85" w14:textId="451A2DCF" w:rsidR="085D34C8" w:rsidRDefault="085D34C8" w:rsidP="085D34C8">
      <w:pPr>
        <w:pStyle w:val="TDC5"/>
        <w:tabs>
          <w:tab w:val="clear" w:pos="8495"/>
          <w:tab w:val="left" w:pos="1980"/>
          <w:tab w:val="right" w:pos="8490"/>
        </w:tabs>
      </w:pPr>
      <w:hyperlink w:anchor="_Toc475783592">
        <w:r w:rsidRPr="085D34C8">
          <w:rPr>
            <w:rStyle w:val="Hipervnculo"/>
          </w:rPr>
          <w:t>1.1.6.1.1</w:t>
        </w:r>
        <w:r>
          <w:tab/>
        </w:r>
        <w:r w:rsidRPr="085D34C8">
          <w:rPr>
            <w:rStyle w:val="Hipervnculo"/>
          </w:rPr>
          <w:t>Configuración  Servicio chrony en todos los nodos</w:t>
        </w:r>
        <w:r>
          <w:tab/>
        </w:r>
        <w:r>
          <w:fldChar w:fldCharType="begin"/>
        </w:r>
        <w:r>
          <w:instrText>PAGEREF _Toc475783592 \h</w:instrText>
        </w:r>
        <w:r>
          <w:fldChar w:fldCharType="separate"/>
        </w:r>
        <w:r w:rsidRPr="085D34C8">
          <w:rPr>
            <w:rStyle w:val="Hipervnculo"/>
          </w:rPr>
          <w:t>16</w:t>
        </w:r>
        <w:r>
          <w:fldChar w:fldCharType="end"/>
        </w:r>
      </w:hyperlink>
    </w:p>
    <w:p w14:paraId="5C7F6DE9" w14:textId="6695AA1E" w:rsidR="085D34C8" w:rsidRDefault="085D34C8" w:rsidP="085D34C8">
      <w:pPr>
        <w:pStyle w:val="TDC4"/>
        <w:tabs>
          <w:tab w:val="clear" w:pos="8495"/>
          <w:tab w:val="left" w:pos="1530"/>
          <w:tab w:val="right" w:pos="8490"/>
        </w:tabs>
      </w:pPr>
      <w:hyperlink w:anchor="_Toc854667407">
        <w:r w:rsidRPr="085D34C8">
          <w:rPr>
            <w:rStyle w:val="Hipervnculo"/>
          </w:rPr>
          <w:t>1.1.6.2</w:t>
        </w:r>
        <w:r>
          <w:tab/>
        </w:r>
        <w:r w:rsidRPr="085D34C8">
          <w:rPr>
            <w:rStyle w:val="Hipervnculo"/>
          </w:rPr>
          <w:t>Migración de los routers de ingress a los nodos infra</w:t>
        </w:r>
        <w:r>
          <w:tab/>
        </w:r>
        <w:r>
          <w:fldChar w:fldCharType="begin"/>
        </w:r>
        <w:r>
          <w:instrText>PAGEREF _Toc854667407 \h</w:instrText>
        </w:r>
        <w:r>
          <w:fldChar w:fldCharType="separate"/>
        </w:r>
        <w:r w:rsidRPr="085D34C8">
          <w:rPr>
            <w:rStyle w:val="Hipervnculo"/>
          </w:rPr>
          <w:t>19</w:t>
        </w:r>
        <w:r>
          <w:fldChar w:fldCharType="end"/>
        </w:r>
      </w:hyperlink>
    </w:p>
    <w:p w14:paraId="13999FB5" w14:textId="583C19D5" w:rsidR="085D34C8" w:rsidRDefault="085D34C8" w:rsidP="085D34C8">
      <w:pPr>
        <w:pStyle w:val="TDC5"/>
        <w:tabs>
          <w:tab w:val="clear" w:pos="8495"/>
          <w:tab w:val="left" w:pos="1980"/>
          <w:tab w:val="right" w:pos="8490"/>
        </w:tabs>
      </w:pPr>
      <w:hyperlink w:anchor="_Toc1824584302">
        <w:r w:rsidRPr="085D34C8">
          <w:rPr>
            <w:rStyle w:val="Hipervnculo"/>
          </w:rPr>
          <w:t>1.1.6.2.1</w:t>
        </w:r>
        <w:r>
          <w:tab/>
        </w:r>
        <w:r w:rsidRPr="085D34C8">
          <w:rPr>
            <w:rStyle w:val="Hipervnculo"/>
          </w:rPr>
          <w:t>Migración de la registry a los nodos infra</w:t>
        </w:r>
        <w:r>
          <w:tab/>
        </w:r>
        <w:r>
          <w:fldChar w:fldCharType="begin"/>
        </w:r>
        <w:r>
          <w:instrText>PAGEREF _Toc1824584302 \h</w:instrText>
        </w:r>
        <w:r>
          <w:fldChar w:fldCharType="separate"/>
        </w:r>
        <w:r w:rsidRPr="085D34C8">
          <w:rPr>
            <w:rStyle w:val="Hipervnculo"/>
          </w:rPr>
          <w:t>19</w:t>
        </w:r>
        <w:r>
          <w:fldChar w:fldCharType="end"/>
        </w:r>
      </w:hyperlink>
    </w:p>
    <w:p w14:paraId="281996A0" w14:textId="11312657" w:rsidR="085D34C8" w:rsidRDefault="085D34C8" w:rsidP="085D34C8">
      <w:pPr>
        <w:pStyle w:val="TDC5"/>
        <w:tabs>
          <w:tab w:val="clear" w:pos="8495"/>
          <w:tab w:val="left" w:pos="1980"/>
          <w:tab w:val="right" w:pos="8490"/>
        </w:tabs>
      </w:pPr>
      <w:hyperlink w:anchor="_Toc518821053">
        <w:r w:rsidRPr="085D34C8">
          <w:rPr>
            <w:rStyle w:val="Hipervnculo"/>
          </w:rPr>
          <w:t>1.1.6.2.2</w:t>
        </w:r>
        <w:r>
          <w:tab/>
        </w:r>
        <w:r w:rsidRPr="085D34C8">
          <w:rPr>
            <w:rStyle w:val="Hipervnculo"/>
          </w:rPr>
          <w:t>Patcheo de nodos master como noscheduleable</w:t>
        </w:r>
        <w:r>
          <w:tab/>
        </w:r>
        <w:r>
          <w:fldChar w:fldCharType="begin"/>
        </w:r>
        <w:r>
          <w:instrText>PAGEREF _Toc518821053 \h</w:instrText>
        </w:r>
        <w:r>
          <w:fldChar w:fldCharType="separate"/>
        </w:r>
        <w:r w:rsidRPr="085D34C8">
          <w:rPr>
            <w:rStyle w:val="Hipervnculo"/>
          </w:rPr>
          <w:t>19</w:t>
        </w:r>
        <w:r>
          <w:fldChar w:fldCharType="end"/>
        </w:r>
      </w:hyperlink>
    </w:p>
    <w:p w14:paraId="69BE429E" w14:textId="4F047ACF" w:rsidR="085D34C8" w:rsidRDefault="085D34C8" w:rsidP="085D34C8">
      <w:pPr>
        <w:pStyle w:val="TDC5"/>
        <w:tabs>
          <w:tab w:val="clear" w:pos="8495"/>
          <w:tab w:val="left" w:pos="1980"/>
          <w:tab w:val="right" w:pos="8490"/>
        </w:tabs>
      </w:pPr>
      <w:hyperlink w:anchor="_Toc84139606">
        <w:r w:rsidRPr="085D34C8">
          <w:rPr>
            <w:rStyle w:val="Hipervnculo"/>
          </w:rPr>
          <w:t>1.1.6.2.3</w:t>
        </w:r>
        <w:r>
          <w:tab/>
        </w:r>
        <w:r w:rsidRPr="085D34C8">
          <w:rPr>
            <w:rStyle w:val="Hipervnculo"/>
          </w:rPr>
          <w:t>Aumento de réplicas de los ingress routers</w:t>
        </w:r>
        <w:r>
          <w:tab/>
        </w:r>
        <w:r>
          <w:fldChar w:fldCharType="begin"/>
        </w:r>
        <w:r>
          <w:instrText>PAGEREF _Toc84139606 \h</w:instrText>
        </w:r>
        <w:r>
          <w:fldChar w:fldCharType="separate"/>
        </w:r>
        <w:r w:rsidRPr="085D34C8">
          <w:rPr>
            <w:rStyle w:val="Hipervnculo"/>
          </w:rPr>
          <w:t>19</w:t>
        </w:r>
        <w:r>
          <w:fldChar w:fldCharType="end"/>
        </w:r>
      </w:hyperlink>
    </w:p>
    <w:p w14:paraId="58C5E59A" w14:textId="25801849" w:rsidR="085D34C8" w:rsidRDefault="085D34C8" w:rsidP="085D34C8">
      <w:pPr>
        <w:pStyle w:val="TDC5"/>
        <w:tabs>
          <w:tab w:val="clear" w:pos="8495"/>
          <w:tab w:val="left" w:pos="1980"/>
          <w:tab w:val="right" w:pos="8490"/>
        </w:tabs>
      </w:pPr>
      <w:hyperlink w:anchor="_Toc125206423">
        <w:r w:rsidRPr="085D34C8">
          <w:rPr>
            <w:rStyle w:val="Hipervnculo"/>
          </w:rPr>
          <w:t>1.1.6.2.4</w:t>
        </w:r>
        <w:r>
          <w:tab/>
        </w:r>
        <w:r w:rsidRPr="085D34C8">
          <w:rPr>
            <w:rStyle w:val="Hipervnculo"/>
          </w:rPr>
          <w:t>configuración de la registry y creación de sc, y pv</w:t>
        </w:r>
        <w:r>
          <w:tab/>
        </w:r>
        <w:r>
          <w:fldChar w:fldCharType="begin"/>
        </w:r>
        <w:r>
          <w:instrText>PAGEREF _Toc125206423 \h</w:instrText>
        </w:r>
        <w:r>
          <w:fldChar w:fldCharType="separate"/>
        </w:r>
        <w:r w:rsidRPr="085D34C8">
          <w:rPr>
            <w:rStyle w:val="Hipervnculo"/>
          </w:rPr>
          <w:t>19</w:t>
        </w:r>
        <w:r>
          <w:fldChar w:fldCharType="end"/>
        </w:r>
      </w:hyperlink>
    </w:p>
    <w:p w14:paraId="4E075D89" w14:textId="5C6C9AA6" w:rsidR="085D34C8" w:rsidRDefault="085D34C8" w:rsidP="085D34C8">
      <w:pPr>
        <w:pStyle w:val="TDC5"/>
        <w:tabs>
          <w:tab w:val="clear" w:pos="8495"/>
          <w:tab w:val="left" w:pos="1980"/>
          <w:tab w:val="right" w:pos="8490"/>
        </w:tabs>
      </w:pPr>
      <w:hyperlink w:anchor="_Toc1634136866">
        <w:r w:rsidRPr="085D34C8">
          <w:rPr>
            <w:rStyle w:val="Hipervnculo"/>
          </w:rPr>
          <w:t>1.1.6.2.5</w:t>
        </w:r>
        <w:r>
          <w:tab/>
        </w:r>
        <w:r w:rsidRPr="085D34C8">
          <w:rPr>
            <w:rStyle w:val="Hipervnculo"/>
          </w:rPr>
          <w:t>configuración login local con htpasswd</w:t>
        </w:r>
        <w:r>
          <w:tab/>
        </w:r>
        <w:r>
          <w:fldChar w:fldCharType="begin"/>
        </w:r>
        <w:r>
          <w:instrText>PAGEREF _Toc1634136866 \h</w:instrText>
        </w:r>
        <w:r>
          <w:fldChar w:fldCharType="separate"/>
        </w:r>
        <w:r w:rsidRPr="085D34C8">
          <w:rPr>
            <w:rStyle w:val="Hipervnculo"/>
          </w:rPr>
          <w:t>22</w:t>
        </w:r>
        <w:r>
          <w:fldChar w:fldCharType="end"/>
        </w:r>
      </w:hyperlink>
    </w:p>
    <w:p w14:paraId="674E837E" w14:textId="3896C10B" w:rsidR="085D34C8" w:rsidRDefault="085D34C8" w:rsidP="085D34C8">
      <w:pPr>
        <w:pStyle w:val="TDC5"/>
        <w:tabs>
          <w:tab w:val="clear" w:pos="8495"/>
          <w:tab w:val="left" w:pos="1980"/>
          <w:tab w:val="right" w:pos="8490"/>
        </w:tabs>
      </w:pPr>
      <w:hyperlink w:anchor="_Toc310215855">
        <w:r w:rsidRPr="085D34C8">
          <w:rPr>
            <w:rStyle w:val="Hipervnculo"/>
          </w:rPr>
          <w:t>1.1.6.2.6</w:t>
        </w:r>
        <w:r>
          <w:tab/>
        </w:r>
        <w:r w:rsidRPr="085D34C8">
          <w:rPr>
            <w:rStyle w:val="Hipervnculo"/>
          </w:rPr>
          <w:t>Deshabilitamos la telemetría de Insigths</w:t>
        </w:r>
        <w:r>
          <w:tab/>
        </w:r>
        <w:r>
          <w:fldChar w:fldCharType="begin"/>
        </w:r>
        <w:r>
          <w:instrText>PAGEREF _Toc310215855 \h</w:instrText>
        </w:r>
        <w:r>
          <w:fldChar w:fldCharType="separate"/>
        </w:r>
        <w:r w:rsidRPr="085D34C8">
          <w:rPr>
            <w:rStyle w:val="Hipervnculo"/>
          </w:rPr>
          <w:t>25</w:t>
        </w:r>
        <w:r>
          <w:fldChar w:fldCharType="end"/>
        </w:r>
      </w:hyperlink>
    </w:p>
    <w:p w14:paraId="5B6ADD33" w14:textId="32FAAF5E" w:rsidR="085D34C8" w:rsidRDefault="085D34C8" w:rsidP="085D34C8">
      <w:pPr>
        <w:pStyle w:val="TDC5"/>
        <w:tabs>
          <w:tab w:val="clear" w:pos="8495"/>
          <w:tab w:val="left" w:pos="1980"/>
          <w:tab w:val="right" w:pos="8490"/>
        </w:tabs>
      </w:pPr>
      <w:hyperlink w:anchor="_Toc1058982836">
        <w:r w:rsidRPr="085D34C8">
          <w:rPr>
            <w:rStyle w:val="Hipervnculo"/>
          </w:rPr>
          <w:t>1.1.6.2.7</w:t>
        </w:r>
        <w:r>
          <w:tab/>
        </w:r>
        <w:r w:rsidRPr="085D34C8">
          <w:rPr>
            <w:rStyle w:val="Hipervnculo"/>
          </w:rPr>
          <w:t>Borramos usuario kudeadmin</w:t>
        </w:r>
        <w:r>
          <w:tab/>
        </w:r>
        <w:r>
          <w:fldChar w:fldCharType="begin"/>
        </w:r>
        <w:r>
          <w:instrText>PAGEREF _Toc1058982836 \h</w:instrText>
        </w:r>
        <w:r>
          <w:fldChar w:fldCharType="separate"/>
        </w:r>
        <w:r w:rsidRPr="085D34C8">
          <w:rPr>
            <w:rStyle w:val="Hipervnculo"/>
          </w:rPr>
          <w:t>26</w:t>
        </w:r>
        <w:r>
          <w:fldChar w:fldCharType="end"/>
        </w:r>
      </w:hyperlink>
      <w:r>
        <w:fldChar w:fldCharType="end"/>
      </w:r>
    </w:p>
    <w:p w14:paraId="4608798C" w14:textId="4946ACC3" w:rsidR="00074CD8" w:rsidRPr="00587980" w:rsidRDefault="00074CD8" w:rsidP="085D34C8">
      <w:pPr>
        <w:pStyle w:val="TDC1"/>
        <w:rPr>
          <w:rFonts w:eastAsiaTheme="minorEastAsia" w:cstheme="minorBidi"/>
          <w:lang w:eastAsia="es-AR"/>
        </w:rPr>
      </w:pPr>
    </w:p>
    <w:p w14:paraId="0D477E19" w14:textId="4E2BB970" w:rsidR="00E928A5" w:rsidRPr="00587980" w:rsidRDefault="00E928A5" w:rsidP="00E928A5">
      <w:pPr>
        <w:jc w:val="both"/>
        <w:rPr>
          <w:rFonts w:ascii="Calibri Light" w:hAnsi="Calibri Light" w:cs="Calibri Light"/>
          <w:bCs/>
          <w:smallCaps/>
          <w:noProof/>
          <w:sz w:val="22"/>
          <w:szCs w:val="22"/>
          <w:u w:val="single"/>
        </w:rPr>
      </w:pPr>
    </w:p>
    <w:p w14:paraId="426F1216" w14:textId="77777777" w:rsidR="002A72A7" w:rsidRDefault="002A72A7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6E0CE448" w14:textId="77777777" w:rsidR="002A72A7" w:rsidRDefault="002A72A7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7EA79535" w14:textId="77777777" w:rsidR="002A72A7" w:rsidRDefault="002A72A7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64B2D1A0" w14:textId="77777777" w:rsidR="002A72A7" w:rsidRDefault="002A72A7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76A266D8" w14:textId="77777777" w:rsidR="002A72A7" w:rsidRDefault="002A72A7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5777C17E" w14:textId="77777777" w:rsidR="002A72A7" w:rsidRDefault="002A72A7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455A7DE2" w14:textId="77777777" w:rsidR="002A72A7" w:rsidRDefault="002A72A7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6E583E5A" w14:textId="77777777" w:rsidR="002A72A7" w:rsidRDefault="002A72A7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6AB88095" w14:textId="77777777" w:rsidR="002A72A7" w:rsidRDefault="002A72A7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3328DC11" w14:textId="77777777" w:rsidR="002A72A7" w:rsidRDefault="002A72A7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2F3F382C" w14:textId="77777777" w:rsidR="002A72A7" w:rsidRDefault="002A72A7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61900EBA" w14:textId="77777777" w:rsidR="002A72A7" w:rsidRDefault="002A72A7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6DBCFF0F" w14:textId="77777777" w:rsidR="002A72A7" w:rsidRDefault="002A72A7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39C2B803" w14:textId="77777777" w:rsidR="00D54160" w:rsidRDefault="00D54160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4D60809D" w14:textId="77777777" w:rsidR="00D54160" w:rsidRDefault="00D54160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07A38F73" w14:textId="6B0C15F6" w:rsidR="000F6002" w:rsidRPr="00BE5946" w:rsidRDefault="5E136AC6" w:rsidP="085D34C8">
      <w:pPr>
        <w:pStyle w:val="Ttulo3"/>
        <w:rPr>
          <w:sz w:val="24"/>
          <w:szCs w:val="24"/>
        </w:rPr>
      </w:pPr>
      <w:bookmarkStart w:id="12" w:name="_Toc1845154822"/>
      <w:r w:rsidRPr="085D34C8">
        <w:rPr>
          <w:sz w:val="24"/>
          <w:szCs w:val="24"/>
        </w:rPr>
        <w:lastRenderedPageBreak/>
        <w:t>Introducción</w:t>
      </w:r>
      <w:bookmarkEnd w:id="12"/>
    </w:p>
    <w:p w14:paraId="08069B52" w14:textId="5516DCB0" w:rsidR="00CF3D7B" w:rsidRPr="00B01DB1" w:rsidRDefault="4DDBF865" w:rsidP="085D34C8">
      <w:pPr>
        <w:spacing w:before="120" w:after="240" w:line="360" w:lineRule="auto"/>
        <w:jc w:val="both"/>
        <w:rPr>
          <w:rFonts w:eastAsia="Arial" w:cs="Arial"/>
          <w:lang w:val="es" w:eastAsia="es-AR"/>
        </w:rPr>
      </w:pPr>
      <w:bookmarkStart w:id="13" w:name="_Toc49533074"/>
      <w:r w:rsidRPr="085D34C8">
        <w:rPr>
          <w:rFonts w:eastAsia="Arial" w:cs="Arial"/>
        </w:rPr>
        <w:t>El objetivo d</w:t>
      </w:r>
      <w:r w:rsidR="3635C517" w:rsidRPr="085D34C8">
        <w:rPr>
          <w:rFonts w:eastAsia="Arial" w:cs="Arial"/>
        </w:rPr>
        <w:t xml:space="preserve">el documento es </w:t>
      </w:r>
      <w:r w:rsidR="7F3301BD" w:rsidRPr="085D34C8">
        <w:rPr>
          <w:rFonts w:eastAsia="Arial" w:cs="Arial"/>
        </w:rPr>
        <w:t>detallar</w:t>
      </w:r>
      <w:r w:rsidR="2C592401" w:rsidRPr="085D34C8">
        <w:rPr>
          <w:rFonts w:eastAsia="Arial" w:cs="Arial"/>
        </w:rPr>
        <w:t xml:space="preserve"> el</w:t>
      </w:r>
      <w:r w:rsidR="6DF18C28" w:rsidRPr="085D34C8">
        <w:rPr>
          <w:rFonts w:eastAsia="Arial" w:cs="Arial"/>
        </w:rPr>
        <w:t xml:space="preserve"> paso a </w:t>
      </w:r>
      <w:r w:rsidR="318286A2" w:rsidRPr="085D34C8">
        <w:rPr>
          <w:rFonts w:eastAsia="Arial" w:cs="Arial"/>
        </w:rPr>
        <w:t>paso del</w:t>
      </w:r>
      <w:r w:rsidR="389B98F9" w:rsidRPr="085D34C8">
        <w:rPr>
          <w:rFonts w:eastAsia="Arial" w:cs="Arial"/>
        </w:rPr>
        <w:t xml:space="preserve"> </w:t>
      </w:r>
      <w:r w:rsidR="08A0F40C" w:rsidRPr="085D34C8">
        <w:rPr>
          <w:rFonts w:eastAsia="Arial" w:cs="Arial"/>
        </w:rPr>
        <w:t>deploy y</w:t>
      </w:r>
      <w:r w:rsidR="7EBB530C" w:rsidRPr="085D34C8">
        <w:rPr>
          <w:rFonts w:eastAsia="Arial" w:cs="Arial"/>
        </w:rPr>
        <w:t xml:space="preserve"> la realización del día 2 </w:t>
      </w:r>
      <w:r w:rsidR="389B98F9" w:rsidRPr="085D34C8">
        <w:rPr>
          <w:rFonts w:eastAsia="Arial" w:cs="Arial"/>
        </w:rPr>
        <w:t>de</w:t>
      </w:r>
      <w:r w:rsidR="7EBB530C" w:rsidRPr="085D34C8">
        <w:rPr>
          <w:rFonts w:eastAsia="Arial" w:cs="Arial"/>
        </w:rPr>
        <w:t xml:space="preserve">l cluster </w:t>
      </w:r>
      <w:r w:rsidR="389B98F9" w:rsidRPr="085D34C8">
        <w:rPr>
          <w:rFonts w:eastAsia="Arial" w:cs="Arial"/>
        </w:rPr>
        <w:t xml:space="preserve"> </w:t>
      </w:r>
      <w:r w:rsidR="7EBB530C" w:rsidRPr="085D34C8">
        <w:rPr>
          <w:rFonts w:eastAsia="Arial" w:cs="Arial"/>
        </w:rPr>
        <w:t xml:space="preserve">OKD </w:t>
      </w:r>
      <w:r w:rsidR="375E42B1" w:rsidRPr="085D34C8">
        <w:rPr>
          <w:rFonts w:eastAsia="Arial" w:cs="Arial"/>
        </w:rPr>
        <w:t>4.17</w:t>
      </w:r>
      <w:r w:rsidR="5B3CB722" w:rsidRPr="085D34C8">
        <w:rPr>
          <w:rFonts w:eastAsia="Arial" w:cs="Arial"/>
        </w:rPr>
        <w:t xml:space="preserve"> es cluster IPI</w:t>
      </w:r>
      <w:r w:rsidR="389B98F9" w:rsidRPr="085D34C8">
        <w:rPr>
          <w:rFonts w:eastAsia="Arial" w:cs="Arial"/>
        </w:rPr>
        <w:t xml:space="preserve"> </w:t>
      </w:r>
      <w:r w:rsidR="6DF18C28" w:rsidRPr="085D34C8">
        <w:rPr>
          <w:rFonts w:eastAsia="Arial" w:cs="Arial"/>
        </w:rPr>
        <w:t>de laboratorio</w:t>
      </w:r>
      <w:r w:rsidR="0DEDA6E0" w:rsidRPr="085D34C8">
        <w:rPr>
          <w:rFonts w:eastAsia="Arial" w:cs="Arial"/>
        </w:rPr>
        <w:t xml:space="preserve"> sobre </w:t>
      </w:r>
      <w:r w:rsidR="2933F153" w:rsidRPr="085D34C8">
        <w:rPr>
          <w:rFonts w:eastAsia="Arial" w:cs="Arial"/>
        </w:rPr>
        <w:t>l</w:t>
      </w:r>
      <w:r w:rsidR="6DF18C28" w:rsidRPr="085D34C8">
        <w:rPr>
          <w:rFonts w:eastAsia="Arial" w:cs="Arial"/>
        </w:rPr>
        <w:t xml:space="preserve">a </w:t>
      </w:r>
      <w:r w:rsidR="0DEDA6E0" w:rsidRPr="085D34C8">
        <w:rPr>
          <w:rFonts w:eastAsia="Arial" w:cs="Arial"/>
        </w:rPr>
        <w:t xml:space="preserve">plataforma </w:t>
      </w:r>
      <w:r w:rsidR="060B969D" w:rsidRPr="085D34C8">
        <w:rPr>
          <w:rFonts w:eastAsia="Arial" w:cs="Arial"/>
        </w:rPr>
        <w:t>VMware</w:t>
      </w:r>
      <w:r w:rsidR="4329D6AE" w:rsidRPr="085D34C8">
        <w:rPr>
          <w:rFonts w:eastAsia="Arial" w:cs="Arial"/>
        </w:rPr>
        <w:t xml:space="preserve"> Vsphere </w:t>
      </w:r>
      <w:r w:rsidR="452DA829" w:rsidRPr="085D34C8">
        <w:rPr>
          <w:rFonts w:eastAsia="Arial" w:cs="Arial"/>
        </w:rPr>
        <w:t xml:space="preserve"> </w:t>
      </w:r>
      <w:r w:rsidR="452DA829" w:rsidRPr="085D34C8">
        <w:rPr>
          <w:rFonts w:eastAsia="Arial" w:cs="Arial"/>
          <w:lang w:val="es" w:eastAsia="es-AR"/>
        </w:rPr>
        <w:t>7.0.3.01400</w:t>
      </w:r>
      <w:r w:rsidR="27575A9E" w:rsidRPr="085D34C8">
        <w:rPr>
          <w:rFonts w:eastAsia="Arial" w:cs="Arial"/>
          <w:lang w:val="es" w:eastAsia="es-AR"/>
        </w:rPr>
        <w:t xml:space="preserve">. </w:t>
      </w:r>
      <w:r w:rsidR="08A0F40C" w:rsidRPr="085D34C8">
        <w:rPr>
          <w:rFonts w:eastAsia="Arial" w:cs="Arial"/>
          <w:lang w:val="es" w:eastAsia="es-AR"/>
        </w:rPr>
        <w:t>En</w:t>
      </w:r>
      <w:r w:rsidR="523006E0" w:rsidRPr="085D34C8">
        <w:rPr>
          <w:rFonts w:eastAsia="Arial" w:cs="Arial"/>
          <w:lang w:val="es" w:eastAsia="es-AR"/>
        </w:rPr>
        <w:t xml:space="preserve"> est</w:t>
      </w:r>
      <w:r w:rsidR="4F7A9C4D" w:rsidRPr="085D34C8">
        <w:rPr>
          <w:rFonts w:eastAsia="Arial" w:cs="Arial"/>
          <w:lang w:val="es" w:eastAsia="es-AR"/>
        </w:rPr>
        <w:t>e</w:t>
      </w:r>
      <w:r w:rsidR="523006E0" w:rsidRPr="085D34C8">
        <w:rPr>
          <w:rFonts w:eastAsia="Arial" w:cs="Arial"/>
          <w:lang w:val="es" w:eastAsia="es-AR"/>
        </w:rPr>
        <w:t xml:space="preserve"> caso se </w:t>
      </w:r>
      <w:r w:rsidR="6C5FFC37" w:rsidRPr="085D34C8">
        <w:rPr>
          <w:rFonts w:eastAsia="Arial" w:cs="Arial"/>
          <w:lang w:val="es" w:eastAsia="es-AR"/>
        </w:rPr>
        <w:t xml:space="preserve">eligió </w:t>
      </w:r>
      <w:r w:rsidR="523006E0" w:rsidRPr="085D34C8">
        <w:rPr>
          <w:rFonts w:eastAsia="Arial" w:cs="Arial"/>
          <w:lang w:val="es" w:eastAsia="es-AR"/>
        </w:rPr>
        <w:t xml:space="preserve">el tipo de </w:t>
      </w:r>
      <w:r w:rsidR="7A4DE3BF" w:rsidRPr="085D34C8">
        <w:rPr>
          <w:rFonts w:eastAsia="Arial" w:cs="Arial"/>
          <w:lang w:val="es" w:eastAsia="es-AR"/>
        </w:rPr>
        <w:t xml:space="preserve">instalación UPI </w:t>
      </w:r>
      <w:r w:rsidR="22811148" w:rsidRPr="085D34C8">
        <w:rPr>
          <w:rFonts w:eastAsia="Arial" w:cs="Arial"/>
          <w:lang w:val="es" w:eastAsia="es-AR"/>
        </w:rPr>
        <w:t xml:space="preserve">instalando en forma manual cada nodo a </w:t>
      </w:r>
      <w:r w:rsidR="3E9948B5" w:rsidRPr="085D34C8">
        <w:rPr>
          <w:rFonts w:eastAsia="Arial" w:cs="Arial"/>
          <w:lang w:val="es" w:eastAsia="es-AR"/>
        </w:rPr>
        <w:t>través</w:t>
      </w:r>
      <w:r w:rsidR="22811148" w:rsidRPr="085D34C8">
        <w:rPr>
          <w:rFonts w:eastAsia="Arial" w:cs="Arial"/>
          <w:lang w:val="es" w:eastAsia="es-AR"/>
        </w:rPr>
        <w:t xml:space="preserve"> del montaje de la imagen live de fedora </w:t>
      </w:r>
      <w:r w:rsidR="3E9948B5" w:rsidRPr="085D34C8">
        <w:rPr>
          <w:rFonts w:eastAsia="Arial" w:cs="Arial"/>
          <w:lang w:val="es" w:eastAsia="es-AR"/>
        </w:rPr>
        <w:t>Core</w:t>
      </w:r>
      <w:r w:rsidR="22811148" w:rsidRPr="085D34C8">
        <w:rPr>
          <w:rFonts w:eastAsia="Arial" w:cs="Arial"/>
          <w:lang w:val="es" w:eastAsia="es-AR"/>
        </w:rPr>
        <w:t xml:space="preserve"> </w:t>
      </w:r>
      <w:r w:rsidR="3E9948B5" w:rsidRPr="085D34C8">
        <w:rPr>
          <w:rFonts w:eastAsia="Arial" w:cs="Arial"/>
          <w:lang w:val="es" w:eastAsia="es-AR"/>
        </w:rPr>
        <w:t xml:space="preserve">OS nodo por nodo. </w:t>
      </w:r>
    </w:p>
    <w:bookmarkEnd w:id="13"/>
    <w:p w14:paraId="0899C3D6" w14:textId="77777777" w:rsidR="00611AA1" w:rsidRDefault="00611AA1" w:rsidP="00074CD8">
      <w:pPr>
        <w:jc w:val="both"/>
        <w:rPr>
          <w:rFonts w:ascii="Calibri Light" w:hAnsi="Calibri Light"/>
          <w:sz w:val="22"/>
        </w:rPr>
      </w:pPr>
    </w:p>
    <w:p w14:paraId="389EE899" w14:textId="1E6F515E" w:rsidR="00F05065" w:rsidRPr="00702DCE" w:rsidRDefault="6D87719A" w:rsidP="085D34C8">
      <w:pPr>
        <w:pStyle w:val="Ttulo3"/>
        <w:rPr>
          <w:sz w:val="24"/>
          <w:szCs w:val="24"/>
        </w:rPr>
      </w:pPr>
      <w:bookmarkStart w:id="14" w:name="_Toc773261655"/>
      <w:r w:rsidRPr="085D34C8">
        <w:rPr>
          <w:sz w:val="24"/>
          <w:szCs w:val="24"/>
        </w:rPr>
        <w:t>A</w:t>
      </w:r>
      <w:r w:rsidR="0560293C" w:rsidRPr="085D34C8">
        <w:rPr>
          <w:sz w:val="24"/>
          <w:szCs w:val="24"/>
        </w:rPr>
        <w:t>rquitectura</w:t>
      </w:r>
      <w:bookmarkEnd w:id="14"/>
    </w:p>
    <w:p w14:paraId="3D98F628" w14:textId="77777777" w:rsidR="009E1445" w:rsidRDefault="009E1445" w:rsidP="004824B2">
      <w:pPr>
        <w:spacing w:after="120" w:line="360" w:lineRule="auto"/>
        <w:jc w:val="both"/>
        <w:rPr>
          <w:rFonts w:ascii="Calibri Light" w:hAnsi="Calibri Light"/>
          <w:sz w:val="22"/>
        </w:rPr>
      </w:pPr>
    </w:p>
    <w:p w14:paraId="6B6FF4C7" w14:textId="47DCA6A5" w:rsidR="00C32414" w:rsidRDefault="28B415EB" w:rsidP="085D34C8">
      <w:pPr>
        <w:spacing w:after="120" w:line="360" w:lineRule="auto"/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En este deploy se </w:t>
      </w:r>
      <w:r w:rsidR="0A5021B8" w:rsidRPr="085D34C8">
        <w:rPr>
          <w:rFonts w:eastAsia="Arial" w:cs="Arial"/>
        </w:rPr>
        <w:t>optó</w:t>
      </w:r>
      <w:r w:rsidRPr="085D34C8">
        <w:rPr>
          <w:rFonts w:eastAsia="Arial" w:cs="Arial"/>
        </w:rPr>
        <w:t xml:space="preserve"> por replicar </w:t>
      </w:r>
      <w:r w:rsidR="0B97ECE9" w:rsidRPr="085D34C8">
        <w:rPr>
          <w:rFonts w:eastAsia="Arial" w:cs="Arial"/>
        </w:rPr>
        <w:t xml:space="preserve">la arquitectura utilizada en los cluster productivos de Openshift </w:t>
      </w:r>
      <w:r w:rsidR="262165AE" w:rsidRPr="085D34C8">
        <w:rPr>
          <w:rFonts w:eastAsia="Arial" w:cs="Arial"/>
        </w:rPr>
        <w:t>.</w:t>
      </w:r>
      <w:r w:rsidR="5CB5BC81" w:rsidRPr="085D34C8">
        <w:rPr>
          <w:rFonts w:eastAsia="Arial" w:cs="Arial"/>
        </w:rPr>
        <w:t xml:space="preserve"> </w:t>
      </w:r>
    </w:p>
    <w:p w14:paraId="40B5BA75" w14:textId="2A74C931" w:rsidR="00F05065" w:rsidRDefault="2E4D8A1C" w:rsidP="085D34C8">
      <w:pPr>
        <w:spacing w:after="120" w:line="360" w:lineRule="auto"/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El siguiente grafico nos muestra la arquitectura </w:t>
      </w:r>
      <w:r w:rsidR="137231CA" w:rsidRPr="085D34C8">
        <w:rPr>
          <w:rFonts w:eastAsia="Arial" w:cs="Arial"/>
        </w:rPr>
        <w:t>de la plataforma:</w:t>
      </w:r>
    </w:p>
    <w:p w14:paraId="783A9BAA" w14:textId="7017FBC4" w:rsidR="004824B2" w:rsidRDefault="00126382" w:rsidP="004824B2">
      <w:pPr>
        <w:spacing w:after="120" w:line="360" w:lineRule="auto"/>
        <w:jc w:val="both"/>
        <w:rPr>
          <w:rFonts w:ascii="Calibri Light" w:hAnsi="Calibri Light"/>
          <w:sz w:val="22"/>
        </w:rPr>
      </w:pPr>
      <w:r>
        <w:rPr>
          <w:rFonts w:ascii="Calibri Light" w:hAnsi="Calibri Light"/>
          <w:noProof/>
          <w:sz w:val="22"/>
          <w:lang w:val="en-US" w:eastAsia="en-US"/>
        </w:rPr>
        <w:drawing>
          <wp:inline distT="0" distB="0" distL="0" distR="0" wp14:anchorId="2169F70E" wp14:editId="0E57EAB8">
            <wp:extent cx="5369043" cy="2735447"/>
            <wp:effectExtent l="0" t="0" r="0" b="0"/>
            <wp:docPr id="23361265" name="Imagen 2336126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1265" name="Imagen 1" descr="Diagrama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170" cy="274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B9B1" w14:textId="77777777" w:rsidR="00CE13CF" w:rsidRDefault="00CE13CF" w:rsidP="004824B2">
      <w:pPr>
        <w:spacing w:after="120" w:line="360" w:lineRule="auto"/>
        <w:jc w:val="both"/>
        <w:rPr>
          <w:rFonts w:ascii="Calibri Light" w:hAnsi="Calibri Light"/>
          <w:sz w:val="22"/>
        </w:rPr>
      </w:pPr>
    </w:p>
    <w:p w14:paraId="47F40C47" w14:textId="77777777" w:rsidR="00A51F64" w:rsidRDefault="00A51F64" w:rsidP="004824B2">
      <w:pPr>
        <w:spacing w:after="120" w:line="360" w:lineRule="auto"/>
        <w:jc w:val="both"/>
        <w:rPr>
          <w:rFonts w:ascii="Calibri Light" w:hAnsi="Calibri Light"/>
          <w:sz w:val="22"/>
        </w:rPr>
      </w:pPr>
    </w:p>
    <w:p w14:paraId="7DE838C9" w14:textId="054D192F" w:rsidR="00314799" w:rsidRPr="00CE13CF" w:rsidRDefault="6655B07F" w:rsidP="085D34C8">
      <w:pPr>
        <w:pStyle w:val="Ttulo3"/>
        <w:rPr>
          <w:rFonts w:eastAsia="Arial" w:cs="Arial"/>
          <w:sz w:val="24"/>
          <w:szCs w:val="24"/>
        </w:rPr>
      </w:pPr>
      <w:bookmarkStart w:id="15" w:name="_Toc1460684247"/>
      <w:r w:rsidRPr="085D34C8">
        <w:rPr>
          <w:rFonts w:eastAsia="Arial" w:cs="Arial"/>
          <w:sz w:val="24"/>
          <w:szCs w:val="24"/>
        </w:rPr>
        <w:t>Componentes de la solución</w:t>
      </w:r>
      <w:bookmarkEnd w:id="15"/>
    </w:p>
    <w:p w14:paraId="0C40F42D" w14:textId="77777777" w:rsidR="00B71803" w:rsidRDefault="00B71803" w:rsidP="00314799"/>
    <w:p w14:paraId="2BCE9217" w14:textId="7502EA96" w:rsidR="00314799" w:rsidRDefault="39167D42" w:rsidP="085D34C8">
      <w:pPr>
        <w:spacing w:before="120" w:after="240" w:line="360" w:lineRule="auto"/>
        <w:jc w:val="both"/>
        <w:rPr>
          <w:rFonts w:eastAsia="Arial" w:cs="Arial"/>
          <w:lang w:val="es" w:eastAsia="es-AR"/>
        </w:rPr>
      </w:pPr>
      <w:r w:rsidRPr="085D34C8">
        <w:rPr>
          <w:rFonts w:eastAsia="Arial" w:cs="Arial"/>
        </w:rPr>
        <w:t>El deploy del cluster mencionado requirió de la creación de las siguientes vms en el entorno VMware Vsphere</w:t>
      </w:r>
      <w:r w:rsidR="73D06B0A" w:rsidRPr="085D34C8">
        <w:rPr>
          <w:rFonts w:eastAsia="Arial" w:cs="Arial"/>
        </w:rPr>
        <w:t xml:space="preserve"> </w:t>
      </w:r>
      <w:r w:rsidRPr="085D34C8">
        <w:rPr>
          <w:rFonts w:eastAsia="Arial" w:cs="Arial"/>
        </w:rPr>
        <w:t xml:space="preserve">  </w:t>
      </w:r>
      <w:r w:rsidRPr="085D34C8">
        <w:rPr>
          <w:rFonts w:eastAsia="Arial" w:cs="Arial"/>
          <w:lang w:val="es" w:eastAsia="es-AR"/>
        </w:rPr>
        <w:t>7.0.3.01400</w:t>
      </w:r>
      <w:r w:rsidR="4F897580" w:rsidRPr="085D34C8">
        <w:rPr>
          <w:rFonts w:eastAsia="Arial" w:cs="Arial"/>
          <w:lang w:val="es" w:eastAsia="es-AR"/>
        </w:rPr>
        <w:t xml:space="preserve"> provisto</w:t>
      </w:r>
      <w:r w:rsidRPr="085D34C8">
        <w:rPr>
          <w:rFonts w:eastAsia="Arial" w:cs="Arial"/>
          <w:lang w:val="es" w:eastAsia="es-AR"/>
        </w:rPr>
        <w:t>:</w:t>
      </w:r>
    </w:p>
    <w:bookmarkStart w:id="16" w:name="_MON_1747050906"/>
    <w:bookmarkEnd w:id="16"/>
    <w:p w14:paraId="2EC733A7" w14:textId="66DD2728" w:rsidR="00314799" w:rsidRPr="000216E1" w:rsidRDefault="00FD4922" w:rsidP="40F58243">
      <w:pPr>
        <w:spacing w:before="120" w:after="240" w:line="360" w:lineRule="auto"/>
        <w:jc w:val="both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</w:rPr>
        <w:object w:dxaOrig="6704" w:dyaOrig="3505" w14:anchorId="419213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333.5pt;height:175pt" o:ole="">
            <v:imagedata r:id="rId15" o:title=""/>
          </v:shape>
          <o:OLEObject Type="Embed" ProgID="Excel.Sheet.12" ShapeID="_x0000_i1058" DrawAspect="Content" ObjectID="_1812367783" r:id="rId16"/>
        </w:object>
      </w:r>
    </w:p>
    <w:p w14:paraId="2B156975" w14:textId="0FA31C4B" w:rsidR="00314799" w:rsidRDefault="39167D42" w:rsidP="085D34C8">
      <w:pPr>
        <w:spacing w:after="120" w:line="360" w:lineRule="auto"/>
        <w:jc w:val="both"/>
        <w:rPr>
          <w:rFonts w:eastAsia="Arial" w:cs="Arial"/>
        </w:rPr>
      </w:pPr>
      <w:r w:rsidRPr="085D34C8">
        <w:rPr>
          <w:rFonts w:eastAsia="Arial" w:cs="Arial"/>
        </w:rPr>
        <w:t>Se solicitaron las vms con los siguientes flavors:</w:t>
      </w:r>
    </w:p>
    <w:bookmarkStart w:id="17" w:name="_MON_1747051489"/>
    <w:bookmarkEnd w:id="17"/>
    <w:p w14:paraId="2F35E4AA" w14:textId="465179C3" w:rsidR="00314799" w:rsidRPr="00314799" w:rsidRDefault="00B92C31" w:rsidP="00314799">
      <w:r>
        <w:rPr>
          <w:rFonts w:ascii="Calibri Light" w:hAnsi="Calibri Light"/>
          <w:sz w:val="22"/>
        </w:rPr>
        <w:object w:dxaOrig="9420" w:dyaOrig="3519" w14:anchorId="1C094CA8">
          <v:shape id="_x0000_i1055" type="#_x0000_t75" style="width:473.5pt;height:185.5pt" o:ole="">
            <v:imagedata r:id="rId17" o:title=""/>
          </v:shape>
          <o:OLEObject Type="Embed" ProgID="Excel.Sheet.12" ShapeID="_x0000_i1055" DrawAspect="Content" ObjectID="_1812367784" r:id="rId18"/>
        </w:object>
      </w:r>
    </w:p>
    <w:p w14:paraId="6CA1D7A0" w14:textId="77777777" w:rsidR="00796064" w:rsidRDefault="00796064" w:rsidP="00B228EE">
      <w:pPr>
        <w:spacing w:after="120" w:line="360" w:lineRule="auto"/>
        <w:jc w:val="both"/>
        <w:rPr>
          <w:rFonts w:cs="Arial"/>
          <w:sz w:val="22"/>
        </w:rPr>
      </w:pPr>
    </w:p>
    <w:p w14:paraId="75AA512B" w14:textId="17A3653B" w:rsidR="00883032" w:rsidRDefault="7794390E" w:rsidP="085D34C8">
      <w:pPr>
        <w:pStyle w:val="Ttulo4"/>
        <w:rPr>
          <w:rFonts w:ascii="Arial" w:eastAsia="Arial" w:hAnsi="Arial" w:cs="Arial"/>
          <w:sz w:val="24"/>
          <w:szCs w:val="24"/>
        </w:rPr>
      </w:pPr>
      <w:bookmarkStart w:id="18" w:name="_Toc345216060"/>
      <w:r w:rsidRPr="085D34C8">
        <w:rPr>
          <w:rFonts w:ascii="Arial" w:eastAsia="Arial" w:hAnsi="Arial" w:cs="Arial"/>
          <w:sz w:val="24"/>
          <w:szCs w:val="24"/>
        </w:rPr>
        <w:t>Storage</w:t>
      </w:r>
      <w:r w:rsidR="020FF74E" w:rsidRPr="085D34C8">
        <w:rPr>
          <w:rFonts w:ascii="Arial" w:eastAsia="Arial" w:hAnsi="Arial" w:cs="Arial"/>
          <w:sz w:val="24"/>
          <w:szCs w:val="24"/>
        </w:rPr>
        <w:t>.</w:t>
      </w:r>
      <w:bookmarkEnd w:id="18"/>
    </w:p>
    <w:p w14:paraId="79F6D502" w14:textId="21F8D1DD" w:rsidR="00B228EE" w:rsidRDefault="506B9F62" w:rsidP="085D34C8">
      <w:pPr>
        <w:spacing w:after="120" w:line="360" w:lineRule="auto"/>
        <w:jc w:val="both"/>
        <w:rPr>
          <w:rFonts w:eastAsia="Arial" w:cs="Arial"/>
        </w:rPr>
      </w:pPr>
      <w:r w:rsidRPr="085D34C8">
        <w:rPr>
          <w:rFonts w:eastAsia="Arial" w:cs="Arial"/>
        </w:rPr>
        <w:t>Se utilizaron los si</w:t>
      </w:r>
      <w:r w:rsidR="1C6FFE46" w:rsidRPr="085D34C8">
        <w:rPr>
          <w:rFonts w:eastAsia="Arial" w:cs="Arial"/>
        </w:rPr>
        <w:t xml:space="preserve">guientes </w:t>
      </w:r>
      <w:r w:rsidR="2EF934D0" w:rsidRPr="085D34C8">
        <w:rPr>
          <w:rFonts w:eastAsia="Arial" w:cs="Arial"/>
        </w:rPr>
        <w:t>datastores para</w:t>
      </w:r>
      <w:r w:rsidR="7FA523A1" w:rsidRPr="085D34C8">
        <w:rPr>
          <w:rFonts w:eastAsia="Arial" w:cs="Arial"/>
        </w:rPr>
        <w:t xml:space="preserve"> los discos de los nodos en la plataforma VMware:</w:t>
      </w:r>
    </w:p>
    <w:p w14:paraId="30B0D256" w14:textId="20E2DF5E" w:rsidR="00EE1FFF" w:rsidRPr="00B228EE" w:rsidRDefault="7FA523A1" w:rsidP="085D34C8">
      <w:pPr>
        <w:spacing w:after="120" w:line="360" w:lineRule="auto"/>
        <w:jc w:val="both"/>
        <w:rPr>
          <w:rFonts w:eastAsia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43FA834" wp14:editId="2534D281">
            <wp:extent cx="5400675" cy="698500"/>
            <wp:effectExtent l="0" t="0" r="0" b="0"/>
            <wp:docPr id="747604009" name="Imagen 74760400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476040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8933" w14:textId="7BF6E723" w:rsidR="001A6258" w:rsidRDefault="53A24BEA" w:rsidP="085D34C8">
      <w:pPr>
        <w:spacing w:after="120" w:line="360" w:lineRule="auto"/>
        <w:jc w:val="both"/>
        <w:rPr>
          <w:rFonts w:eastAsia="Arial" w:cs="Arial"/>
          <w:sz w:val="24"/>
          <w:szCs w:val="24"/>
        </w:rPr>
      </w:pPr>
      <w:r w:rsidRPr="085D34C8">
        <w:rPr>
          <w:rFonts w:eastAsia="Arial" w:cs="Arial"/>
          <w:sz w:val="24"/>
          <w:szCs w:val="24"/>
        </w:rPr>
        <w:t>Se</w:t>
      </w:r>
      <w:r w:rsidR="311D881D" w:rsidRPr="085D34C8">
        <w:rPr>
          <w:rFonts w:eastAsia="Arial" w:cs="Arial"/>
          <w:sz w:val="24"/>
          <w:szCs w:val="24"/>
        </w:rPr>
        <w:t xml:space="preserve"> creo un volumen de 100 </w:t>
      </w:r>
      <w:r w:rsidR="5556EA32" w:rsidRPr="085D34C8">
        <w:rPr>
          <w:rFonts w:eastAsia="Arial" w:cs="Arial"/>
          <w:sz w:val="24"/>
          <w:szCs w:val="24"/>
        </w:rPr>
        <w:t>GB,</w:t>
      </w:r>
      <w:r w:rsidR="311D881D" w:rsidRPr="085D34C8">
        <w:rPr>
          <w:rFonts w:eastAsia="Arial" w:cs="Arial"/>
          <w:sz w:val="24"/>
          <w:szCs w:val="24"/>
        </w:rPr>
        <w:t xml:space="preserve"> atachado a la vm correspondiente al </w:t>
      </w:r>
      <w:r w:rsidR="0A3E2F4F" w:rsidRPr="085D34C8">
        <w:rPr>
          <w:rFonts w:eastAsia="Arial" w:cs="Arial"/>
          <w:sz w:val="24"/>
          <w:szCs w:val="24"/>
        </w:rPr>
        <w:t>bastión</w:t>
      </w:r>
      <w:r w:rsidR="42436EF2" w:rsidRPr="085D34C8">
        <w:rPr>
          <w:rFonts w:eastAsia="Arial" w:cs="Arial"/>
          <w:sz w:val="24"/>
          <w:szCs w:val="24"/>
        </w:rPr>
        <w:t>, necesario para montar el</w:t>
      </w:r>
      <w:r w:rsidR="554D1024" w:rsidRPr="085D34C8">
        <w:rPr>
          <w:rFonts w:eastAsia="Arial" w:cs="Arial"/>
          <w:sz w:val="24"/>
          <w:szCs w:val="24"/>
        </w:rPr>
        <w:t xml:space="preserve"> </w:t>
      </w:r>
      <w:r w:rsidR="60803900" w:rsidRPr="085D34C8">
        <w:rPr>
          <w:rFonts w:eastAsia="Arial" w:cs="Arial"/>
          <w:sz w:val="24"/>
          <w:szCs w:val="24"/>
        </w:rPr>
        <w:t>volumen NFS</w:t>
      </w:r>
      <w:r w:rsidR="42436EF2" w:rsidRPr="085D34C8">
        <w:rPr>
          <w:rFonts w:eastAsia="Arial" w:cs="Arial"/>
          <w:sz w:val="24"/>
          <w:szCs w:val="24"/>
        </w:rPr>
        <w:t xml:space="preserve"> </w:t>
      </w:r>
      <w:r w:rsidR="554D1024" w:rsidRPr="085D34C8">
        <w:rPr>
          <w:rFonts w:eastAsia="Arial" w:cs="Arial"/>
          <w:sz w:val="24"/>
          <w:szCs w:val="24"/>
        </w:rPr>
        <w:t xml:space="preserve">para la registry, </w:t>
      </w:r>
      <w:r w:rsidR="311D881D" w:rsidRPr="085D34C8">
        <w:rPr>
          <w:rFonts w:eastAsia="Arial" w:cs="Arial"/>
          <w:sz w:val="24"/>
          <w:szCs w:val="24"/>
        </w:rPr>
        <w:t xml:space="preserve"> en el siguiente datastore:</w:t>
      </w:r>
    </w:p>
    <w:p w14:paraId="0AABCA66" w14:textId="202A1F91" w:rsidR="007C65BE" w:rsidRDefault="311D881D" w:rsidP="085D34C8">
      <w:pPr>
        <w:spacing w:after="120" w:line="360" w:lineRule="auto"/>
        <w:jc w:val="both"/>
        <w:rPr>
          <w:rFonts w:eastAsia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B09B068" wp14:editId="1AA60224">
            <wp:extent cx="5400675" cy="168910"/>
            <wp:effectExtent l="0" t="0" r="0" b="0"/>
            <wp:docPr id="1435293789" name="Imagen 1435293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3529378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986D" w14:textId="1BBC91E4" w:rsidR="00663FB2" w:rsidRPr="0018507A" w:rsidRDefault="05614170" w:rsidP="085D34C8">
      <w:pPr>
        <w:pStyle w:val="Ttulo3"/>
        <w:rPr>
          <w:rFonts w:eastAsia="Arial" w:cs="Arial"/>
          <w:sz w:val="24"/>
          <w:szCs w:val="24"/>
        </w:rPr>
      </w:pPr>
      <w:bookmarkStart w:id="19" w:name="_Toc472703570"/>
      <w:r w:rsidRPr="085D34C8">
        <w:rPr>
          <w:rFonts w:eastAsia="Arial" w:cs="Arial"/>
          <w:sz w:val="24"/>
          <w:szCs w:val="24"/>
        </w:rPr>
        <w:t>Pasos previos al deploy</w:t>
      </w:r>
      <w:bookmarkEnd w:id="19"/>
    </w:p>
    <w:p w14:paraId="368BFCFC" w14:textId="3EBBC6FE" w:rsidR="0091202F" w:rsidRDefault="0091202F" w:rsidP="085D34C8">
      <w:pPr>
        <w:jc w:val="both"/>
        <w:rPr>
          <w:rFonts w:ascii="Calibri Light" w:hAnsi="Calibri Light"/>
          <w:color w:val="FF0000"/>
          <w:sz w:val="32"/>
          <w:szCs w:val="32"/>
          <w:lang w:val="en-US"/>
        </w:rPr>
      </w:pPr>
    </w:p>
    <w:p w14:paraId="32A6112C" w14:textId="247071C1" w:rsidR="008E64BA" w:rsidRPr="00152944" w:rsidRDefault="206C54C1" w:rsidP="085D34C8">
      <w:pPr>
        <w:pStyle w:val="Ttulo5"/>
        <w:rPr>
          <w:bCs/>
          <w:sz w:val="24"/>
          <w:szCs w:val="24"/>
        </w:rPr>
      </w:pPr>
      <w:bookmarkStart w:id="20" w:name="_Toc618767491"/>
      <w:r w:rsidRPr="085D34C8">
        <w:rPr>
          <w:sz w:val="24"/>
          <w:szCs w:val="24"/>
        </w:rPr>
        <w:t>D</w:t>
      </w:r>
      <w:r w:rsidR="22BCA426" w:rsidRPr="085D34C8">
        <w:rPr>
          <w:sz w:val="24"/>
          <w:szCs w:val="24"/>
        </w:rPr>
        <w:t>escargamos las imágenes y binarios necesarios</w:t>
      </w:r>
      <w:bookmarkEnd w:id="20"/>
    </w:p>
    <w:p w14:paraId="5DA8C7BA" w14:textId="77777777" w:rsidR="008E64BA" w:rsidRPr="00152944" w:rsidRDefault="008E64BA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278D4917" w14:textId="77777777" w:rsidR="008E64BA" w:rsidRPr="00152944" w:rsidRDefault="008E64BA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5267AC2B" w14:textId="1FDF9342" w:rsidR="00235EE8" w:rsidRPr="00AF2EFA" w:rsidRDefault="523CAB79" w:rsidP="085D34C8">
      <w:pPr>
        <w:shd w:val="clear" w:color="auto" w:fill="FFFFFF" w:themeFill="background1"/>
        <w:ind w:left="425"/>
        <w:jc w:val="both"/>
        <w:rPr>
          <w:rFonts w:eastAsia="Arial" w:cs="Arial"/>
        </w:rPr>
      </w:pPr>
      <w:r w:rsidRPr="085D34C8">
        <w:rPr>
          <w:rFonts w:eastAsia="Arial" w:cs="Arial"/>
        </w:rPr>
        <w:t>Descarga</w:t>
      </w:r>
      <w:r w:rsidR="3F2FA091" w:rsidRPr="085D34C8">
        <w:rPr>
          <w:rFonts w:eastAsia="Arial" w:cs="Arial"/>
        </w:rPr>
        <w:t xml:space="preserve">mos </w:t>
      </w:r>
      <w:r w:rsidR="42346D21" w:rsidRPr="085D34C8">
        <w:rPr>
          <w:rFonts w:eastAsia="Arial" w:cs="Arial"/>
        </w:rPr>
        <w:t>los binarios  oc y  openshift-install</w:t>
      </w:r>
      <w:r w:rsidR="55E01A44" w:rsidRPr="085D34C8">
        <w:rPr>
          <w:rFonts w:eastAsia="Arial" w:cs="Arial"/>
        </w:rPr>
        <w:t xml:space="preserve"> para</w:t>
      </w:r>
      <w:r w:rsidR="4E9D6E17" w:rsidRPr="085D34C8">
        <w:rPr>
          <w:rFonts w:eastAsia="Arial" w:cs="Arial"/>
        </w:rPr>
        <w:t xml:space="preserve"> la </w:t>
      </w:r>
      <w:r w:rsidR="55E01A44" w:rsidRPr="085D34C8">
        <w:rPr>
          <w:rFonts w:eastAsia="Arial" w:cs="Arial"/>
        </w:rPr>
        <w:t xml:space="preserve"> versión  </w:t>
      </w:r>
      <w:r w:rsidR="375E42B1" w:rsidRPr="085D34C8">
        <w:rPr>
          <w:rFonts w:eastAsia="Arial" w:cs="Arial"/>
        </w:rPr>
        <w:t>4.17</w:t>
      </w:r>
      <w:r w:rsidR="4E9D6E17" w:rsidRPr="085D34C8">
        <w:rPr>
          <w:rFonts w:eastAsia="Arial" w:cs="Arial"/>
        </w:rPr>
        <w:t xml:space="preserve"> de </w:t>
      </w:r>
      <w:r w:rsidR="2F6A9B64" w:rsidRPr="085D34C8">
        <w:rPr>
          <w:rFonts w:eastAsia="Arial" w:cs="Arial"/>
        </w:rPr>
        <w:t>OKD</w:t>
      </w:r>
      <w:r w:rsidR="67FC24CF" w:rsidRPr="085D34C8">
        <w:rPr>
          <w:rFonts w:eastAsia="Arial" w:cs="Arial"/>
        </w:rPr>
        <w:t xml:space="preserve">, de la siguiente url: </w:t>
      </w:r>
      <w:hyperlink r:id="rId21">
        <w:r w:rsidR="39DBE3D2" w:rsidRPr="085D34C8">
          <w:rPr>
            <w:rStyle w:val="Hipervnculo"/>
            <w:rFonts w:eastAsia="Arial" w:cs="Arial"/>
          </w:rPr>
          <w:t>https://github.com/okd-project/okd/releases</w:t>
        </w:r>
      </w:hyperlink>
      <w:r w:rsidR="39DBE3D2" w:rsidRPr="085D34C8">
        <w:rPr>
          <w:rFonts w:eastAsia="Arial" w:cs="Arial"/>
        </w:rPr>
        <w:t xml:space="preserve">, </w:t>
      </w:r>
      <w:r w:rsidR="4DDD7139" w:rsidRPr="085D34C8">
        <w:rPr>
          <w:rFonts w:eastAsia="Arial" w:cs="Arial"/>
        </w:rPr>
        <w:t xml:space="preserve"> y los </w:t>
      </w:r>
      <w:r w:rsidR="5A8A34C1" w:rsidRPr="085D34C8">
        <w:rPr>
          <w:rFonts w:eastAsia="Arial" w:cs="Arial"/>
        </w:rPr>
        <w:t xml:space="preserve">descomprimimos </w:t>
      </w:r>
      <w:r w:rsidR="2F41EBE6" w:rsidRPr="085D34C8">
        <w:rPr>
          <w:rFonts w:eastAsia="Arial" w:cs="Arial"/>
        </w:rPr>
        <w:t xml:space="preserve">en </w:t>
      </w:r>
      <w:r w:rsidR="4DDD7139" w:rsidRPr="085D34C8">
        <w:rPr>
          <w:rFonts w:eastAsia="Arial" w:cs="Arial"/>
        </w:rPr>
        <w:t xml:space="preserve">la carpeta /usr/local/bin de nuestro </w:t>
      </w:r>
      <w:r w:rsidR="0A74DA9B" w:rsidRPr="085D34C8">
        <w:rPr>
          <w:rFonts w:eastAsia="Arial" w:cs="Arial"/>
        </w:rPr>
        <w:t>bastión.</w:t>
      </w:r>
    </w:p>
    <w:p w14:paraId="277F7EB1" w14:textId="77777777" w:rsidR="00152944" w:rsidRPr="00152944" w:rsidRDefault="00152944" w:rsidP="085D34C8">
      <w:pPr>
        <w:pStyle w:val="Prrafodelista"/>
        <w:shd w:val="clear" w:color="auto" w:fill="FFFFFF" w:themeFill="background1"/>
        <w:ind w:left="785"/>
        <w:jc w:val="both"/>
        <w:rPr>
          <w:rFonts w:eastAsia="Arial" w:cs="Arial"/>
        </w:rPr>
      </w:pPr>
    </w:p>
    <w:p w14:paraId="4D4DD054" w14:textId="28CD4F91" w:rsidR="00E214F1" w:rsidRDefault="5A8A34C1" w:rsidP="085D34C8">
      <w:pPr>
        <w:shd w:val="clear" w:color="auto" w:fill="FFFFFF" w:themeFill="background1"/>
        <w:ind w:left="425"/>
        <w:jc w:val="both"/>
        <w:rPr>
          <w:rFonts w:eastAsia="Arial" w:cs="Arial"/>
        </w:rPr>
      </w:pPr>
      <w:r w:rsidRPr="085D34C8">
        <w:rPr>
          <w:rFonts w:eastAsia="Arial" w:cs="Arial"/>
        </w:rPr>
        <w:lastRenderedPageBreak/>
        <w:t>De</w:t>
      </w:r>
      <w:r w:rsidR="5BACB40E" w:rsidRPr="085D34C8">
        <w:rPr>
          <w:rFonts w:eastAsia="Arial" w:cs="Arial"/>
        </w:rPr>
        <w:t>s</w:t>
      </w:r>
      <w:r w:rsidRPr="085D34C8">
        <w:rPr>
          <w:rFonts w:eastAsia="Arial" w:cs="Arial"/>
        </w:rPr>
        <w:t xml:space="preserve">cargamos </w:t>
      </w:r>
      <w:r w:rsidR="5BACB40E" w:rsidRPr="085D34C8">
        <w:rPr>
          <w:rFonts w:eastAsia="Arial" w:cs="Arial"/>
        </w:rPr>
        <w:t xml:space="preserve">la imagen iso booteable </w:t>
      </w:r>
      <w:r w:rsidR="2243FF10" w:rsidRPr="085D34C8">
        <w:rPr>
          <w:rFonts w:eastAsia="Arial" w:cs="Arial"/>
          <w:b/>
          <w:bCs/>
        </w:rPr>
        <w:t>fedora-coreos-39.20231101.3.0-live.x86_64.iso</w:t>
      </w:r>
      <w:r w:rsidR="6019441C" w:rsidRPr="085D34C8">
        <w:rPr>
          <w:rFonts w:eastAsia="Arial" w:cs="Arial"/>
          <w:b/>
          <w:bCs/>
        </w:rPr>
        <w:t xml:space="preserve"> </w:t>
      </w:r>
      <w:r w:rsidR="5BACB40E" w:rsidRPr="085D34C8">
        <w:rPr>
          <w:rFonts w:eastAsia="Arial" w:cs="Arial"/>
        </w:rPr>
        <w:t>de</w:t>
      </w:r>
      <w:r w:rsidR="035B5371" w:rsidRPr="085D34C8">
        <w:rPr>
          <w:rFonts w:eastAsia="Arial" w:cs="Arial"/>
        </w:rPr>
        <w:t xml:space="preserve">sde </w:t>
      </w:r>
      <w:r w:rsidR="5BACB40E" w:rsidRPr="085D34C8">
        <w:rPr>
          <w:rFonts w:eastAsia="Arial" w:cs="Arial"/>
        </w:rPr>
        <w:t xml:space="preserve"> la</w:t>
      </w:r>
      <w:r w:rsidR="035B5371" w:rsidRPr="085D34C8">
        <w:rPr>
          <w:rFonts w:eastAsia="Arial" w:cs="Arial"/>
        </w:rPr>
        <w:t xml:space="preserve"> </w:t>
      </w:r>
      <w:r w:rsidR="5BACB40E" w:rsidRPr="085D34C8">
        <w:rPr>
          <w:rFonts w:eastAsia="Arial" w:cs="Arial"/>
        </w:rPr>
        <w:t xml:space="preserve">url: </w:t>
      </w:r>
      <w:hyperlink r:id="rId22">
        <w:r w:rsidR="6801ABB0" w:rsidRPr="085D34C8">
          <w:rPr>
            <w:rStyle w:val="Hipervnculo"/>
            <w:rFonts w:eastAsia="Arial" w:cs="Arial"/>
          </w:rPr>
          <w:t>https://builds.coreos.fedoraproject.org/prod/streams/stable/builds/41.20250315.3.0/x86_64/fedora-coreos-41.20250315.3.0-live.x86_64.iso</w:t>
        </w:r>
      </w:hyperlink>
    </w:p>
    <w:p w14:paraId="4A3A25AC" w14:textId="77777777" w:rsidR="005639A1" w:rsidRDefault="005639A1" w:rsidP="085D34C8">
      <w:pPr>
        <w:shd w:val="clear" w:color="auto" w:fill="FFFFFF" w:themeFill="background1"/>
        <w:ind w:left="425"/>
        <w:jc w:val="both"/>
        <w:rPr>
          <w:rStyle w:val="Hipervnculo"/>
          <w:rFonts w:eastAsia="Arial" w:cs="Arial"/>
        </w:rPr>
      </w:pPr>
    </w:p>
    <w:p w14:paraId="11DF465D" w14:textId="303EDE4C" w:rsidR="00E214F1" w:rsidRPr="00E214F1" w:rsidRDefault="4CB6CB96" w:rsidP="085D34C8">
      <w:pPr>
        <w:shd w:val="clear" w:color="auto" w:fill="FFFFFF" w:themeFill="background1"/>
        <w:ind w:left="425"/>
        <w:jc w:val="both"/>
        <w:rPr>
          <w:rStyle w:val="Hipervnculo"/>
          <w:rFonts w:eastAsia="Arial" w:cs="Arial"/>
          <w:color w:val="auto"/>
          <w:u w:val="none"/>
        </w:rPr>
      </w:pPr>
      <w:r w:rsidRPr="085D34C8">
        <w:rPr>
          <w:rStyle w:val="Hipervnculo"/>
          <w:rFonts w:eastAsia="Arial" w:cs="Arial"/>
          <w:color w:val="auto"/>
          <w:u w:val="none"/>
        </w:rPr>
        <w:t xml:space="preserve">La imagen antes mencionada será </w:t>
      </w:r>
      <w:r w:rsidR="7755BE88" w:rsidRPr="085D34C8">
        <w:rPr>
          <w:rStyle w:val="Hipervnculo"/>
          <w:rFonts w:eastAsia="Arial" w:cs="Arial"/>
          <w:color w:val="auto"/>
          <w:u w:val="none"/>
        </w:rPr>
        <w:t xml:space="preserve">necesaria </w:t>
      </w:r>
      <w:r w:rsidR="6801ABB0" w:rsidRPr="085D34C8">
        <w:rPr>
          <w:rStyle w:val="Hipervnculo"/>
          <w:rFonts w:eastAsia="Arial" w:cs="Arial"/>
          <w:color w:val="auto"/>
          <w:u w:val="none"/>
        </w:rPr>
        <w:t>más</w:t>
      </w:r>
      <w:r w:rsidR="2CEB8B86" w:rsidRPr="085D34C8">
        <w:rPr>
          <w:rStyle w:val="Hipervnculo"/>
          <w:rFonts w:eastAsia="Arial" w:cs="Arial"/>
          <w:color w:val="auto"/>
          <w:u w:val="none"/>
        </w:rPr>
        <w:t xml:space="preserve"> adelante </w:t>
      </w:r>
      <w:r w:rsidR="3EAA1605" w:rsidRPr="085D34C8">
        <w:rPr>
          <w:rStyle w:val="Hipervnculo"/>
          <w:rFonts w:eastAsia="Arial" w:cs="Arial"/>
          <w:color w:val="auto"/>
          <w:u w:val="none"/>
        </w:rPr>
        <w:t>para la ignición de los futuros nodos de OKD.</w:t>
      </w:r>
      <w:r w:rsidR="2CEB8B86" w:rsidRPr="085D34C8">
        <w:rPr>
          <w:rStyle w:val="Hipervnculo"/>
          <w:rFonts w:eastAsia="Arial" w:cs="Arial"/>
          <w:color w:val="auto"/>
          <w:u w:val="none"/>
        </w:rPr>
        <w:t xml:space="preserve"> </w:t>
      </w:r>
    </w:p>
    <w:p w14:paraId="0B3E077D" w14:textId="77777777" w:rsidR="00AD6B3C" w:rsidRDefault="00AD6B3C" w:rsidP="085D34C8">
      <w:pPr>
        <w:shd w:val="clear" w:color="auto" w:fill="FFFFFF" w:themeFill="background1"/>
        <w:ind w:left="425"/>
        <w:jc w:val="both"/>
        <w:rPr>
          <w:rStyle w:val="Hipervnculo"/>
          <w:rFonts w:eastAsia="Arial" w:cs="Arial"/>
        </w:rPr>
      </w:pPr>
    </w:p>
    <w:p w14:paraId="78AF60EB" w14:textId="2E840DF6" w:rsidR="00AD6B3C" w:rsidRDefault="39F38C23" w:rsidP="085D34C8">
      <w:pPr>
        <w:shd w:val="clear" w:color="auto" w:fill="FFFFFF" w:themeFill="background1"/>
        <w:ind w:left="425"/>
        <w:jc w:val="both"/>
        <w:rPr>
          <w:rStyle w:val="Hipervnculo"/>
          <w:rFonts w:eastAsia="Arial" w:cs="Arial"/>
          <w:color w:val="auto"/>
          <w:u w:val="none"/>
        </w:rPr>
      </w:pPr>
      <w:r w:rsidRPr="085D34C8">
        <w:rPr>
          <w:rStyle w:val="Hipervnculo"/>
          <w:rFonts w:eastAsia="Arial" w:cs="Arial"/>
          <w:color w:val="auto"/>
          <w:u w:val="none"/>
        </w:rPr>
        <w:t xml:space="preserve">Descargamos las imágenes necesarias para </w:t>
      </w:r>
      <w:r w:rsidR="6EC9471C" w:rsidRPr="085D34C8">
        <w:rPr>
          <w:rStyle w:val="Hipervnculo"/>
          <w:rFonts w:eastAsia="Arial" w:cs="Arial"/>
          <w:color w:val="auto"/>
          <w:u w:val="none"/>
        </w:rPr>
        <w:t>la instalación de CoreOS en los nodos. Las imágenes nece</w:t>
      </w:r>
      <w:r w:rsidR="3D72965E" w:rsidRPr="085D34C8">
        <w:rPr>
          <w:rStyle w:val="Hipervnculo"/>
          <w:rFonts w:eastAsia="Arial" w:cs="Arial"/>
          <w:color w:val="auto"/>
          <w:u w:val="none"/>
        </w:rPr>
        <w:t>sarias son:</w:t>
      </w:r>
    </w:p>
    <w:p w14:paraId="7F6C5B27" w14:textId="77777777" w:rsidR="00894738" w:rsidRDefault="00894738" w:rsidP="085D34C8">
      <w:pPr>
        <w:shd w:val="clear" w:color="auto" w:fill="FFFFFF" w:themeFill="background1"/>
        <w:ind w:left="425"/>
        <w:jc w:val="both"/>
        <w:rPr>
          <w:rStyle w:val="Hipervnculo"/>
          <w:rFonts w:eastAsia="Arial" w:cs="Arial"/>
          <w:color w:val="auto"/>
          <w:u w:val="none"/>
        </w:rPr>
      </w:pPr>
    </w:p>
    <w:p w14:paraId="05916C52" w14:textId="61A83F35" w:rsidR="0021352F" w:rsidRDefault="1A1397D3" w:rsidP="085D34C8">
      <w:pPr>
        <w:shd w:val="clear" w:color="auto" w:fill="FFFFFF" w:themeFill="background1"/>
        <w:ind w:left="425"/>
        <w:jc w:val="both"/>
        <w:rPr>
          <w:rStyle w:val="Hipervnculo"/>
          <w:rFonts w:ascii="Consolas" w:eastAsia="Consolas" w:hAnsi="Consolas" w:cs="Consolas"/>
          <w:b/>
          <w:bCs/>
          <w:color w:val="auto"/>
          <w:u w:val="none"/>
        </w:rPr>
      </w:pPr>
      <w:proofErr w:type="spellStart"/>
      <w:r w:rsidRPr="085D34C8">
        <w:rPr>
          <w:rStyle w:val="Hipervnculo"/>
          <w:rFonts w:ascii="Consolas" w:eastAsia="Consolas" w:hAnsi="Consolas" w:cs="Consolas"/>
          <w:b/>
          <w:bCs/>
          <w:color w:val="auto"/>
          <w:u w:val="none"/>
        </w:rPr>
        <w:t>fcos.raw.xz</w:t>
      </w:r>
      <w:proofErr w:type="spellEnd"/>
    </w:p>
    <w:p w14:paraId="239BCC72" w14:textId="4C5C41B8" w:rsidR="00E649E3" w:rsidRDefault="00E649E3" w:rsidP="00AF2EFA">
      <w:pPr>
        <w:shd w:val="clear" w:color="auto" w:fill="FFFFFF" w:themeFill="background1"/>
        <w:ind w:left="425"/>
        <w:jc w:val="both"/>
        <w:rPr>
          <w:rStyle w:val="Hipervnculo"/>
          <w:rFonts w:ascii="Consolas" w:hAnsi="Consolas" w:cs="Calibri Light"/>
          <w:b/>
          <w:bCs/>
          <w:color w:val="auto"/>
          <w:sz w:val="16"/>
          <w:szCs w:val="16"/>
          <w:u w:val="none"/>
        </w:rPr>
      </w:pPr>
      <w:r>
        <w:rPr>
          <w:rStyle w:val="Hipervnculo"/>
          <w:rFonts w:ascii="Consolas" w:hAnsi="Consolas" w:cs="Calibri Light"/>
          <w:b/>
          <w:bCs/>
          <w:color w:val="auto"/>
          <w:sz w:val="16"/>
          <w:szCs w:val="16"/>
          <w:u w:val="none"/>
        </w:rPr>
        <w:t xml:space="preserve"> </w:t>
      </w:r>
    </w:p>
    <w:p w14:paraId="118E3A42" w14:textId="3621320C" w:rsidR="00E649E3" w:rsidRDefault="0D25C3AE" w:rsidP="085D34C8">
      <w:pPr>
        <w:shd w:val="clear" w:color="auto" w:fill="FFFFFF" w:themeFill="background1"/>
        <w:ind w:left="425"/>
        <w:jc w:val="both"/>
        <w:rPr>
          <w:rStyle w:val="Hipervnculo"/>
          <w:rFonts w:eastAsia="Arial" w:cs="Arial"/>
          <w:color w:val="auto"/>
          <w:u w:val="none"/>
        </w:rPr>
      </w:pPr>
      <w:r w:rsidRPr="085D34C8">
        <w:rPr>
          <w:rStyle w:val="Hipervnculo"/>
          <w:rFonts w:eastAsia="Arial" w:cs="Arial"/>
          <w:color w:val="auto"/>
          <w:u w:val="none"/>
        </w:rPr>
        <w:t xml:space="preserve">Las imágenes antes mencionadas </w:t>
      </w:r>
      <w:r w:rsidR="03463E83" w:rsidRPr="085D34C8">
        <w:rPr>
          <w:rStyle w:val="Hipervnculo"/>
          <w:rFonts w:eastAsia="Arial" w:cs="Arial"/>
          <w:color w:val="auto"/>
          <w:u w:val="none"/>
        </w:rPr>
        <w:t>se deben ubicar en el path:</w:t>
      </w:r>
    </w:p>
    <w:p w14:paraId="6953253C" w14:textId="77777777" w:rsidR="008B16C7" w:rsidRDefault="008B16C7" w:rsidP="00AF2EFA">
      <w:pPr>
        <w:shd w:val="clear" w:color="auto" w:fill="FFFFFF" w:themeFill="background1"/>
        <w:ind w:left="425"/>
        <w:jc w:val="both"/>
        <w:rPr>
          <w:rStyle w:val="Hipervnculo"/>
          <w:rFonts w:ascii="Calibri Light" w:hAnsi="Calibri Light" w:cs="Calibri Light"/>
          <w:color w:val="auto"/>
          <w:u w:val="none"/>
        </w:rPr>
      </w:pPr>
    </w:p>
    <w:p w14:paraId="44373ABB" w14:textId="117FF874" w:rsidR="00CB33B8" w:rsidRDefault="6E4BEFE9" w:rsidP="085D34C8">
      <w:pPr>
        <w:shd w:val="clear" w:color="auto" w:fill="FFFFFF" w:themeFill="background1"/>
        <w:tabs>
          <w:tab w:val="left" w:pos="3336"/>
        </w:tabs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hAnsi="Consolas" w:cs="Calibri Light"/>
          <w:b/>
          <w:bCs/>
          <w:sz w:val="16"/>
          <w:szCs w:val="16"/>
        </w:rPr>
        <w:t xml:space="preserve">   </w:t>
      </w:r>
      <w:r w:rsidRPr="085D34C8">
        <w:rPr>
          <w:rFonts w:ascii="Consolas" w:eastAsia="Consolas" w:hAnsi="Consolas" w:cs="Consolas"/>
          <w:b/>
          <w:bCs/>
        </w:rPr>
        <w:t xml:space="preserve">   /</w:t>
      </w:r>
      <w:proofErr w:type="spellStart"/>
      <w:r w:rsidRPr="085D34C8">
        <w:rPr>
          <w:rFonts w:ascii="Consolas" w:eastAsia="Consolas" w:hAnsi="Consolas" w:cs="Consolas"/>
          <w:b/>
          <w:bCs/>
        </w:rPr>
        <w:t>var</w:t>
      </w:r>
      <w:proofErr w:type="spellEnd"/>
      <w:r w:rsidRPr="085D34C8">
        <w:rPr>
          <w:rFonts w:ascii="Consolas" w:eastAsia="Consolas" w:hAnsi="Consolas" w:cs="Consolas"/>
          <w:b/>
          <w:bCs/>
        </w:rPr>
        <w:t>/www/</w:t>
      </w:r>
      <w:proofErr w:type="spellStart"/>
      <w:r w:rsidRPr="085D34C8">
        <w:rPr>
          <w:rFonts w:ascii="Consolas" w:eastAsia="Consolas" w:hAnsi="Consolas" w:cs="Consolas"/>
          <w:b/>
          <w:bCs/>
        </w:rPr>
        <w:t>html</w:t>
      </w:r>
      <w:proofErr w:type="spellEnd"/>
      <w:r w:rsidRPr="085D34C8">
        <w:rPr>
          <w:rFonts w:ascii="Consolas" w:eastAsia="Consolas" w:hAnsi="Consolas" w:cs="Consolas"/>
          <w:b/>
          <w:bCs/>
        </w:rPr>
        <w:t>/okd</w:t>
      </w:r>
      <w:r w:rsidR="37FAE56E" w:rsidRPr="085D34C8">
        <w:rPr>
          <w:rFonts w:ascii="Consolas" w:eastAsia="Consolas" w:hAnsi="Consolas" w:cs="Consolas"/>
          <w:b/>
          <w:bCs/>
        </w:rPr>
        <w:t>4</w:t>
      </w:r>
    </w:p>
    <w:p w14:paraId="38939FB0" w14:textId="77777777" w:rsidR="00CC420D" w:rsidRDefault="00CC420D" w:rsidP="00E35799">
      <w:pPr>
        <w:shd w:val="clear" w:color="auto" w:fill="FFFFFF" w:themeFill="background1"/>
        <w:tabs>
          <w:tab w:val="left" w:pos="3336"/>
        </w:tabs>
        <w:jc w:val="both"/>
        <w:rPr>
          <w:rFonts w:ascii="Consolas" w:hAnsi="Consolas" w:cs="Calibri Light"/>
          <w:b/>
          <w:bCs/>
          <w:sz w:val="16"/>
          <w:szCs w:val="16"/>
        </w:rPr>
      </w:pPr>
    </w:p>
    <w:p w14:paraId="78D817DC" w14:textId="77777777" w:rsidR="008B0580" w:rsidRDefault="008B0580" w:rsidP="00E35799">
      <w:pPr>
        <w:shd w:val="clear" w:color="auto" w:fill="FFFFFF" w:themeFill="background1"/>
        <w:tabs>
          <w:tab w:val="left" w:pos="3336"/>
        </w:tabs>
        <w:jc w:val="both"/>
        <w:rPr>
          <w:rFonts w:ascii="Consolas" w:hAnsi="Consolas" w:cs="Calibri Light"/>
          <w:b/>
          <w:bCs/>
          <w:sz w:val="16"/>
          <w:szCs w:val="16"/>
        </w:rPr>
      </w:pPr>
    </w:p>
    <w:p w14:paraId="146BD5BD" w14:textId="2918DE74" w:rsidR="00CC420D" w:rsidRDefault="0B6BADDE" w:rsidP="085D34C8">
      <w:pPr>
        <w:pStyle w:val="Ttulo3"/>
        <w:numPr>
          <w:ilvl w:val="0"/>
          <w:numId w:val="0"/>
        </w:numPr>
        <w:ind w:left="720" w:hanging="720"/>
        <w:rPr>
          <w:sz w:val="24"/>
          <w:szCs w:val="24"/>
        </w:rPr>
      </w:pPr>
      <w:bookmarkStart w:id="21" w:name="_Toc527632995"/>
      <w:r w:rsidRPr="085D34C8">
        <w:rPr>
          <w:sz w:val="24"/>
          <w:szCs w:val="24"/>
        </w:rPr>
        <w:t>1.1.</w:t>
      </w:r>
      <w:r w:rsidR="24C0309C" w:rsidRPr="085D34C8">
        <w:rPr>
          <w:sz w:val="24"/>
          <w:szCs w:val="24"/>
        </w:rPr>
        <w:t>5</w:t>
      </w:r>
      <w:r w:rsidRPr="085D34C8">
        <w:rPr>
          <w:sz w:val="24"/>
          <w:szCs w:val="24"/>
        </w:rPr>
        <w:t xml:space="preserve"> </w:t>
      </w:r>
      <w:r w:rsidR="2D333A24" w:rsidRPr="085D34C8">
        <w:rPr>
          <w:sz w:val="24"/>
          <w:szCs w:val="24"/>
        </w:rPr>
        <w:t xml:space="preserve"> </w:t>
      </w:r>
      <w:r w:rsidR="0AD99877" w:rsidRPr="085D34C8">
        <w:rPr>
          <w:sz w:val="24"/>
          <w:szCs w:val="24"/>
        </w:rPr>
        <w:t xml:space="preserve">Deploy del </w:t>
      </w:r>
      <w:r w:rsidR="6BCD2FF2" w:rsidRPr="085D34C8">
        <w:rPr>
          <w:sz w:val="24"/>
          <w:szCs w:val="24"/>
        </w:rPr>
        <w:t>c</w:t>
      </w:r>
      <w:r w:rsidR="0AD99877" w:rsidRPr="085D34C8">
        <w:rPr>
          <w:sz w:val="24"/>
          <w:szCs w:val="24"/>
        </w:rPr>
        <w:t xml:space="preserve">luster OKD </w:t>
      </w:r>
      <w:r w:rsidR="375E42B1" w:rsidRPr="085D34C8">
        <w:rPr>
          <w:sz w:val="24"/>
          <w:szCs w:val="24"/>
        </w:rPr>
        <w:t>4.17</w:t>
      </w:r>
      <w:bookmarkEnd w:id="21"/>
    </w:p>
    <w:p w14:paraId="03126829" w14:textId="77777777" w:rsidR="0056495D" w:rsidRDefault="0056495D" w:rsidP="0056495D"/>
    <w:p w14:paraId="1D526B25" w14:textId="1952E522" w:rsidR="00046509" w:rsidRDefault="73E01B54" w:rsidP="0056495D">
      <w:r>
        <w:t xml:space="preserve">Como primer paso </w:t>
      </w:r>
      <w:r w:rsidR="727C800D">
        <w:t xml:space="preserve">se creó </w:t>
      </w:r>
      <w:r w:rsidR="3CA05CED">
        <w:t xml:space="preserve">la </w:t>
      </w:r>
      <w:r w:rsidR="471BB03A">
        <w:t>carpeta de</w:t>
      </w:r>
      <w:r w:rsidR="727C800D">
        <w:t xml:space="preserve"> instalación del cluster OKD en el path:</w:t>
      </w:r>
    </w:p>
    <w:p w14:paraId="7DBEFED3" w14:textId="77777777" w:rsidR="00304B95" w:rsidRDefault="00304B95" w:rsidP="0056495D"/>
    <w:p w14:paraId="59102EC5" w14:textId="1DA9190D" w:rsidR="00304B95" w:rsidRDefault="725847B2" w:rsidP="085D34C8">
      <w:pPr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>/root/okd-install</w:t>
      </w:r>
    </w:p>
    <w:p w14:paraId="667C032E" w14:textId="77777777" w:rsidR="00304B95" w:rsidRDefault="00304B95" w:rsidP="0056495D">
      <w:pPr>
        <w:rPr>
          <w:rFonts w:ascii="Consolas" w:hAnsi="Consolas"/>
          <w:b/>
          <w:bCs/>
          <w:sz w:val="16"/>
          <w:szCs w:val="16"/>
        </w:rPr>
      </w:pPr>
    </w:p>
    <w:p w14:paraId="27CB9233" w14:textId="2B8013A8" w:rsidR="00304B95" w:rsidRDefault="00BA13E3" w:rsidP="0056495D">
      <w:pPr>
        <w:rPr>
          <w:rFonts w:cs="Arial"/>
        </w:rPr>
      </w:pPr>
      <w:r>
        <w:rPr>
          <w:rFonts w:cs="Arial"/>
        </w:rPr>
        <w:t>Ingresamos a la carpeta okd-install y procedimos a la creación del manifiesto install_config.yaml con el siguiente contenido:</w:t>
      </w:r>
    </w:p>
    <w:p w14:paraId="171E211B" w14:textId="77777777" w:rsidR="00BA13E3" w:rsidRDefault="00BA13E3" w:rsidP="0056495D">
      <w:pPr>
        <w:rPr>
          <w:rFonts w:cs="Arial"/>
        </w:rPr>
      </w:pPr>
    </w:p>
    <w:p w14:paraId="19E54D7B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>apiVersion: v1</w:t>
      </w:r>
    </w:p>
    <w:p w14:paraId="0CDA3670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baseDomain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: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claro.amx</w:t>
      </w:r>
      <w:proofErr w:type="spellEnd"/>
    </w:p>
    <w:p w14:paraId="2A67167E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proofErr w:type="gramStart"/>
      <w:r w:rsidRPr="085D34C8">
        <w:rPr>
          <w:rFonts w:ascii="Consolas" w:eastAsia="Consolas" w:hAnsi="Consolas" w:cs="Consolas"/>
          <w:color w:val="569CD6"/>
          <w:lang w:val="en-US" w:eastAsia="es-AR"/>
        </w:rPr>
        <w:t>compute</w:t>
      </w:r>
      <w:proofErr w:type="gramEnd"/>
      <w:r w:rsidRPr="085D34C8">
        <w:rPr>
          <w:rFonts w:ascii="Consolas" w:eastAsia="Consolas" w:hAnsi="Consolas" w:cs="Consolas"/>
          <w:color w:val="569CD6"/>
          <w:lang w:val="en-US" w:eastAsia="es-AR"/>
        </w:rPr>
        <w:t>:</w:t>
      </w:r>
    </w:p>
    <w:p w14:paraId="4FD6B544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>- hyperthreading: Enabled</w:t>
      </w:r>
    </w:p>
    <w:p w14:paraId="7AF4D534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name: worker</w:t>
      </w:r>
    </w:p>
    <w:p w14:paraId="1DA4347D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replicas: 0</w:t>
      </w:r>
    </w:p>
    <w:p w14:paraId="3F7E57FB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controlPlane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>:</w:t>
      </w:r>
    </w:p>
    <w:p w14:paraId="6D021757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hyperthreading: Enabled</w:t>
      </w:r>
    </w:p>
    <w:p w14:paraId="044658AC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name: master</w:t>
      </w:r>
    </w:p>
    <w:p w14:paraId="19C47FE6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replicas: 3</w:t>
      </w:r>
    </w:p>
    <w:p w14:paraId="226B63FD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>metadata:</w:t>
      </w:r>
    </w:p>
    <w:p w14:paraId="0CE794B0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name: labokdipi</w:t>
      </w:r>
    </w:p>
    <w:p w14:paraId="2B3FEB1F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>networking:</w:t>
      </w:r>
    </w:p>
    <w:p w14:paraId="4E2BCD2B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clusterNetwork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>:</w:t>
      </w:r>
    </w:p>
    <w:p w14:paraId="016ABA59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-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cidr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>: 10.128.0.0/14</w:t>
      </w:r>
    </w:p>
    <w:p w14:paraId="767BA5FF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hostPrefix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>: 23</w:t>
      </w:r>
    </w:p>
    <w:p w14:paraId="009C144A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networkType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: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OVNKubernetes</w:t>
      </w:r>
      <w:proofErr w:type="spellEnd"/>
    </w:p>
    <w:p w14:paraId="7EC30211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serviceNetwork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>:</w:t>
      </w:r>
    </w:p>
    <w:p w14:paraId="1A33464F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- 172.30.0.0/16</w:t>
      </w:r>
    </w:p>
    <w:p w14:paraId="3C1CF494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>platform:</w:t>
      </w:r>
    </w:p>
    <w:p w14:paraId="3DDFAE3A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vsphere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>:</w:t>
      </w:r>
    </w:p>
    <w:p w14:paraId="492BC674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failureDomains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>:</w:t>
      </w:r>
    </w:p>
    <w:p w14:paraId="2F6932BF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- name: generated-failure-domain</w:t>
      </w:r>
    </w:p>
    <w:p w14:paraId="71CCA4B9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  region: </w:t>
      </w:r>
      <w:proofErr w:type="gramStart"/>
      <w:r w:rsidRPr="085D34C8">
        <w:rPr>
          <w:rFonts w:ascii="Consolas" w:eastAsia="Consolas" w:hAnsi="Consolas" w:cs="Consolas"/>
          <w:color w:val="569CD6"/>
          <w:lang w:val="en-US" w:eastAsia="es-AR"/>
        </w:rPr>
        <w:t>generated-region</w:t>
      </w:r>
      <w:proofErr w:type="gramEnd"/>
    </w:p>
    <w:p w14:paraId="52D83728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  server: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openstack-vcenter.claro.amx</w:t>
      </w:r>
      <w:proofErr w:type="spellEnd"/>
    </w:p>
    <w:p w14:paraId="4BC8CD60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  topology:</w:t>
      </w:r>
    </w:p>
    <w:p w14:paraId="717BBF87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   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computeCluster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>: /Olleros-IT/host/FSO-Clu04-DESA</w:t>
      </w:r>
    </w:p>
    <w:p w14:paraId="336F8E36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    datacenter: Olleros-IT</w:t>
      </w:r>
    </w:p>
    <w:p w14:paraId="59AF844F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    datastore: OSDS-CL04D-VSP550-L023</w:t>
      </w:r>
    </w:p>
    <w:p w14:paraId="3D73AA9C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    networks:</w:t>
      </w:r>
    </w:p>
    <w:p w14:paraId="1964E955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    - PG-Olleros-VLAN3005</w:t>
      </w:r>
    </w:p>
    <w:p w14:paraId="4F58205E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  zone: </w:t>
      </w:r>
      <w:proofErr w:type="gramStart"/>
      <w:r w:rsidRPr="085D34C8">
        <w:rPr>
          <w:rFonts w:ascii="Consolas" w:eastAsia="Consolas" w:hAnsi="Consolas" w:cs="Consolas"/>
          <w:color w:val="569CD6"/>
          <w:lang w:val="en-US" w:eastAsia="es-AR"/>
        </w:rPr>
        <w:t>generated-zone</w:t>
      </w:r>
      <w:proofErr w:type="gramEnd"/>
    </w:p>
    <w:p w14:paraId="02DEA2B9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vcenters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>:</w:t>
      </w:r>
    </w:p>
    <w:p w14:paraId="32154E40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- datacenters:</w:t>
      </w:r>
    </w:p>
    <w:p w14:paraId="7667CC2F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  - Olleros-IT</w:t>
      </w:r>
    </w:p>
    <w:p w14:paraId="07111D3D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  password: 0p3nSh!ft</w:t>
      </w:r>
    </w:p>
    <w:p w14:paraId="369B71DF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lastRenderedPageBreak/>
        <w:t xml:space="preserve">      port: 443</w:t>
      </w:r>
    </w:p>
    <w:p w14:paraId="046C4125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  server: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openstack-vcenter.claro.amx</w:t>
      </w:r>
      <w:proofErr w:type="spellEnd"/>
    </w:p>
    <w:p w14:paraId="480BE6B5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  user: openshift4@vsphere.local</w:t>
      </w:r>
    </w:p>
    <w:p w14:paraId="0B9E856C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  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diskType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>: thin</w:t>
      </w:r>
    </w:p>
    <w:p w14:paraId="5B7147A4" w14:textId="77777777" w:rsidR="00075FD7" w:rsidRPr="00075FD7" w:rsidRDefault="15D071DA" w:rsidP="085D34C8">
      <w:pPr>
        <w:rPr>
          <w:rFonts w:ascii="Consolas" w:eastAsia="Consolas" w:hAnsi="Consolas" w:cs="Consolas"/>
          <w:color w:val="569CD6"/>
          <w:lang w:val="en-US" w:eastAsia="es-AR"/>
        </w:rPr>
      </w:pP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pullSecret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>: '{"auths":{"cloud.openshift.com":{"auth":"b3BlbnNoaWZ0LXJlbGVhc2UtZGV2K29jbV9hY2Nlc3NfM2IxMzk4ZjQ2MWE5NDE2Mzg4Njk0YWY3ZDNlNmU5MTU6WDdYUVcwTjNYQ0k0MUo2U0hGR1YySEdWN1NFUkg0MkwwVVQ2OElRM0szOVpaQkhJTU9SSlQ3NUpZRERUN1U4RA==","email":"ignacio.bellucci@claro.com.ar"},"quay.io":{"auth":"b3BlbnNoaWZ0LXJlbGVhc2UtZGV2K29jbV9hY2Nlc3NfM2IxMzk4ZjQ2MWE5NDE2Mzg4Njk0YWY3ZDNlNmU5MTU6WDdYUVcwTjNYQ0k0MUo2U0hGR1YySEdWN1NFUkg0MkwwVVQ2OElRM0szOVpaQkhJTU9SSlQ3NUpZRERUN1U4RA==","email":"ignacio.bellucci@claro.com.ar"},"registry.connect.redhat.com":{"auth":"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","email":"ignacio.bellucci@claro.com.ar"},"registry.redhat.io":{"auth":"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","email":"ignacio.bellucci@claro.com.ar"}}}'</w:t>
      </w:r>
    </w:p>
    <w:p w14:paraId="5ABF2646" w14:textId="23D63C64" w:rsidR="00046509" w:rsidRPr="00E62F1D" w:rsidRDefault="15D071DA" w:rsidP="085D34C8">
      <w:pPr>
        <w:rPr>
          <w:rFonts w:ascii="Consolas" w:eastAsia="Consolas" w:hAnsi="Consolas" w:cs="Consolas"/>
          <w:lang w:val="en-US"/>
        </w:rPr>
      </w:pP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sshKey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>: ssh-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rsa</w:t>
      </w:r>
      <w:proofErr w:type="spellEnd"/>
      <w:r w:rsidRPr="085D34C8">
        <w:rPr>
          <w:rFonts w:ascii="Consolas" w:eastAsia="Consolas" w:hAnsi="Consolas" w:cs="Consolas"/>
          <w:color w:val="569CD6"/>
          <w:lang w:val="en-US" w:eastAsia="es-AR"/>
        </w:rPr>
        <w:t xml:space="preserve"> 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 </w:t>
      </w:r>
      <w:proofErr w:type="spellStart"/>
      <w:r w:rsidRPr="085D34C8">
        <w:rPr>
          <w:rFonts w:ascii="Consolas" w:eastAsia="Consolas" w:hAnsi="Consolas" w:cs="Consolas"/>
          <w:color w:val="569CD6"/>
          <w:lang w:val="en-US" w:eastAsia="es-AR"/>
        </w:rPr>
        <w:t>claro@helper</w:t>
      </w:r>
      <w:proofErr w:type="spellEnd"/>
    </w:p>
    <w:p w14:paraId="5239F0F9" w14:textId="7DE524BB" w:rsidR="0056495D" w:rsidRPr="00E62F1D" w:rsidRDefault="000A05A2" w:rsidP="0056495D">
      <w:pPr>
        <w:rPr>
          <w:lang w:val="en-US"/>
        </w:rPr>
      </w:pPr>
      <w:r w:rsidRPr="00E62F1D">
        <w:rPr>
          <w:lang w:val="en-US"/>
        </w:rPr>
        <w:t xml:space="preserve"> </w:t>
      </w:r>
    </w:p>
    <w:p w14:paraId="02F291ED" w14:textId="22D69847" w:rsidR="00D80A6B" w:rsidRPr="00515EB5" w:rsidRDefault="5155EE50" w:rsidP="085D34C8">
      <w:pPr>
        <w:shd w:val="clear" w:color="auto" w:fill="FFFF00"/>
        <w:tabs>
          <w:tab w:val="left" w:pos="3336"/>
        </w:tabs>
        <w:jc w:val="both"/>
        <w:rPr>
          <w:rFonts w:eastAsia="Arial" w:cs="Arial"/>
          <w:b/>
          <w:bCs/>
        </w:rPr>
      </w:pPr>
      <w:r w:rsidRPr="085D34C8">
        <w:rPr>
          <w:rFonts w:eastAsia="Arial" w:cs="Arial"/>
          <w:b/>
          <w:bCs/>
        </w:rPr>
        <w:t xml:space="preserve">Nota: </w:t>
      </w:r>
      <w:r w:rsidRPr="085D34C8">
        <w:rPr>
          <w:rFonts w:eastAsia="Arial" w:cs="Arial"/>
        </w:rPr>
        <w:t xml:space="preserve">Es recomendable </w:t>
      </w:r>
      <w:r w:rsidR="3F260F3B" w:rsidRPr="085D34C8">
        <w:rPr>
          <w:rFonts w:eastAsia="Arial" w:cs="Arial"/>
        </w:rPr>
        <w:t>copiar el archivo install_config.yaml  a otra carpeta debido a que se borra con cada ejecución del comando openshift-install.</w:t>
      </w:r>
    </w:p>
    <w:p w14:paraId="38434DB9" w14:textId="77777777" w:rsidR="00D80A6B" w:rsidRPr="00515EB5" w:rsidRDefault="00D80A6B" w:rsidP="00B73203">
      <w:pPr>
        <w:shd w:val="clear" w:color="auto" w:fill="FFFF00"/>
        <w:tabs>
          <w:tab w:val="left" w:pos="3336"/>
        </w:tabs>
        <w:jc w:val="both"/>
        <w:rPr>
          <w:rFonts w:ascii="Consolas" w:hAnsi="Consolas" w:cs="Calibri Light"/>
          <w:b/>
          <w:bCs/>
          <w:sz w:val="16"/>
          <w:szCs w:val="16"/>
        </w:rPr>
      </w:pPr>
    </w:p>
    <w:p w14:paraId="379B0FAF" w14:textId="4621FE2D" w:rsidR="00E35799" w:rsidRDefault="00E35799" w:rsidP="00E35799">
      <w:pPr>
        <w:shd w:val="clear" w:color="auto" w:fill="FFFFFF" w:themeFill="background1"/>
        <w:tabs>
          <w:tab w:val="left" w:pos="3336"/>
        </w:tabs>
        <w:jc w:val="both"/>
        <w:rPr>
          <w:rFonts w:ascii="Consolas" w:hAnsi="Consolas" w:cs="Calibri Light"/>
          <w:b/>
          <w:bCs/>
          <w:sz w:val="16"/>
          <w:szCs w:val="16"/>
        </w:rPr>
      </w:pPr>
    </w:p>
    <w:p w14:paraId="4B05D876" w14:textId="77777777" w:rsidR="000A74D2" w:rsidRDefault="000A74D2" w:rsidP="00E35799">
      <w:pPr>
        <w:shd w:val="clear" w:color="auto" w:fill="FFFFFF" w:themeFill="background1"/>
        <w:tabs>
          <w:tab w:val="left" w:pos="3336"/>
        </w:tabs>
        <w:jc w:val="both"/>
        <w:rPr>
          <w:rFonts w:ascii="Consolas" w:hAnsi="Consolas" w:cs="Calibri Light"/>
          <w:b/>
          <w:bCs/>
          <w:sz w:val="16"/>
          <w:szCs w:val="16"/>
        </w:rPr>
      </w:pPr>
    </w:p>
    <w:p w14:paraId="6A51DE36" w14:textId="4AB5A8B9" w:rsidR="000A74D2" w:rsidRDefault="006705A1" w:rsidP="085D34C8">
      <w:pPr>
        <w:shd w:val="clear" w:color="auto" w:fill="FFFFFF" w:themeFill="background1"/>
        <w:tabs>
          <w:tab w:val="left" w:pos="3336"/>
        </w:tabs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En este caso </w:t>
      </w:r>
      <w:r w:rsidR="1C6B35C2" w:rsidRPr="085D34C8">
        <w:rPr>
          <w:rFonts w:eastAsia="Arial" w:cs="Arial"/>
        </w:rPr>
        <w:t>todos los archivos se backupearon en el path</w:t>
      </w:r>
      <w:r w:rsidR="7C938BD4" w:rsidRPr="085D34C8">
        <w:rPr>
          <w:rFonts w:eastAsia="Arial" w:cs="Arial"/>
        </w:rPr>
        <w:t xml:space="preserve">: </w:t>
      </w:r>
    </w:p>
    <w:p w14:paraId="1E7773D1" w14:textId="77777777" w:rsidR="00ED1F37" w:rsidRDefault="00ED1F37" w:rsidP="00E35799">
      <w:pPr>
        <w:shd w:val="clear" w:color="auto" w:fill="FFFFFF" w:themeFill="background1"/>
        <w:tabs>
          <w:tab w:val="left" w:pos="3336"/>
        </w:tabs>
        <w:jc w:val="both"/>
        <w:rPr>
          <w:rFonts w:ascii="Calibri Light" w:hAnsi="Calibri Light" w:cs="Calibri Light"/>
        </w:rPr>
      </w:pPr>
    </w:p>
    <w:p w14:paraId="6BC4BA5F" w14:textId="1E334606" w:rsidR="00ED1F37" w:rsidRPr="00ED1F37" w:rsidRDefault="7C938BD4" w:rsidP="085D34C8">
      <w:pPr>
        <w:shd w:val="clear" w:color="auto" w:fill="FFFFFF" w:themeFill="background1"/>
        <w:tabs>
          <w:tab w:val="left" w:pos="3336"/>
        </w:tabs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>/root/</w:t>
      </w:r>
      <w:proofErr w:type="spellStart"/>
      <w:r w:rsidRPr="085D34C8">
        <w:rPr>
          <w:rFonts w:ascii="Consolas" w:eastAsia="Consolas" w:hAnsi="Consolas" w:cs="Consolas"/>
          <w:b/>
          <w:bCs/>
        </w:rPr>
        <w:t>bkp</w:t>
      </w:r>
      <w:proofErr w:type="spellEnd"/>
      <w:r w:rsidRPr="085D34C8">
        <w:rPr>
          <w:rFonts w:ascii="Consolas" w:eastAsia="Consolas" w:hAnsi="Consolas" w:cs="Consolas"/>
          <w:b/>
          <w:bCs/>
        </w:rPr>
        <w:t>-</w:t>
      </w:r>
      <w:proofErr w:type="spellStart"/>
      <w:r w:rsidRPr="085D34C8">
        <w:rPr>
          <w:rFonts w:ascii="Consolas" w:eastAsia="Consolas" w:hAnsi="Consolas" w:cs="Consolas"/>
          <w:b/>
          <w:bCs/>
        </w:rPr>
        <w:t>okd</w:t>
      </w:r>
      <w:proofErr w:type="spellEnd"/>
      <w:r w:rsidRPr="085D34C8">
        <w:rPr>
          <w:rFonts w:ascii="Consolas" w:eastAsia="Consolas" w:hAnsi="Consolas" w:cs="Consolas"/>
          <w:b/>
          <w:bCs/>
        </w:rPr>
        <w:t>-files</w:t>
      </w:r>
    </w:p>
    <w:p w14:paraId="5B876649" w14:textId="644D3A36" w:rsidR="0053162F" w:rsidRPr="003A2F36" w:rsidRDefault="00BF05DC" w:rsidP="003A2F36">
      <w:pPr>
        <w:shd w:val="clear" w:color="auto" w:fill="FFFFFF" w:themeFill="background1"/>
        <w:tabs>
          <w:tab w:val="left" w:pos="3336"/>
        </w:tabs>
        <w:jc w:val="both"/>
        <w:rPr>
          <w:rFonts w:ascii="Calibri Light" w:hAnsi="Calibri Light" w:cs="Calibri Light"/>
        </w:rPr>
      </w:pPr>
      <w:r w:rsidRPr="00515EB5">
        <w:rPr>
          <w:rFonts w:ascii="Calibri Light" w:hAnsi="Calibri Light" w:cs="Calibri Light"/>
        </w:rPr>
        <w:lastRenderedPageBreak/>
        <w:t xml:space="preserve">        </w:t>
      </w:r>
      <w:r w:rsidR="00F421A7" w:rsidRPr="00FC1F78">
        <w:rPr>
          <w:rFonts w:ascii="Consolas" w:hAnsi="Consolas" w:cs="Calibri Light"/>
          <w:color w:val="FFFFFF" w:themeColor="background1"/>
          <w:sz w:val="16"/>
          <w:szCs w:val="16"/>
        </w:rPr>
        <w:tab/>
      </w:r>
    </w:p>
    <w:p w14:paraId="2B9F0DD9" w14:textId="3A30D837" w:rsidR="00235EE8" w:rsidRPr="00FC1F78" w:rsidRDefault="2E1AB4FC" w:rsidP="085D34C8">
      <w:pPr>
        <w:shd w:val="clear" w:color="auto" w:fill="FFFFFF" w:themeFill="background1"/>
        <w:jc w:val="both"/>
        <w:rPr>
          <w:rFonts w:cs="Arial"/>
          <w:b/>
          <w:bCs/>
          <w:sz w:val="24"/>
          <w:szCs w:val="24"/>
        </w:rPr>
      </w:pPr>
      <w:proofErr w:type="spellStart"/>
      <w:r w:rsidRPr="085D34C8">
        <w:rPr>
          <w:rFonts w:cs="Arial"/>
          <w:b/>
          <w:bCs/>
          <w:sz w:val="24"/>
          <w:szCs w:val="24"/>
        </w:rPr>
        <w:t>Prepara</w:t>
      </w:r>
      <w:r w:rsidR="7E318EB8" w:rsidRPr="085D34C8">
        <w:rPr>
          <w:rFonts w:cs="Arial"/>
          <w:b/>
          <w:bCs/>
          <w:sz w:val="24"/>
          <w:szCs w:val="24"/>
        </w:rPr>
        <w:t>cion</w:t>
      </w:r>
      <w:proofErr w:type="spellEnd"/>
      <w:r w:rsidR="7E318EB8" w:rsidRPr="085D34C8">
        <w:rPr>
          <w:rFonts w:cs="Arial"/>
          <w:b/>
          <w:bCs/>
          <w:sz w:val="24"/>
          <w:szCs w:val="24"/>
        </w:rPr>
        <w:t xml:space="preserve"> </w:t>
      </w:r>
      <w:r w:rsidR="38158369" w:rsidRPr="085D34C8">
        <w:rPr>
          <w:rFonts w:cs="Arial"/>
          <w:b/>
          <w:bCs/>
          <w:sz w:val="24"/>
          <w:szCs w:val="24"/>
        </w:rPr>
        <w:t>archivos OKD</w:t>
      </w:r>
      <w:r w:rsidR="6B02CC0D" w:rsidRPr="085D34C8">
        <w:rPr>
          <w:rFonts w:cs="Arial"/>
          <w:b/>
          <w:bCs/>
          <w:sz w:val="24"/>
          <w:szCs w:val="24"/>
        </w:rPr>
        <w:t xml:space="preserve"> </w:t>
      </w:r>
    </w:p>
    <w:p w14:paraId="60CC3BE8" w14:textId="77777777" w:rsidR="00DA0058" w:rsidRPr="00FC1F78" w:rsidRDefault="00DA0058" w:rsidP="000F5B6C">
      <w:pPr>
        <w:shd w:val="clear" w:color="auto" w:fill="FFFFFF" w:themeFill="background1"/>
        <w:jc w:val="both"/>
        <w:rPr>
          <w:rFonts w:cs="Arial"/>
          <w:b/>
          <w:bCs/>
        </w:rPr>
      </w:pPr>
    </w:p>
    <w:p w14:paraId="5EAED6E6" w14:textId="188B6740" w:rsidR="00DA0058" w:rsidRDefault="3421CDED" w:rsidP="085D34C8">
      <w:p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En </w:t>
      </w:r>
      <w:r w:rsidR="4792A835" w:rsidRPr="085D34C8">
        <w:rPr>
          <w:rFonts w:eastAsia="Arial" w:cs="Arial"/>
        </w:rPr>
        <w:t xml:space="preserve">este paso </w:t>
      </w:r>
      <w:r w:rsidR="3E4E57DD" w:rsidRPr="085D34C8">
        <w:rPr>
          <w:rFonts w:eastAsia="Arial" w:cs="Arial"/>
        </w:rPr>
        <w:t xml:space="preserve">corremos el </w:t>
      </w:r>
      <w:r w:rsidR="58F9504B" w:rsidRPr="085D34C8">
        <w:rPr>
          <w:rFonts w:eastAsia="Arial" w:cs="Arial"/>
        </w:rPr>
        <w:t>script:</w:t>
      </w:r>
    </w:p>
    <w:p w14:paraId="65DC9714" w14:textId="77777777" w:rsidR="00752E1C" w:rsidRDefault="00752E1C" w:rsidP="085D34C8">
      <w:pPr>
        <w:shd w:val="clear" w:color="auto" w:fill="FFFFFF" w:themeFill="background1"/>
        <w:jc w:val="both"/>
        <w:rPr>
          <w:rFonts w:ascii="Consolas" w:eastAsia="Consolas" w:hAnsi="Consolas" w:cs="Consolas"/>
        </w:rPr>
      </w:pPr>
    </w:p>
    <w:p w14:paraId="4D8A49DF" w14:textId="257BCF61" w:rsidR="00752E1C" w:rsidRDefault="633104A8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lang w:val="en-US"/>
        </w:rPr>
      </w:pPr>
      <w:r w:rsidRPr="085D34C8">
        <w:rPr>
          <w:rFonts w:ascii="Consolas" w:eastAsia="Consolas" w:hAnsi="Consolas" w:cs="Consolas"/>
          <w:lang w:val="en-US"/>
        </w:rPr>
        <w:t>/home/claro/bkp-labokdipi/okd-pretasks.sh</w:t>
      </w:r>
    </w:p>
    <w:p w14:paraId="48D7B04E" w14:textId="77777777" w:rsidR="00695B09" w:rsidRDefault="00695B09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lang w:val="en-US"/>
        </w:rPr>
      </w:pPr>
    </w:p>
    <w:p w14:paraId="540DF5AD" w14:textId="72B966EC" w:rsidR="00695B09" w:rsidRDefault="2468B909" w:rsidP="085D34C8">
      <w:pPr>
        <w:shd w:val="clear" w:color="auto" w:fill="FFFFFF" w:themeFill="background1"/>
        <w:jc w:val="both"/>
        <w:rPr>
          <w:rFonts w:ascii="Consolas" w:eastAsia="Consolas" w:hAnsi="Consolas" w:cs="Consolas"/>
        </w:rPr>
      </w:pPr>
      <w:r w:rsidRPr="085D34C8">
        <w:rPr>
          <w:rFonts w:ascii="Consolas" w:eastAsia="Consolas" w:hAnsi="Consolas" w:cs="Consolas"/>
        </w:rPr>
        <w:t xml:space="preserve">Dicho </w:t>
      </w:r>
      <w:proofErr w:type="spellStart"/>
      <w:r w:rsidRPr="085D34C8">
        <w:rPr>
          <w:rFonts w:ascii="Consolas" w:eastAsia="Consolas" w:hAnsi="Consolas" w:cs="Consolas"/>
        </w:rPr>
        <w:t>scipt</w:t>
      </w:r>
      <w:proofErr w:type="spellEnd"/>
      <w:r w:rsidRPr="085D34C8">
        <w:rPr>
          <w:rFonts w:ascii="Consolas" w:eastAsia="Consolas" w:hAnsi="Consolas" w:cs="Consolas"/>
        </w:rPr>
        <w:t xml:space="preserve"> contiene los siguientes pasos:</w:t>
      </w:r>
    </w:p>
    <w:p w14:paraId="3528221D" w14:textId="77777777" w:rsidR="00510D56" w:rsidRDefault="00510D56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</w:p>
    <w:p w14:paraId="78ADC9B8" w14:textId="5D7F0B72" w:rsidR="008817E9" w:rsidRPr="008817E9" w:rsidRDefault="0FC3E3AB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>#!/</w:t>
      </w:r>
      <w:r w:rsidR="63C029E2" w:rsidRPr="085D34C8">
        <w:rPr>
          <w:rFonts w:ascii="Consolas" w:eastAsia="Consolas" w:hAnsi="Consolas" w:cs="Consolas"/>
          <w:b/>
          <w:bCs/>
        </w:rPr>
        <w:t>bin/bash</w:t>
      </w:r>
    </w:p>
    <w:p w14:paraId="3E207E1F" w14:textId="77777777" w:rsidR="008817E9" w:rsidRPr="008817E9" w:rsidRDefault="008817E9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</w:p>
    <w:p w14:paraId="7F9342D9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 xml:space="preserve">echo "Creando carpeta de </w:t>
      </w:r>
      <w:proofErr w:type="spellStart"/>
      <w:r w:rsidRPr="085D34C8">
        <w:rPr>
          <w:rFonts w:ascii="Consolas" w:eastAsia="Consolas" w:hAnsi="Consolas" w:cs="Consolas"/>
          <w:b/>
          <w:bCs/>
        </w:rPr>
        <w:t>installacion</w:t>
      </w:r>
      <w:proofErr w:type="spellEnd"/>
      <w:r w:rsidRPr="085D34C8">
        <w:rPr>
          <w:rFonts w:ascii="Consolas" w:eastAsia="Consolas" w:hAnsi="Consolas" w:cs="Consolas"/>
          <w:b/>
          <w:bCs/>
        </w:rPr>
        <w:t>"</w:t>
      </w:r>
    </w:p>
    <w:p w14:paraId="4F788BFF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proofErr w:type="spellStart"/>
      <w:r w:rsidRPr="085D34C8">
        <w:rPr>
          <w:rFonts w:ascii="Consolas" w:eastAsia="Consolas" w:hAnsi="Consolas" w:cs="Consolas"/>
          <w:b/>
          <w:bCs/>
        </w:rPr>
        <w:t>mkdir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-p /home/claro/</w:t>
      </w:r>
      <w:proofErr w:type="spellStart"/>
      <w:r w:rsidRPr="085D34C8">
        <w:rPr>
          <w:rFonts w:ascii="Consolas" w:eastAsia="Consolas" w:hAnsi="Consolas" w:cs="Consolas"/>
          <w:b/>
          <w:bCs/>
        </w:rPr>
        <w:t>okd-ipi</w:t>
      </w:r>
      <w:proofErr w:type="spellEnd"/>
    </w:p>
    <w:p w14:paraId="5E9F9791" w14:textId="77777777" w:rsidR="008817E9" w:rsidRPr="008817E9" w:rsidRDefault="008817E9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</w:p>
    <w:p w14:paraId="2B867F07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>echo "copio el install config"</w:t>
      </w:r>
    </w:p>
    <w:p w14:paraId="61C3F1DA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>/usr/bin/</w:t>
      </w:r>
      <w:proofErr w:type="spellStart"/>
      <w:r w:rsidRPr="085D34C8">
        <w:rPr>
          <w:rFonts w:ascii="Consolas" w:eastAsia="Consolas" w:hAnsi="Consolas" w:cs="Consolas"/>
          <w:b/>
          <w:bCs/>
        </w:rPr>
        <w:t>cp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-</w:t>
      </w:r>
      <w:proofErr w:type="spellStart"/>
      <w:r w:rsidRPr="085D34C8">
        <w:rPr>
          <w:rFonts w:ascii="Consolas" w:eastAsia="Consolas" w:hAnsi="Consolas" w:cs="Consolas"/>
          <w:b/>
          <w:bCs/>
        </w:rPr>
        <w:t>pr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/home/claro/install-</w:t>
      </w:r>
      <w:proofErr w:type="spellStart"/>
      <w:r w:rsidRPr="085D34C8">
        <w:rPr>
          <w:rFonts w:ascii="Consolas" w:eastAsia="Consolas" w:hAnsi="Consolas" w:cs="Consolas"/>
          <w:b/>
          <w:bCs/>
        </w:rPr>
        <w:t>config.yaml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/home/claro/</w:t>
      </w:r>
      <w:proofErr w:type="spellStart"/>
      <w:r w:rsidRPr="085D34C8">
        <w:rPr>
          <w:rFonts w:ascii="Consolas" w:eastAsia="Consolas" w:hAnsi="Consolas" w:cs="Consolas"/>
          <w:b/>
          <w:bCs/>
        </w:rPr>
        <w:t>okd-ipi</w:t>
      </w:r>
      <w:proofErr w:type="spellEnd"/>
    </w:p>
    <w:p w14:paraId="35222EE2" w14:textId="77777777" w:rsidR="008817E9" w:rsidRPr="008817E9" w:rsidRDefault="008817E9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</w:p>
    <w:p w14:paraId="7B6D6326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>echo "me muevo al directorio"</w:t>
      </w:r>
    </w:p>
    <w:p w14:paraId="2E819AD9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>/usr/bin/cd /home/claro/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okd-ipi</w:t>
      </w:r>
      <w:proofErr w:type="spellEnd"/>
    </w:p>
    <w:p w14:paraId="3D1E3BFE" w14:textId="77777777" w:rsidR="008817E9" w:rsidRPr="008817E9" w:rsidRDefault="008817E9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</w:p>
    <w:p w14:paraId="4BF04BDA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>echo "Genero los manifiestos"</w:t>
      </w:r>
    </w:p>
    <w:p w14:paraId="5C9AB619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 xml:space="preserve">/usr/local/bin/openshift-install </w:t>
      </w:r>
      <w:proofErr w:type="spellStart"/>
      <w:r w:rsidRPr="085D34C8">
        <w:rPr>
          <w:rFonts w:ascii="Consolas" w:eastAsia="Consolas" w:hAnsi="Consolas" w:cs="Consolas"/>
          <w:b/>
          <w:bCs/>
        </w:rPr>
        <w:t>create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</w:rPr>
        <w:t>manifests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--</w:t>
      </w:r>
      <w:proofErr w:type="spellStart"/>
      <w:r w:rsidRPr="085D34C8">
        <w:rPr>
          <w:rFonts w:ascii="Consolas" w:eastAsia="Consolas" w:hAnsi="Consolas" w:cs="Consolas"/>
          <w:b/>
          <w:bCs/>
        </w:rPr>
        <w:t>dir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/home/claro/</w:t>
      </w:r>
      <w:proofErr w:type="spellStart"/>
      <w:r w:rsidRPr="085D34C8">
        <w:rPr>
          <w:rFonts w:ascii="Consolas" w:eastAsia="Consolas" w:hAnsi="Consolas" w:cs="Consolas"/>
          <w:b/>
          <w:bCs/>
        </w:rPr>
        <w:t>okd-ipi</w:t>
      </w:r>
      <w:proofErr w:type="spellEnd"/>
    </w:p>
    <w:p w14:paraId="3648B6FF" w14:textId="77777777" w:rsidR="008817E9" w:rsidRPr="008817E9" w:rsidRDefault="008817E9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</w:p>
    <w:p w14:paraId="1EA12D47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 xml:space="preserve">#echo " Copio </w:t>
      </w:r>
      <w:proofErr w:type="spellStart"/>
      <w:r w:rsidRPr="085D34C8">
        <w:rPr>
          <w:rFonts w:ascii="Consolas" w:eastAsia="Consolas" w:hAnsi="Consolas" w:cs="Consolas"/>
          <w:b/>
          <w:bCs/>
        </w:rPr>
        <w:t>manifiest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para la </w:t>
      </w:r>
      <w:proofErr w:type="spellStart"/>
      <w:r w:rsidRPr="085D34C8">
        <w:rPr>
          <w:rFonts w:ascii="Consolas" w:eastAsia="Consolas" w:hAnsi="Consolas" w:cs="Consolas"/>
          <w:b/>
          <w:bCs/>
        </w:rPr>
        <w:t>sdn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a la carpeta </w:t>
      </w:r>
      <w:proofErr w:type="spellStart"/>
      <w:r w:rsidRPr="085D34C8">
        <w:rPr>
          <w:rFonts w:ascii="Consolas" w:eastAsia="Consolas" w:hAnsi="Consolas" w:cs="Consolas"/>
          <w:b/>
          <w:bCs/>
        </w:rPr>
        <w:t>Manifest</w:t>
      </w:r>
      <w:proofErr w:type="spellEnd"/>
      <w:r w:rsidRPr="085D34C8">
        <w:rPr>
          <w:rFonts w:ascii="Consolas" w:eastAsia="Consolas" w:hAnsi="Consolas" w:cs="Consolas"/>
          <w:b/>
          <w:bCs/>
        </w:rPr>
        <w:t>"</w:t>
      </w:r>
    </w:p>
    <w:p w14:paraId="2852D210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>#cp /home/claro/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bkp-okd+helper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>/cluster-network-03-config.yml /home/claro/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okd-ipi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>/manifests</w:t>
      </w:r>
    </w:p>
    <w:p w14:paraId="0C517E6A" w14:textId="77777777" w:rsidR="008817E9" w:rsidRPr="008817E9" w:rsidRDefault="008817E9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</w:p>
    <w:p w14:paraId="2D6B70BD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 xml:space="preserve">#echo " Chequeo la existencia </w:t>
      </w:r>
      <w:proofErr w:type="spellStart"/>
      <w:r w:rsidRPr="085D34C8">
        <w:rPr>
          <w:rFonts w:ascii="Consolas" w:eastAsia="Consolas" w:hAnsi="Consolas" w:cs="Consolas"/>
          <w:b/>
          <w:bCs/>
        </w:rPr>
        <w:t>de el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archivo cluster-network-03-config.yml"</w:t>
      </w:r>
    </w:p>
    <w:p w14:paraId="0DD0E066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>#ls /home/claro/</w:t>
      </w:r>
      <w:proofErr w:type="spellStart"/>
      <w:r w:rsidRPr="085D34C8">
        <w:rPr>
          <w:rFonts w:ascii="Consolas" w:eastAsia="Consolas" w:hAnsi="Consolas" w:cs="Consolas"/>
          <w:b/>
          <w:bCs/>
        </w:rPr>
        <w:t>okd-ipi</w:t>
      </w:r>
      <w:proofErr w:type="spellEnd"/>
      <w:r w:rsidRPr="085D34C8">
        <w:rPr>
          <w:rFonts w:ascii="Consolas" w:eastAsia="Consolas" w:hAnsi="Consolas" w:cs="Consolas"/>
          <w:b/>
          <w:bCs/>
        </w:rPr>
        <w:t>/</w:t>
      </w:r>
      <w:proofErr w:type="spellStart"/>
      <w:r w:rsidRPr="085D34C8">
        <w:rPr>
          <w:rFonts w:ascii="Consolas" w:eastAsia="Consolas" w:hAnsi="Consolas" w:cs="Consolas"/>
          <w:b/>
          <w:bCs/>
        </w:rPr>
        <w:t>manifests</w:t>
      </w:r>
      <w:proofErr w:type="spellEnd"/>
    </w:p>
    <w:p w14:paraId="213D6573" w14:textId="77777777" w:rsidR="008817E9" w:rsidRPr="008817E9" w:rsidRDefault="008817E9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</w:p>
    <w:p w14:paraId="4B69AFB0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 xml:space="preserve">#echo "Creando el cluster </w:t>
      </w:r>
      <w:proofErr w:type="spellStart"/>
      <w:r w:rsidRPr="085D34C8">
        <w:rPr>
          <w:rFonts w:ascii="Consolas" w:eastAsia="Consolas" w:hAnsi="Consolas" w:cs="Consolas"/>
          <w:b/>
          <w:bCs/>
        </w:rPr>
        <w:t>ipi</w:t>
      </w:r>
      <w:proofErr w:type="spellEnd"/>
      <w:r w:rsidRPr="085D34C8">
        <w:rPr>
          <w:rFonts w:ascii="Consolas" w:eastAsia="Consolas" w:hAnsi="Consolas" w:cs="Consolas"/>
          <w:b/>
          <w:bCs/>
        </w:rPr>
        <w:t>"</w:t>
      </w:r>
    </w:p>
    <w:p w14:paraId="3085D4A5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>#openshift-install create cluster --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dir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/home/claro/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okd-ipi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--log-level debug</w:t>
      </w:r>
    </w:p>
    <w:p w14:paraId="193B9263" w14:textId="77777777" w:rsidR="008817E9" w:rsidRPr="008817E9" w:rsidRDefault="008817E9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</w:p>
    <w:p w14:paraId="1D6BAEA4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>echo "Creando cluster UPI"</w:t>
      </w:r>
    </w:p>
    <w:p w14:paraId="471798C7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 xml:space="preserve">openshift-install </w:t>
      </w:r>
      <w:proofErr w:type="spellStart"/>
      <w:r w:rsidRPr="085D34C8">
        <w:rPr>
          <w:rFonts w:ascii="Consolas" w:eastAsia="Consolas" w:hAnsi="Consolas" w:cs="Consolas"/>
          <w:b/>
          <w:bCs/>
        </w:rPr>
        <w:t>create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</w:rPr>
        <w:t>ignition-configs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--</w:t>
      </w:r>
      <w:proofErr w:type="spellStart"/>
      <w:r w:rsidRPr="085D34C8">
        <w:rPr>
          <w:rFonts w:ascii="Consolas" w:eastAsia="Consolas" w:hAnsi="Consolas" w:cs="Consolas"/>
          <w:b/>
          <w:bCs/>
        </w:rPr>
        <w:t>dir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/home/claro/</w:t>
      </w:r>
      <w:proofErr w:type="spellStart"/>
      <w:r w:rsidRPr="085D34C8">
        <w:rPr>
          <w:rFonts w:ascii="Consolas" w:eastAsia="Consolas" w:hAnsi="Consolas" w:cs="Consolas"/>
          <w:b/>
          <w:bCs/>
        </w:rPr>
        <w:t>okd-ipi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--log-</w:t>
      </w:r>
      <w:proofErr w:type="spellStart"/>
      <w:r w:rsidRPr="085D34C8">
        <w:rPr>
          <w:rFonts w:ascii="Consolas" w:eastAsia="Consolas" w:hAnsi="Consolas" w:cs="Consolas"/>
          <w:b/>
          <w:bCs/>
        </w:rPr>
        <w:t>level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</w:rPr>
        <w:t>debug</w:t>
      </w:r>
      <w:proofErr w:type="spellEnd"/>
    </w:p>
    <w:p w14:paraId="6F4CE3E8" w14:textId="77777777" w:rsidR="008817E9" w:rsidRPr="008817E9" w:rsidRDefault="008817E9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</w:p>
    <w:p w14:paraId="73D01E69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 xml:space="preserve">echo "Muevo los </w:t>
      </w:r>
      <w:proofErr w:type="spellStart"/>
      <w:r w:rsidRPr="085D34C8">
        <w:rPr>
          <w:rFonts w:ascii="Consolas" w:eastAsia="Consolas" w:hAnsi="Consolas" w:cs="Consolas"/>
          <w:b/>
          <w:bCs/>
        </w:rPr>
        <w:t>ignition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files a la ruta de apache"</w:t>
      </w:r>
    </w:p>
    <w:p w14:paraId="122B87FA" w14:textId="77777777" w:rsidR="008817E9" w:rsidRPr="008817E9" w:rsidRDefault="008817E9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</w:p>
    <w:p w14:paraId="2B0C2F9A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>mv /home/claro/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okd-ipi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>/*.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ign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/var/www/html/okd4</w:t>
      </w:r>
    </w:p>
    <w:p w14:paraId="0D8B001D" w14:textId="77777777" w:rsidR="008817E9" w:rsidRPr="008817E9" w:rsidRDefault="008817E9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</w:p>
    <w:p w14:paraId="289011DB" w14:textId="13C91E69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>echo "</w:t>
      </w:r>
      <w:proofErr w:type="spellStart"/>
      <w:r w:rsidRPr="085D34C8">
        <w:rPr>
          <w:rFonts w:ascii="Consolas" w:eastAsia="Consolas" w:hAnsi="Consolas" w:cs="Consolas"/>
          <w:b/>
          <w:bCs/>
        </w:rPr>
        <w:t>Relabel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permisos </w:t>
      </w:r>
      <w:bookmarkStart w:id="22" w:name="_Int_FDU8ddkG"/>
      <w:proofErr w:type="spellStart"/>
      <w:r w:rsidRPr="085D34C8">
        <w:rPr>
          <w:rFonts w:ascii="Consolas" w:eastAsia="Consolas" w:hAnsi="Consolas" w:cs="Consolas"/>
          <w:b/>
          <w:bCs/>
        </w:rPr>
        <w:t>selinux</w:t>
      </w:r>
      <w:bookmarkEnd w:id="22"/>
      <w:proofErr w:type="spellEnd"/>
      <w:r w:rsidRPr="085D34C8">
        <w:rPr>
          <w:rFonts w:ascii="Consolas" w:eastAsia="Consolas" w:hAnsi="Consolas" w:cs="Consolas"/>
          <w:b/>
          <w:bCs/>
        </w:rPr>
        <w:t xml:space="preserve"> y </w:t>
      </w:r>
      <w:r w:rsidR="5EDC8E80" w:rsidRPr="085D34C8">
        <w:rPr>
          <w:rFonts w:ascii="Consolas" w:eastAsia="Consolas" w:hAnsi="Consolas" w:cs="Consolas"/>
          <w:b/>
          <w:bCs/>
        </w:rPr>
        <w:t>reinicio de</w:t>
      </w:r>
      <w:r w:rsidRPr="085D34C8">
        <w:rPr>
          <w:rFonts w:ascii="Consolas" w:eastAsia="Consolas" w:hAnsi="Consolas" w:cs="Consolas"/>
          <w:b/>
          <w:bCs/>
        </w:rPr>
        <w:t xml:space="preserve"> apache"</w:t>
      </w:r>
    </w:p>
    <w:p w14:paraId="3A09D6AD" w14:textId="77777777" w:rsidR="008817E9" w:rsidRPr="008817E9" w:rsidRDefault="008817E9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</w:p>
    <w:p w14:paraId="267D75B4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proofErr w:type="spellStart"/>
      <w:r w:rsidRPr="085D34C8">
        <w:rPr>
          <w:rFonts w:ascii="Consolas" w:eastAsia="Consolas" w:hAnsi="Consolas" w:cs="Consolas"/>
          <w:b/>
          <w:bCs/>
        </w:rPr>
        <w:t>restorecon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-</w:t>
      </w:r>
      <w:proofErr w:type="spellStart"/>
      <w:r w:rsidRPr="085D34C8">
        <w:rPr>
          <w:rFonts w:ascii="Consolas" w:eastAsia="Consolas" w:hAnsi="Consolas" w:cs="Consolas"/>
          <w:b/>
          <w:bCs/>
        </w:rPr>
        <w:t>vR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/</w:t>
      </w:r>
      <w:proofErr w:type="spellStart"/>
      <w:r w:rsidRPr="085D34C8">
        <w:rPr>
          <w:rFonts w:ascii="Consolas" w:eastAsia="Consolas" w:hAnsi="Consolas" w:cs="Consolas"/>
          <w:b/>
          <w:bCs/>
        </w:rPr>
        <w:t>var</w:t>
      </w:r>
      <w:proofErr w:type="spellEnd"/>
      <w:r w:rsidRPr="085D34C8">
        <w:rPr>
          <w:rFonts w:ascii="Consolas" w:eastAsia="Consolas" w:hAnsi="Consolas" w:cs="Consolas"/>
          <w:b/>
          <w:bCs/>
        </w:rPr>
        <w:t>/www/</w:t>
      </w:r>
      <w:proofErr w:type="spellStart"/>
      <w:r w:rsidRPr="085D34C8">
        <w:rPr>
          <w:rFonts w:ascii="Consolas" w:eastAsia="Consolas" w:hAnsi="Consolas" w:cs="Consolas"/>
          <w:b/>
          <w:bCs/>
        </w:rPr>
        <w:t>html</w:t>
      </w:r>
      <w:proofErr w:type="spellEnd"/>
      <w:r w:rsidRPr="085D34C8">
        <w:rPr>
          <w:rFonts w:ascii="Consolas" w:eastAsia="Consolas" w:hAnsi="Consolas" w:cs="Consolas"/>
          <w:b/>
          <w:bCs/>
        </w:rPr>
        <w:t>/</w:t>
      </w:r>
    </w:p>
    <w:p w14:paraId="36193F7A" w14:textId="77777777" w:rsidR="008817E9" w:rsidRPr="008817E9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proofErr w:type="spellStart"/>
      <w:r w:rsidRPr="085D34C8">
        <w:rPr>
          <w:rFonts w:ascii="Consolas" w:eastAsia="Consolas" w:hAnsi="Consolas" w:cs="Consolas"/>
          <w:b/>
          <w:bCs/>
        </w:rPr>
        <w:t>chmod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</w:rPr>
        <w:t>o+r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/</w:t>
      </w:r>
      <w:proofErr w:type="spellStart"/>
      <w:r w:rsidRPr="085D34C8">
        <w:rPr>
          <w:rFonts w:ascii="Consolas" w:eastAsia="Consolas" w:hAnsi="Consolas" w:cs="Consolas"/>
          <w:b/>
          <w:bCs/>
        </w:rPr>
        <w:t>var</w:t>
      </w:r>
      <w:proofErr w:type="spellEnd"/>
      <w:r w:rsidRPr="085D34C8">
        <w:rPr>
          <w:rFonts w:ascii="Consolas" w:eastAsia="Consolas" w:hAnsi="Consolas" w:cs="Consolas"/>
          <w:b/>
          <w:bCs/>
        </w:rPr>
        <w:t>/www/</w:t>
      </w:r>
      <w:proofErr w:type="spellStart"/>
      <w:r w:rsidRPr="085D34C8">
        <w:rPr>
          <w:rFonts w:ascii="Consolas" w:eastAsia="Consolas" w:hAnsi="Consolas" w:cs="Consolas"/>
          <w:b/>
          <w:bCs/>
        </w:rPr>
        <w:t>html</w:t>
      </w:r>
      <w:proofErr w:type="spellEnd"/>
      <w:r w:rsidRPr="085D34C8">
        <w:rPr>
          <w:rFonts w:ascii="Consolas" w:eastAsia="Consolas" w:hAnsi="Consolas" w:cs="Consolas"/>
          <w:b/>
          <w:bCs/>
        </w:rPr>
        <w:t>/okd4/*.</w:t>
      </w:r>
      <w:proofErr w:type="spellStart"/>
      <w:r w:rsidRPr="085D34C8">
        <w:rPr>
          <w:rFonts w:ascii="Consolas" w:eastAsia="Consolas" w:hAnsi="Consolas" w:cs="Consolas"/>
          <w:b/>
          <w:bCs/>
        </w:rPr>
        <w:t>ign</w:t>
      </w:r>
      <w:proofErr w:type="spellEnd"/>
    </w:p>
    <w:p w14:paraId="38353E20" w14:textId="01A4F0EF" w:rsidR="00510D56" w:rsidRPr="00510D56" w:rsidRDefault="63C029E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proofErr w:type="spellStart"/>
      <w:r w:rsidRPr="085D34C8">
        <w:rPr>
          <w:rFonts w:ascii="Consolas" w:eastAsia="Consolas" w:hAnsi="Consolas" w:cs="Consolas"/>
          <w:b/>
          <w:bCs/>
        </w:rPr>
        <w:t>systemctl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</w:rPr>
        <w:t>restart</w:t>
      </w:r>
      <w:proofErr w:type="spellEnd"/>
      <w:r w:rsidRPr="085D34C8">
        <w:rPr>
          <w:rFonts w:ascii="Consolas" w:eastAsia="Consolas" w:hAnsi="Consolas" w:cs="Consolas"/>
          <w:b/>
          <w:bCs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</w:rPr>
        <w:t>httpd</w:t>
      </w:r>
      <w:proofErr w:type="spellEnd"/>
    </w:p>
    <w:p w14:paraId="76CEBC31" w14:textId="77777777" w:rsidR="00291162" w:rsidRPr="00510D56" w:rsidRDefault="00291162" w:rsidP="085D34C8">
      <w:pPr>
        <w:pStyle w:val="Prrafodelista"/>
        <w:shd w:val="clear" w:color="auto" w:fill="FFFFFF" w:themeFill="background1"/>
        <w:ind w:left="785"/>
        <w:jc w:val="both"/>
        <w:rPr>
          <w:rFonts w:ascii="Consolas" w:eastAsia="Consolas" w:hAnsi="Consolas" w:cs="Consolas"/>
        </w:rPr>
      </w:pPr>
    </w:p>
    <w:p w14:paraId="6DB6E3DF" w14:textId="77777777" w:rsidR="003D25C3" w:rsidRPr="003D25C3" w:rsidRDefault="003D25C3" w:rsidP="085D34C8">
      <w:pPr>
        <w:pStyle w:val="Prrafodelista"/>
        <w:keepNext/>
        <w:tabs>
          <w:tab w:val="num" w:pos="720"/>
        </w:tabs>
        <w:outlineLvl w:val="2"/>
        <w:rPr>
          <w:b/>
          <w:bCs/>
          <w:sz w:val="22"/>
          <w:szCs w:val="22"/>
        </w:rPr>
      </w:pPr>
    </w:p>
    <w:p w14:paraId="229E5E98" w14:textId="6C43523D" w:rsidR="00B477E0" w:rsidRPr="001E6E86" w:rsidRDefault="627CFBBF" w:rsidP="085D34C8">
      <w:pPr>
        <w:pStyle w:val="Ttulo5"/>
        <w:rPr>
          <w:rFonts w:eastAsia="Arial" w:cs="Arial"/>
          <w:sz w:val="24"/>
          <w:szCs w:val="24"/>
        </w:rPr>
      </w:pPr>
      <w:bookmarkStart w:id="23" w:name="_Toc469211707"/>
      <w:r w:rsidRPr="085D34C8">
        <w:rPr>
          <w:rFonts w:eastAsia="Arial" w:cs="Arial"/>
          <w:sz w:val="24"/>
          <w:szCs w:val="24"/>
        </w:rPr>
        <w:t>Proceso de instalación de los nodos</w:t>
      </w:r>
      <w:bookmarkEnd w:id="23"/>
    </w:p>
    <w:p w14:paraId="07864359" w14:textId="77777777" w:rsidR="00F421A7" w:rsidRPr="002827D3" w:rsidRDefault="00F421A7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7AB65EEC" w14:textId="77777777" w:rsidR="00F421A7" w:rsidRPr="002827D3" w:rsidRDefault="00F421A7" w:rsidP="085D34C8">
      <w:pPr>
        <w:shd w:val="clear" w:color="auto" w:fill="FFFFFF" w:themeFill="background1"/>
        <w:jc w:val="both"/>
        <w:rPr>
          <w:rFonts w:eastAsia="Arial" w:cs="Arial"/>
        </w:rPr>
      </w:pPr>
    </w:p>
    <w:p w14:paraId="78013188" w14:textId="3B7480FC" w:rsidR="00B477E0" w:rsidRDefault="6F6A60E4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eastAsia="Arial" w:cs="Arial"/>
        </w:rPr>
        <w:t xml:space="preserve">Para realizar la instalación </w:t>
      </w:r>
      <w:r w:rsidR="170897B4" w:rsidRPr="085D34C8">
        <w:rPr>
          <w:rFonts w:eastAsia="Arial" w:cs="Arial"/>
        </w:rPr>
        <w:t>del</w:t>
      </w:r>
      <w:r w:rsidRPr="085D34C8">
        <w:rPr>
          <w:rFonts w:eastAsia="Arial" w:cs="Arial"/>
        </w:rPr>
        <w:t xml:space="preserve"> SO CoreOS </w:t>
      </w:r>
      <w:r w:rsidR="20DEE06D" w:rsidRPr="085D34C8">
        <w:rPr>
          <w:rFonts w:eastAsia="Arial" w:cs="Arial"/>
        </w:rPr>
        <w:t xml:space="preserve">en los nodos de OKD </w:t>
      </w:r>
      <w:r w:rsidR="375E42B1" w:rsidRPr="085D34C8">
        <w:rPr>
          <w:rFonts w:eastAsia="Arial" w:cs="Arial"/>
        </w:rPr>
        <w:t>4.17</w:t>
      </w:r>
      <w:r w:rsidR="20DEE06D" w:rsidRPr="085D34C8">
        <w:rPr>
          <w:rFonts w:eastAsia="Arial" w:cs="Arial"/>
        </w:rPr>
        <w:t xml:space="preserve"> se </w:t>
      </w:r>
      <w:r w:rsidR="23CA91E5" w:rsidRPr="085D34C8">
        <w:rPr>
          <w:rFonts w:eastAsia="Arial" w:cs="Arial"/>
        </w:rPr>
        <w:t>realizó</w:t>
      </w:r>
      <w:r w:rsidR="20DEE06D" w:rsidRPr="085D34C8">
        <w:rPr>
          <w:rFonts w:eastAsia="Arial" w:cs="Arial"/>
        </w:rPr>
        <w:t xml:space="preserve"> el siguiente procedimiento, comenzando por el nodo </w:t>
      </w:r>
      <w:r w:rsidR="2FFD321B" w:rsidRPr="085D34C8">
        <w:rPr>
          <w:rFonts w:eastAsia="Arial" w:cs="Arial"/>
        </w:rPr>
        <w:t>Bootstrap</w:t>
      </w:r>
      <w:r w:rsidR="590087D1" w:rsidRPr="085D34C8">
        <w:rPr>
          <w:rFonts w:eastAsia="Arial" w:cs="Arial"/>
        </w:rPr>
        <w:t xml:space="preserve">, se </w:t>
      </w:r>
      <w:r w:rsidR="598B0ECA" w:rsidRPr="085D34C8">
        <w:rPr>
          <w:rFonts w:eastAsia="Arial" w:cs="Arial"/>
        </w:rPr>
        <w:t xml:space="preserve">configuraron las vms </w:t>
      </w:r>
      <w:r w:rsidR="170897B4" w:rsidRPr="085D34C8">
        <w:rPr>
          <w:rFonts w:eastAsia="Arial" w:cs="Arial"/>
        </w:rPr>
        <w:t xml:space="preserve">para bootear </w:t>
      </w:r>
      <w:r w:rsidR="5F1A6116" w:rsidRPr="085D34C8">
        <w:rPr>
          <w:rFonts w:eastAsia="Arial" w:cs="Arial"/>
        </w:rPr>
        <w:t>con la</w:t>
      </w:r>
      <w:r w:rsidR="170897B4" w:rsidRPr="085D34C8">
        <w:rPr>
          <w:rFonts w:eastAsia="Arial" w:cs="Arial"/>
        </w:rPr>
        <w:t xml:space="preserve"> iso:</w:t>
      </w:r>
      <w:r w:rsidR="170897B4" w:rsidRPr="085D34C8">
        <w:rPr>
          <w:rFonts w:ascii="Consolas" w:eastAsia="Consolas" w:hAnsi="Consolas" w:cs="Consolas"/>
        </w:rPr>
        <w:t xml:space="preserve"> </w:t>
      </w:r>
      <w:r w:rsidR="170897B4" w:rsidRPr="085D34C8">
        <w:rPr>
          <w:rFonts w:ascii="Consolas" w:eastAsia="Consolas" w:hAnsi="Consolas" w:cs="Consolas"/>
          <w:b/>
          <w:bCs/>
        </w:rPr>
        <w:t>fedora-coreos-37.20230218.3.0-live.x86_64.iso</w:t>
      </w:r>
    </w:p>
    <w:p w14:paraId="00F2C129" w14:textId="77777777" w:rsidR="00291162" w:rsidRDefault="00291162" w:rsidP="00B477E0">
      <w:pPr>
        <w:shd w:val="clear" w:color="auto" w:fill="FFFFFF" w:themeFill="background1"/>
        <w:jc w:val="both"/>
        <w:rPr>
          <w:rFonts w:ascii="Consolas" w:hAnsi="Consolas" w:cs="Calibri Light"/>
          <w:b/>
          <w:bCs/>
          <w:sz w:val="16"/>
          <w:szCs w:val="16"/>
        </w:rPr>
      </w:pPr>
    </w:p>
    <w:p w14:paraId="30DB290D" w14:textId="77777777" w:rsidR="00291162" w:rsidRDefault="00291162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18BB756A" w14:textId="57D38217" w:rsidR="085D34C8" w:rsidRDefault="085D34C8" w:rsidP="085D34C8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37C182A7" w14:textId="54BDE5A5" w:rsidR="085D34C8" w:rsidRDefault="085D34C8" w:rsidP="085D34C8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308EB6EF" w14:textId="6A524244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4115D326" w14:textId="1BE98C62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440A4FCC" w14:textId="39FFDB19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75333DBC" w14:textId="399D6E9C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72173A1C" w14:textId="799A88CD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3CD3BCAA" w14:textId="461D6474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19ED8912" w14:textId="587051A3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10701AD5" w14:textId="58F8C5E2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48680978" w14:textId="7D6FCD5F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69532B46" w14:textId="37E60E69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2974E76E" w14:textId="3B9FE4BF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49344BB6" w14:textId="3B270E11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73A81C94" w14:textId="1F07E031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74B48562" w14:textId="1E3F5E19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31CB2771" w14:textId="708E3C1F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03A5BEEF" w14:textId="4FC33C1B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65C1644A" w14:textId="4605DC64" w:rsidR="00A06D7C" w:rsidRPr="00761861" w:rsidRDefault="625B4B87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  <w:r w:rsidRPr="085D34C8">
        <w:rPr>
          <w:rFonts w:eastAsia="Arial" w:cs="Arial"/>
          <w:sz w:val="24"/>
          <w:szCs w:val="24"/>
        </w:rPr>
        <w:t xml:space="preserve">Comenzamos por el nodo </w:t>
      </w:r>
      <w:r w:rsidR="70EB7F7A" w:rsidRPr="085D34C8">
        <w:rPr>
          <w:rFonts w:eastAsia="Arial" w:cs="Arial"/>
          <w:sz w:val="24"/>
          <w:szCs w:val="24"/>
        </w:rPr>
        <w:t>Bootstrap</w:t>
      </w:r>
    </w:p>
    <w:p w14:paraId="6010A986" w14:textId="0D10A2DF" w:rsidR="085D34C8" w:rsidRDefault="085D34C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74960928" w14:textId="2477E143" w:rsidR="00A06D7C" w:rsidRDefault="00A06D7C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  <w:r>
        <w:rPr>
          <w:noProof/>
          <w:lang w:val="en-US" w:eastAsia="en-US"/>
        </w:rPr>
        <w:drawing>
          <wp:inline distT="0" distB="0" distL="0" distR="0" wp14:anchorId="26099CFC" wp14:editId="3276273E">
            <wp:extent cx="4688832" cy="2753758"/>
            <wp:effectExtent l="0" t="0" r="0" b="8890"/>
            <wp:docPr id="89407297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7297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6597" cy="275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E061" w14:textId="77777777" w:rsidR="00421175" w:rsidRDefault="0042117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5997A2C3" w14:textId="77777777" w:rsidR="00421175" w:rsidRDefault="0042117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64BD3319" w14:textId="7D714B3C" w:rsidR="00421175" w:rsidRDefault="00EB40D2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  <w:r w:rsidRPr="00EB40D2">
        <w:rPr>
          <w:rFonts w:ascii="Consolas" w:hAnsi="Consolas" w:cs="Calibri Light"/>
          <w:noProof/>
          <w:sz w:val="16"/>
          <w:szCs w:val="16"/>
        </w:rPr>
        <w:lastRenderedPageBreak/>
        <w:drawing>
          <wp:inline distT="0" distB="0" distL="0" distR="0" wp14:anchorId="7E60259E" wp14:editId="3385E755">
            <wp:extent cx="5400675" cy="3685540"/>
            <wp:effectExtent l="0" t="0" r="9525" b="0"/>
            <wp:docPr id="202914227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42275" name="Imagen 1" descr="Captura de pantalla de un celular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1A11" w14:textId="77777777" w:rsidR="00AA1313" w:rsidRDefault="00AA1313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661FC60A" w14:textId="77777777" w:rsidR="00AA1313" w:rsidRDefault="00AA1313" w:rsidP="085D34C8">
      <w:pPr>
        <w:shd w:val="clear" w:color="auto" w:fill="FFFFFF" w:themeFill="background1"/>
        <w:jc w:val="both"/>
        <w:rPr>
          <w:rFonts w:eastAsia="Arial" w:cs="Arial"/>
        </w:rPr>
      </w:pPr>
    </w:p>
    <w:p w14:paraId="12C2E420" w14:textId="48FA882B" w:rsidR="004F4559" w:rsidRPr="00890AF1" w:rsidRDefault="5412FB14" w:rsidP="085D34C8">
      <w:p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A </w:t>
      </w:r>
      <w:r w:rsidR="75F603D3" w:rsidRPr="085D34C8">
        <w:rPr>
          <w:rFonts w:eastAsia="Arial" w:cs="Arial"/>
        </w:rPr>
        <w:t>continuación,</w:t>
      </w:r>
      <w:r w:rsidRPr="085D34C8">
        <w:rPr>
          <w:rFonts w:eastAsia="Arial" w:cs="Arial"/>
        </w:rPr>
        <w:t xml:space="preserve"> forzamos a la vm a bootear </w:t>
      </w:r>
      <w:r w:rsidR="2F54C5A4" w:rsidRPr="085D34C8">
        <w:rPr>
          <w:rFonts w:eastAsia="Arial" w:cs="Arial"/>
        </w:rPr>
        <w:t>en el</w:t>
      </w:r>
      <w:r w:rsidRPr="085D34C8">
        <w:rPr>
          <w:rFonts w:eastAsia="Arial" w:cs="Arial"/>
        </w:rPr>
        <w:t xml:space="preserve"> BIOS en siguiente reinicio:</w:t>
      </w:r>
    </w:p>
    <w:p w14:paraId="6C47AB40" w14:textId="77777777" w:rsidR="00654D1A" w:rsidRDefault="00654D1A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4F4711A1" w14:textId="77777777" w:rsidR="00654D1A" w:rsidRDefault="00654D1A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59BB7629" w14:textId="78D05F25" w:rsidR="00654D1A" w:rsidRDefault="00654D1A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  <w:r>
        <w:rPr>
          <w:noProof/>
          <w:lang w:val="en-US" w:eastAsia="en-US"/>
        </w:rPr>
        <w:drawing>
          <wp:inline distT="0" distB="0" distL="0" distR="0" wp14:anchorId="6CDF1409" wp14:editId="4A611BFF">
            <wp:extent cx="4723556" cy="3104606"/>
            <wp:effectExtent l="0" t="0" r="1270" b="635"/>
            <wp:docPr id="141148204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82045" name="Imagen 1" descr="Interfaz de usuario gráfica, Aplicación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4538" cy="311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183A" w14:textId="77777777" w:rsidR="004F4559" w:rsidRDefault="004F4559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046EF686" w14:textId="77777777" w:rsidR="004F4559" w:rsidRDefault="004F4559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42E48FAA" w14:textId="77777777" w:rsidR="004F4559" w:rsidRDefault="004F4559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49449358" w14:textId="107C6AF9" w:rsidR="002F5C09" w:rsidRPr="007F7B92" w:rsidRDefault="34B6C45C" w:rsidP="085D34C8">
      <w:p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Luego iniciamos la vm </w:t>
      </w:r>
      <w:r w:rsidR="7BDA9649" w:rsidRPr="085D34C8">
        <w:rPr>
          <w:rFonts w:eastAsia="Arial" w:cs="Arial"/>
        </w:rPr>
        <w:t>y seleccionamos CD-ROM Drive dentro de las opciones de arranque.</w:t>
      </w:r>
    </w:p>
    <w:p w14:paraId="3B99306E" w14:textId="66D570BB" w:rsidR="0038476E" w:rsidRPr="0038476E" w:rsidRDefault="0038476E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051964C6" w14:textId="77777777" w:rsidR="0038476E" w:rsidRDefault="0038476E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635AB73B" w14:textId="402F348E" w:rsidR="00AA1313" w:rsidRDefault="006E5FAD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6DFFF4DD" wp14:editId="33F32A18">
            <wp:extent cx="3762857" cy="3322198"/>
            <wp:effectExtent l="0" t="0" r="0" b="0"/>
            <wp:docPr id="1226925144" name="Imagen 1" descr="Interfaz de usuario gráfica, Texto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25144" name="Imagen 1" descr="Interfaz de usuario gráfica, Texto, Aplicación, Tabla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1434" cy="332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9D02" w14:textId="77777777" w:rsidR="00AA1313" w:rsidRDefault="00AA1313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71C9E799" w14:textId="77777777" w:rsidR="007C038D" w:rsidRDefault="007C038D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4F3C5CCE" w14:textId="67F6B77B" w:rsidR="00A44388" w:rsidRPr="007F7B92" w:rsidRDefault="3773896A" w:rsidP="085D34C8">
      <w:p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Presionamos </w:t>
      </w:r>
      <w:r w:rsidR="3097B850" w:rsidRPr="085D34C8">
        <w:rPr>
          <w:rFonts w:eastAsia="Arial" w:cs="Arial"/>
        </w:rPr>
        <w:t>F10 para guardar los cambios y que se reinicie la vm.</w:t>
      </w:r>
    </w:p>
    <w:p w14:paraId="38DC2C0B" w14:textId="77777777" w:rsidR="00A54906" w:rsidRDefault="00A54906" w:rsidP="085D34C8">
      <w:pPr>
        <w:shd w:val="clear" w:color="auto" w:fill="FFFFFF" w:themeFill="background1"/>
        <w:jc w:val="both"/>
        <w:rPr>
          <w:rFonts w:eastAsia="Arial" w:cs="Arial"/>
          <w:sz w:val="16"/>
          <w:szCs w:val="16"/>
        </w:rPr>
      </w:pPr>
    </w:p>
    <w:p w14:paraId="2FECA76D" w14:textId="7BEB3B17" w:rsidR="00A54906" w:rsidRPr="007F7B92" w:rsidRDefault="3C12CCDD" w:rsidP="085D34C8">
      <w:p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>Presionamos la tecla tab para editar el menú de booteo en la iso</w:t>
      </w:r>
      <w:r w:rsidR="33A820B4" w:rsidRPr="085D34C8">
        <w:rPr>
          <w:rFonts w:eastAsia="Arial" w:cs="Arial"/>
        </w:rPr>
        <w:t xml:space="preserve"> y nos aparece la siguiente pantalla</w:t>
      </w:r>
      <w:r w:rsidR="0F86F2F0" w:rsidRPr="085D34C8">
        <w:rPr>
          <w:rFonts w:eastAsia="Arial" w:cs="Arial"/>
        </w:rPr>
        <w:t>:</w:t>
      </w:r>
    </w:p>
    <w:p w14:paraId="1409EE0E" w14:textId="77777777" w:rsidR="007B02A9" w:rsidRPr="007F7B92" w:rsidRDefault="007B02A9" w:rsidP="085D34C8">
      <w:pPr>
        <w:shd w:val="clear" w:color="auto" w:fill="FFFFFF" w:themeFill="background1"/>
        <w:jc w:val="both"/>
        <w:rPr>
          <w:rFonts w:eastAsia="Arial" w:cs="Arial"/>
        </w:rPr>
      </w:pPr>
    </w:p>
    <w:p w14:paraId="4620EAE7" w14:textId="555CF5D3" w:rsidR="007B02A9" w:rsidRDefault="007B02A9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  <w:r>
        <w:rPr>
          <w:noProof/>
          <w:lang w:val="en-US" w:eastAsia="en-US"/>
        </w:rPr>
        <w:drawing>
          <wp:inline distT="0" distB="0" distL="0" distR="0" wp14:anchorId="6A4F8C85" wp14:editId="198D67A5">
            <wp:extent cx="5400675" cy="2794635"/>
            <wp:effectExtent l="0" t="0" r="9525" b="5715"/>
            <wp:docPr id="181467821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78212" name="Imagen 1" descr="Text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3E89" w14:textId="77777777" w:rsidR="00572CEC" w:rsidRDefault="00572CEC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3F665365" w14:textId="77777777" w:rsidR="00313F5D" w:rsidRDefault="00313F5D" w:rsidP="085D34C8">
      <w:pPr>
        <w:shd w:val="clear" w:color="auto" w:fill="FFFFFF" w:themeFill="background1"/>
        <w:jc w:val="both"/>
        <w:rPr>
          <w:rFonts w:eastAsia="Arial" w:cs="Arial"/>
        </w:rPr>
      </w:pPr>
    </w:p>
    <w:p w14:paraId="1B26B29D" w14:textId="08932201" w:rsidR="00572CEC" w:rsidRPr="007F7B92" w:rsidRDefault="782E87C5" w:rsidP="085D34C8">
      <w:p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Colocamos siguientes parámetros de ignición de instalación del nodo </w:t>
      </w:r>
      <w:r w:rsidR="601C5FAC" w:rsidRPr="085D34C8">
        <w:rPr>
          <w:rFonts w:eastAsia="Arial" w:cs="Arial"/>
        </w:rPr>
        <w:t>Bootstrap a partir de la última línea de parámetros</w:t>
      </w:r>
      <w:r w:rsidRPr="085D34C8">
        <w:rPr>
          <w:rFonts w:eastAsia="Arial" w:cs="Arial"/>
        </w:rPr>
        <w:t>:</w:t>
      </w:r>
    </w:p>
    <w:p w14:paraId="6EE2C9BB" w14:textId="77777777" w:rsidR="00D769F3" w:rsidRDefault="00D769F3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470A26C2" w14:textId="77777777" w:rsidR="002F456D" w:rsidRPr="00FC1F78" w:rsidRDefault="002F456D" w:rsidP="007F7B92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2F1EB1B6" w14:textId="77777777" w:rsidR="00664E8D" w:rsidRPr="00FC1F78" w:rsidRDefault="00664E8D" w:rsidP="085D34C8">
      <w:pPr>
        <w:shd w:val="clear" w:color="auto" w:fill="FFFFFF" w:themeFill="background1"/>
        <w:jc w:val="both"/>
        <w:rPr>
          <w:rFonts w:ascii="Consolas" w:hAnsi="Consolas" w:cs="Calibri Light"/>
          <w:b/>
          <w:bCs/>
        </w:rPr>
      </w:pPr>
    </w:p>
    <w:p w14:paraId="47EB55F6" w14:textId="717A63CD" w:rsidR="007501B4" w:rsidRDefault="24B496E0" w:rsidP="085D34C8">
      <w:pPr>
        <w:shd w:val="clear" w:color="auto" w:fill="FFFFFF" w:themeFill="background1"/>
        <w:rPr>
          <w:rFonts w:ascii="Consolas" w:hAnsi="Consolas" w:cs="Calibri Light"/>
          <w:b/>
          <w:bCs/>
          <w:lang w:val="en-US"/>
        </w:rPr>
      </w:pPr>
      <w:r w:rsidRPr="085D34C8">
        <w:rPr>
          <w:rFonts w:ascii="Consolas" w:hAnsi="Consolas" w:cs="Calibri Light"/>
          <w:b/>
          <w:bCs/>
          <w:lang w:val="en-US"/>
        </w:rPr>
        <w:t>ip=10.202.</w:t>
      </w:r>
      <w:proofErr w:type="gramStart"/>
      <w:r w:rsidRPr="085D34C8">
        <w:rPr>
          <w:rFonts w:ascii="Consolas" w:hAnsi="Consolas" w:cs="Calibri Light"/>
          <w:b/>
          <w:bCs/>
          <w:lang w:val="en-US"/>
        </w:rPr>
        <w:t>36.81::</w:t>
      </w:r>
      <w:proofErr w:type="gramEnd"/>
      <w:r w:rsidRPr="085D34C8">
        <w:rPr>
          <w:rFonts w:ascii="Consolas" w:hAnsi="Consolas" w:cs="Calibri Light"/>
          <w:b/>
          <w:bCs/>
          <w:lang w:val="en-US"/>
        </w:rPr>
        <w:t>10.202.36.1:255.255.255.</w:t>
      </w:r>
      <w:bookmarkStart w:id="24" w:name="_Int_8ILxf3yv"/>
      <w:r w:rsidRPr="085D34C8">
        <w:rPr>
          <w:rFonts w:ascii="Consolas" w:hAnsi="Consolas" w:cs="Calibri Light"/>
          <w:b/>
          <w:bCs/>
          <w:lang w:val="en-US"/>
        </w:rPr>
        <w:t>0:bootstrap.labokdipi.claro.amx</w:t>
      </w:r>
      <w:bookmarkEnd w:id="24"/>
      <w:r w:rsidRPr="085D34C8">
        <w:rPr>
          <w:rFonts w:ascii="Consolas" w:hAnsi="Consolas" w:cs="Calibri Light"/>
          <w:b/>
          <w:bCs/>
          <w:lang w:val="en-US"/>
        </w:rPr>
        <w:t xml:space="preserve">:ens192:none nameserver=10.92.55.39 </w:t>
      </w:r>
      <w:proofErr w:type="spellStart"/>
      <w:r w:rsidRPr="085D34C8">
        <w:rPr>
          <w:rFonts w:ascii="Consolas" w:hAnsi="Consolas" w:cs="Calibri Light"/>
          <w:b/>
          <w:bCs/>
          <w:lang w:val="en-US"/>
        </w:rPr>
        <w:t>coreos.inst.install_dev</w:t>
      </w:r>
      <w:proofErr w:type="spellEnd"/>
      <w:r w:rsidRPr="085D34C8">
        <w:rPr>
          <w:rFonts w:ascii="Consolas" w:hAnsi="Consolas" w:cs="Calibri Light"/>
          <w:b/>
          <w:bCs/>
          <w:lang w:val="en-US"/>
        </w:rPr>
        <w:t>=</w:t>
      </w:r>
      <w:proofErr w:type="spellStart"/>
      <w:r w:rsidRPr="085D34C8">
        <w:rPr>
          <w:rFonts w:ascii="Consolas" w:hAnsi="Consolas" w:cs="Calibri Light"/>
          <w:b/>
          <w:bCs/>
          <w:lang w:val="en-US"/>
        </w:rPr>
        <w:t>sda</w:t>
      </w:r>
      <w:proofErr w:type="spellEnd"/>
      <w:r w:rsidRPr="085D34C8">
        <w:rPr>
          <w:rFonts w:ascii="Consolas" w:hAnsi="Consolas" w:cs="Calibri Light"/>
          <w:b/>
          <w:bCs/>
          <w:lang w:val="en-US"/>
        </w:rPr>
        <w:t xml:space="preserve"> </w:t>
      </w:r>
      <w:proofErr w:type="spellStart"/>
      <w:r w:rsidRPr="085D34C8">
        <w:rPr>
          <w:rFonts w:ascii="Consolas" w:hAnsi="Consolas" w:cs="Calibri Light"/>
          <w:b/>
          <w:bCs/>
          <w:lang w:val="en-US"/>
        </w:rPr>
        <w:t>coreos.inst.image_url</w:t>
      </w:r>
      <w:proofErr w:type="spellEnd"/>
      <w:r w:rsidRPr="085D34C8">
        <w:rPr>
          <w:rFonts w:ascii="Consolas" w:hAnsi="Consolas" w:cs="Calibri Light"/>
          <w:b/>
          <w:bCs/>
          <w:lang w:val="en-US"/>
        </w:rPr>
        <w:t xml:space="preserve">=http://10.202.36.91:8080/okd4/fcos.raw.xz coreos.inst.ignition_url=http://10.202.36.91:8080/okd4/bootstrap.ign </w:t>
      </w:r>
      <w:proofErr w:type="spellStart"/>
      <w:r w:rsidRPr="085D34C8">
        <w:rPr>
          <w:rFonts w:ascii="Consolas" w:hAnsi="Consolas" w:cs="Calibri Light"/>
          <w:b/>
          <w:bCs/>
          <w:lang w:val="en-US"/>
        </w:rPr>
        <w:t>coreos.inst.insecure</w:t>
      </w:r>
      <w:proofErr w:type="spellEnd"/>
    </w:p>
    <w:p w14:paraId="002AE008" w14:textId="77777777" w:rsidR="007501B4" w:rsidRDefault="007501B4" w:rsidP="085D34C8">
      <w:pPr>
        <w:shd w:val="clear" w:color="auto" w:fill="FFFFFF" w:themeFill="background1"/>
        <w:rPr>
          <w:rFonts w:ascii="Consolas" w:hAnsi="Consolas" w:cs="Calibri Light"/>
          <w:b/>
          <w:bCs/>
          <w:lang w:val="en-US"/>
        </w:rPr>
      </w:pPr>
    </w:p>
    <w:p w14:paraId="413CB1C5" w14:textId="77777777" w:rsidR="007501B4" w:rsidRDefault="007501B4" w:rsidP="007F7B92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57FAB9F4" w14:textId="77777777" w:rsidR="007501B4" w:rsidRDefault="007501B4" w:rsidP="007F7B92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36F7DAFB" w14:textId="5AE5687C" w:rsidR="002F456D" w:rsidRDefault="002F456D" w:rsidP="007F7B92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2DE633D1" wp14:editId="73C40246">
            <wp:extent cx="5400675" cy="3422365"/>
            <wp:effectExtent l="0" t="0" r="0" b="6985"/>
            <wp:docPr id="186220854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08541" name="Imagen 1" descr="Text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F464" w14:textId="77777777" w:rsidR="002F456D" w:rsidRDefault="002F456D" w:rsidP="007F7B92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305A7EE5" w14:textId="77777777" w:rsidR="00B5176D" w:rsidRDefault="00B5176D" w:rsidP="007F7B92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4E452F11" w14:textId="2CC5009C" w:rsidR="003E492D" w:rsidRDefault="00B5176D" w:rsidP="007F7B92">
      <w:pPr>
        <w:shd w:val="clear" w:color="auto" w:fill="FFFFFF" w:themeFill="background1"/>
        <w:jc w:val="both"/>
        <w:rPr>
          <w:rFonts w:ascii="Calibri Light" w:hAnsi="Calibri Light" w:cs="Calibri Light"/>
        </w:rPr>
      </w:pPr>
      <w:r w:rsidRPr="00B5176D">
        <w:rPr>
          <w:rFonts w:ascii="Calibri Light" w:hAnsi="Calibri Light" w:cs="Calibri Light"/>
        </w:rPr>
        <w:t>Luego presionamos enter y c</w:t>
      </w:r>
      <w:r>
        <w:rPr>
          <w:rFonts w:ascii="Calibri Light" w:hAnsi="Calibri Light" w:cs="Calibri Light"/>
        </w:rPr>
        <w:t>omenzara a realizar el proceso de ignición</w:t>
      </w:r>
      <w:r w:rsidR="003E492D">
        <w:rPr>
          <w:rFonts w:ascii="Calibri Light" w:hAnsi="Calibri Light" w:cs="Calibri Light"/>
        </w:rPr>
        <w:t xml:space="preserve">. </w:t>
      </w:r>
    </w:p>
    <w:p w14:paraId="5469421F" w14:textId="2242B643" w:rsidR="003E492D" w:rsidRDefault="003E492D" w:rsidP="007F7B92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1D79A210" w14:textId="77777777" w:rsidR="00B5176D" w:rsidRDefault="00B5176D" w:rsidP="007F7B92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7E49F9B2" w14:textId="77777777" w:rsidR="00B5176D" w:rsidRPr="003E492D" w:rsidRDefault="00B5176D" w:rsidP="007F7B92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4D680F9C" w14:textId="77777777" w:rsidR="00B5176D" w:rsidRDefault="00B5176D" w:rsidP="007F7B92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255E3ADD" w14:textId="77777777" w:rsidR="00B5176D" w:rsidRPr="00B5176D" w:rsidRDefault="00B5176D" w:rsidP="007F7B92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6DE917C1" w14:textId="11FA1F66" w:rsidR="00761861" w:rsidRPr="00B5176D" w:rsidRDefault="00316B49" w:rsidP="007F7B92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  <w:r>
        <w:rPr>
          <w:noProof/>
          <w:lang w:val="en-US" w:eastAsia="en-US"/>
        </w:rPr>
        <w:drawing>
          <wp:inline distT="0" distB="0" distL="0" distR="0" wp14:anchorId="4393484C" wp14:editId="21839468">
            <wp:extent cx="5400675" cy="3219450"/>
            <wp:effectExtent l="0" t="0" r="9525" b="0"/>
            <wp:docPr id="213215958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59588" name="Imagen 1" descr="Texto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AE79" w14:textId="77777777" w:rsidR="00761861" w:rsidRPr="00B5176D" w:rsidRDefault="00761861" w:rsidP="007F7B92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6037607D" w14:textId="77777777" w:rsidR="00D769F3" w:rsidRDefault="00D769F3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0B47464D" w14:textId="77777777" w:rsidR="00316B49" w:rsidRDefault="00316B49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4255CD27" w14:textId="03BF9BEB" w:rsidR="00316B49" w:rsidRPr="00B5176D" w:rsidRDefault="00316B49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68CD2B4F" wp14:editId="501E388A">
            <wp:extent cx="5400675" cy="3138805"/>
            <wp:effectExtent l="0" t="0" r="9525" b="4445"/>
            <wp:docPr id="88610191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0191" name="Imagen 1" descr="Interfaz de usuario gráfica&#10;&#10;Descripción generada automáticamente con confianza baja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34A4" w14:textId="77777777" w:rsidR="00D769F3" w:rsidRPr="00B5176D" w:rsidRDefault="00D769F3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6D6221A0" w14:textId="77777777" w:rsidR="00887491" w:rsidRPr="00B5176D" w:rsidRDefault="00887491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6455C512" w14:textId="77777777" w:rsidR="00887491" w:rsidRPr="00B5176D" w:rsidRDefault="00887491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70E93AF0" w14:textId="77777777" w:rsidR="00A54906" w:rsidRPr="00B5176D" w:rsidRDefault="00A54906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5B1BCEB2" w14:textId="77777777" w:rsidR="00A54906" w:rsidRPr="00B5176D" w:rsidRDefault="00A54906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19A0A326" w14:textId="7B95CEAC" w:rsidR="00A54906" w:rsidRPr="00760DE6" w:rsidRDefault="53488725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  <w:r w:rsidRPr="085D34C8">
        <w:rPr>
          <w:rFonts w:ascii="Calibri Light" w:hAnsi="Calibri Light" w:cs="Calibri Light"/>
        </w:rPr>
        <w:t xml:space="preserve">Luego de la instalación de CoreOS podremos ver el login del nodo </w:t>
      </w:r>
      <w:r w:rsidR="6A7BC526" w:rsidRPr="085D34C8">
        <w:rPr>
          <w:rFonts w:ascii="Calibri Light" w:hAnsi="Calibri Light" w:cs="Calibri Light"/>
        </w:rPr>
        <w:t>Bootstrap:</w:t>
      </w:r>
    </w:p>
    <w:p w14:paraId="19EB421A" w14:textId="77777777" w:rsidR="00316B49" w:rsidRDefault="00316B49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2E5AB7DB" w14:textId="7E4D3656" w:rsidR="00316B49" w:rsidRDefault="00316B49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  <w:r>
        <w:rPr>
          <w:noProof/>
          <w:lang w:val="en-US" w:eastAsia="en-US"/>
        </w:rPr>
        <w:drawing>
          <wp:inline distT="0" distB="0" distL="0" distR="0" wp14:anchorId="732A6F4F" wp14:editId="2F58666D">
            <wp:extent cx="5400675" cy="1850390"/>
            <wp:effectExtent l="0" t="0" r="9525" b="0"/>
            <wp:docPr id="176167904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79045" name="Imagen 1" descr="Texto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FC63" w14:textId="6D5E3258" w:rsidR="00316B49" w:rsidRPr="00B5176D" w:rsidRDefault="00316B49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01691A41" w14:textId="3959FC20" w:rsidR="00A54906" w:rsidRDefault="00A54906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068258E5" w14:textId="77777777" w:rsidR="00760DE6" w:rsidRDefault="00760DE6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737890EE" w14:textId="30DE09DF" w:rsidR="00760DE6" w:rsidRDefault="00760DE6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  <w:r w:rsidRPr="00760DE6">
        <w:rPr>
          <w:rFonts w:ascii="Calibri Light" w:hAnsi="Calibri Light" w:cs="Calibri Light"/>
        </w:rPr>
        <w:t xml:space="preserve">El nodo Bootstrap </w:t>
      </w:r>
      <w:r w:rsidR="00EF322D">
        <w:rPr>
          <w:rFonts w:ascii="Calibri Light" w:hAnsi="Calibri Light" w:cs="Calibri Light"/>
        </w:rPr>
        <w:t>se reiniciará aproximadamente tres veces hasta quedar completamente instalado.</w:t>
      </w:r>
    </w:p>
    <w:p w14:paraId="5ACC24D7" w14:textId="77777777" w:rsidR="00EF322D" w:rsidRDefault="00EF322D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0A960833" w14:textId="42359FE3" w:rsidR="00EF322D" w:rsidRDefault="00EF322D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Luego de la instalación de CoreOS en el nodo Bootstrap comienza el proceso de bootsraping en el que se comienzan a desplegar todos los manifiestos y configuraciones necesarias para la operación del futuro cluster OKD </w:t>
      </w:r>
      <w:r w:rsidR="001826CD">
        <w:rPr>
          <w:rFonts w:ascii="Calibri Light" w:hAnsi="Calibri Light" w:cs="Calibri Light"/>
        </w:rPr>
        <w:t>4.17</w:t>
      </w:r>
      <w:r>
        <w:rPr>
          <w:rFonts w:ascii="Calibri Light" w:hAnsi="Calibri Light" w:cs="Calibri Light"/>
        </w:rPr>
        <w:t xml:space="preserve">. </w:t>
      </w:r>
    </w:p>
    <w:p w14:paraId="41ED3DE2" w14:textId="77777777" w:rsidR="00EF322D" w:rsidRDefault="00EF322D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06B43BF0" w14:textId="648920BF" w:rsidR="00DD4274" w:rsidRDefault="00DD4274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Tenemos que verificar el avance del proceso de bootstraping ingresando en el nodo Bootstrap con el siguiente comando:</w:t>
      </w:r>
    </w:p>
    <w:p w14:paraId="31184D32" w14:textId="77777777" w:rsidR="00DD4274" w:rsidRDefault="00DD4274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</w:p>
    <w:p w14:paraId="32C0E9C0" w14:textId="22106296" w:rsidR="00DD4274" w:rsidRDefault="11740A5B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lang w:val="en-US" w:eastAsia="es-AR"/>
        </w:rPr>
        <w:t xml:space="preserve">ssh -l core </w:t>
      </w:r>
      <w:proofErr w:type="spellStart"/>
      <w:r w:rsidRPr="085D34C8">
        <w:rPr>
          <w:rFonts w:ascii="Consolas" w:eastAsia="Consolas" w:hAnsi="Consolas" w:cs="Consolas"/>
          <w:b/>
          <w:bCs/>
          <w:lang w:val="en-US" w:eastAsia="es-AR"/>
        </w:rPr>
        <w:t>bootstrap.labokdipi.claro.amx</w:t>
      </w:r>
      <w:proofErr w:type="spellEnd"/>
    </w:p>
    <w:p w14:paraId="2A112AE4" w14:textId="77777777" w:rsidR="008C1AD0" w:rsidRPr="00DD4274" w:rsidRDefault="008C1AD0" w:rsidP="00B477E0">
      <w:pPr>
        <w:shd w:val="clear" w:color="auto" w:fill="FFFFFF" w:themeFill="background1"/>
        <w:jc w:val="both"/>
        <w:rPr>
          <w:rFonts w:ascii="Calibri Light" w:hAnsi="Calibri Light" w:cs="Calibri Light"/>
          <w:lang w:val="en-US"/>
        </w:rPr>
      </w:pPr>
    </w:p>
    <w:p w14:paraId="430D69E4" w14:textId="51807569" w:rsidR="00DD4274" w:rsidRDefault="00DD4274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  <w:r w:rsidRPr="00DD4274">
        <w:rPr>
          <w:rFonts w:ascii="Calibri Light" w:hAnsi="Calibri Light" w:cs="Calibri Light"/>
        </w:rPr>
        <w:t>Una vez dentro del n</w:t>
      </w:r>
      <w:r>
        <w:rPr>
          <w:rFonts w:ascii="Calibri Light" w:hAnsi="Calibri Light" w:cs="Calibri Light"/>
        </w:rPr>
        <w:t>odo ejecutamos el comando:</w:t>
      </w:r>
    </w:p>
    <w:p w14:paraId="53B2DEEA" w14:textId="77777777" w:rsidR="00DD4274" w:rsidRDefault="00DD4274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</w:p>
    <w:p w14:paraId="005CBE5C" w14:textId="5F7B7265" w:rsidR="00DD4274" w:rsidRDefault="5C755C61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journalctl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-b -f -u release-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image.service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-u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bootkube.service</w:t>
      </w:r>
      <w:proofErr w:type="spellEnd"/>
    </w:p>
    <w:p w14:paraId="2E1A0CA8" w14:textId="77777777" w:rsidR="005526ED" w:rsidRDefault="005526ED" w:rsidP="00B477E0">
      <w:pPr>
        <w:shd w:val="clear" w:color="auto" w:fill="FFFFFF" w:themeFill="background1"/>
        <w:jc w:val="both"/>
        <w:rPr>
          <w:rFonts w:ascii="Consolas" w:hAnsi="Consolas" w:cs="Calibri Light"/>
          <w:b/>
          <w:bCs/>
          <w:sz w:val="16"/>
          <w:szCs w:val="16"/>
          <w:lang w:val="en-US"/>
        </w:rPr>
      </w:pPr>
    </w:p>
    <w:p w14:paraId="7E573500" w14:textId="0944AEF4" w:rsidR="005526ED" w:rsidRPr="005526ED" w:rsidRDefault="005526ED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  <w:r w:rsidRPr="005526ED">
        <w:rPr>
          <w:rFonts w:ascii="Calibri Light" w:hAnsi="Calibri Light" w:cs="Calibri Light"/>
        </w:rPr>
        <w:t>Luego de verificar que ya no se está realizando ninguna tarea</w:t>
      </w:r>
      <w:r>
        <w:rPr>
          <w:rFonts w:ascii="Calibri Light" w:hAnsi="Calibri Light" w:cs="Calibri Light"/>
        </w:rPr>
        <w:t xml:space="preserve"> podemos comenzar a instalar el primer nodo master.</w:t>
      </w:r>
    </w:p>
    <w:p w14:paraId="579D6547" w14:textId="77777777" w:rsidR="00DD4274" w:rsidRPr="005526ED" w:rsidRDefault="00DD4274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6AE6F626" w14:textId="647571F1" w:rsidR="00C7685A" w:rsidRDefault="00C7685A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Luego de aproximadamente 30 minutos ejecutamos el comando: </w:t>
      </w:r>
    </w:p>
    <w:p w14:paraId="274E7E2E" w14:textId="77777777" w:rsidR="00C7685A" w:rsidRDefault="00C7685A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2CBF39B9" w14:textId="5044DAAB" w:rsidR="00C7685A" w:rsidRDefault="74935842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 xml:space="preserve">[root@labarq01adl </w:t>
      </w:r>
      <w:proofErr w:type="spellStart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okd_install</w:t>
      </w:r>
      <w:proofErr w:type="spellEnd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]# openshift-install wait-for bootstrap-complete --log-level debug</w:t>
      </w:r>
    </w:p>
    <w:p w14:paraId="2665EF00" w14:textId="235C4156" w:rsidR="00480B72" w:rsidRPr="00480B72" w:rsidRDefault="669F633B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 xml:space="preserve">DEBUG OpenShift Installer </w:t>
      </w:r>
      <w:r w:rsidR="375E42B1"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4.17</w:t>
      </w: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.0-0.okd-2023-02-18-033438</w:t>
      </w:r>
    </w:p>
    <w:p w14:paraId="2F8E94B7" w14:textId="77777777" w:rsidR="00480B72" w:rsidRPr="00480B72" w:rsidRDefault="669F633B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DEBUG Built from commit b8d83ea70540362ec041b21bc150ed984c1d7467</w:t>
      </w:r>
    </w:p>
    <w:p w14:paraId="0BEBEF6C" w14:textId="77777777" w:rsidR="00480B72" w:rsidRPr="00480B72" w:rsidRDefault="669F633B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INFO Waiting up to 20m0s (until 10:44AM) for the Kubernetes API at https://api.labo-okd.claro.mx:6</w:t>
      </w:r>
    </w:p>
    <w:p w14:paraId="63129060" w14:textId="754CCBE3" w:rsidR="00480B72" w:rsidRPr="00480B72" w:rsidRDefault="669F633B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DEBUG Still waiting for the Kubernetes API: Get "https://api.labo-okd.claro.mx:6443/version": EOF</w:t>
      </w:r>
    </w:p>
    <w:p w14:paraId="0E541E9A" w14:textId="77777777" w:rsidR="00224107" w:rsidRDefault="00224107" w:rsidP="00B477E0">
      <w:pPr>
        <w:shd w:val="clear" w:color="auto" w:fill="FFFFFF" w:themeFill="background1"/>
        <w:jc w:val="both"/>
        <w:rPr>
          <w:rFonts w:ascii="Consolas" w:hAnsi="Consolas" w:cs="SegoeUI"/>
          <w:b/>
          <w:bCs/>
          <w:color w:val="333333"/>
          <w:sz w:val="16"/>
          <w:szCs w:val="16"/>
          <w:lang w:val="en-US" w:eastAsia="es-AR"/>
        </w:rPr>
      </w:pPr>
    </w:p>
    <w:p w14:paraId="02EED8E0" w14:textId="77777777" w:rsidR="00224107" w:rsidRDefault="00224107" w:rsidP="00B477E0">
      <w:pPr>
        <w:shd w:val="clear" w:color="auto" w:fill="FFFFFF" w:themeFill="background1"/>
        <w:jc w:val="both"/>
        <w:rPr>
          <w:rFonts w:ascii="Consolas" w:hAnsi="Consolas" w:cs="SegoeUI"/>
          <w:b/>
          <w:bCs/>
          <w:color w:val="333333"/>
          <w:sz w:val="16"/>
          <w:szCs w:val="16"/>
          <w:lang w:val="en-US" w:eastAsia="es-AR"/>
        </w:rPr>
      </w:pPr>
    </w:p>
    <w:p w14:paraId="3D6F7DBC" w14:textId="1FFAD59C" w:rsidR="00224107" w:rsidRDefault="4A82E693" w:rsidP="00B477E0">
      <w:pPr>
        <w:shd w:val="clear" w:color="auto" w:fill="FFFFFF" w:themeFill="background1"/>
        <w:jc w:val="both"/>
        <w:rPr>
          <w:rFonts w:ascii="Calibri Light" w:hAnsi="Calibri Light" w:cs="Calibri Light"/>
          <w:color w:val="333333"/>
          <w:lang w:eastAsia="es-AR"/>
        </w:rPr>
      </w:pPr>
      <w:r w:rsidRPr="085D34C8">
        <w:rPr>
          <w:rFonts w:ascii="Calibri Light" w:hAnsi="Calibri Light" w:cs="Calibri Light"/>
          <w:color w:val="333333"/>
          <w:lang w:eastAsia="es-AR"/>
        </w:rPr>
        <w:t xml:space="preserve">El comando nos indicara cuanto tiempo falta para finalizar el proceso de bootstraping </w:t>
      </w:r>
      <w:r w:rsidR="669F633B" w:rsidRPr="085D34C8">
        <w:rPr>
          <w:rFonts w:ascii="Calibri Light" w:hAnsi="Calibri Light" w:cs="Calibri Light"/>
          <w:color w:val="333333"/>
          <w:lang w:eastAsia="es-AR"/>
        </w:rPr>
        <w:t xml:space="preserve">o si </w:t>
      </w:r>
      <w:r w:rsidR="79C7A08F" w:rsidRPr="085D34C8">
        <w:rPr>
          <w:rFonts w:ascii="Calibri Light" w:hAnsi="Calibri Light" w:cs="Calibri Light"/>
          <w:color w:val="333333"/>
          <w:lang w:eastAsia="es-AR"/>
        </w:rPr>
        <w:t>ha finalizado</w:t>
      </w:r>
      <w:r w:rsidR="669F633B" w:rsidRPr="085D34C8">
        <w:rPr>
          <w:rFonts w:ascii="Calibri Light" w:hAnsi="Calibri Light" w:cs="Calibri Light"/>
          <w:color w:val="333333"/>
          <w:lang w:eastAsia="es-AR"/>
        </w:rPr>
        <w:t xml:space="preserve"> y ya podemos apagar el nodo Bootstrap.</w:t>
      </w:r>
      <w:r w:rsidR="4737754B" w:rsidRPr="085D34C8">
        <w:rPr>
          <w:rFonts w:ascii="Calibri Light" w:hAnsi="Calibri Light" w:cs="Calibri Light"/>
          <w:color w:val="333333"/>
          <w:lang w:eastAsia="es-AR"/>
        </w:rPr>
        <w:t xml:space="preserve"> </w:t>
      </w:r>
    </w:p>
    <w:p w14:paraId="44D0B0F5" w14:textId="77777777" w:rsidR="00B0073F" w:rsidRDefault="00B0073F" w:rsidP="00B477E0">
      <w:pPr>
        <w:shd w:val="clear" w:color="auto" w:fill="FFFFFF" w:themeFill="background1"/>
        <w:jc w:val="both"/>
        <w:rPr>
          <w:rFonts w:ascii="Calibri Light" w:hAnsi="Calibri Light" w:cs="Calibri Light"/>
          <w:color w:val="333333"/>
          <w:lang w:eastAsia="es-AR"/>
        </w:rPr>
      </w:pPr>
    </w:p>
    <w:p w14:paraId="767DC10C" w14:textId="7DCD3899" w:rsidR="00A54906" w:rsidRDefault="00B0073F" w:rsidP="00B477E0">
      <w:pPr>
        <w:shd w:val="clear" w:color="auto" w:fill="FFFFFF" w:themeFill="background1"/>
        <w:jc w:val="both"/>
        <w:rPr>
          <w:rFonts w:ascii="Calibri Light" w:hAnsi="Calibri Light" w:cs="Calibri Light"/>
          <w:color w:val="333333"/>
          <w:lang w:eastAsia="es-AR"/>
        </w:rPr>
      </w:pPr>
      <w:r>
        <w:rPr>
          <w:rFonts w:ascii="Calibri Light" w:hAnsi="Calibri Light" w:cs="Calibri Light"/>
          <w:color w:val="333333"/>
          <w:lang w:eastAsia="es-AR"/>
        </w:rPr>
        <w:t>Antes de apagar el nodo Bootstrap debemos comenzar la instalación de los nodos master realizando el mismo proceso de instalación del nodo Bootstrap con las siguientes líneas para la ignición:</w:t>
      </w:r>
    </w:p>
    <w:p w14:paraId="5E8B4E6C" w14:textId="77777777" w:rsidR="00B0073F" w:rsidRDefault="00B0073F" w:rsidP="00B477E0">
      <w:pPr>
        <w:shd w:val="clear" w:color="auto" w:fill="FFFFFF" w:themeFill="background1"/>
        <w:jc w:val="both"/>
        <w:rPr>
          <w:rFonts w:ascii="Calibri Light" w:hAnsi="Calibri Light" w:cs="Calibri Light"/>
          <w:color w:val="333333"/>
          <w:lang w:eastAsia="es-AR"/>
        </w:rPr>
      </w:pPr>
    </w:p>
    <w:p w14:paraId="753D95E6" w14:textId="30BB2241" w:rsidR="003E6D10" w:rsidRPr="00FC1F78" w:rsidRDefault="003E6D10" w:rsidP="00B477E0">
      <w:pPr>
        <w:shd w:val="clear" w:color="auto" w:fill="FFFFFF" w:themeFill="background1"/>
        <w:jc w:val="both"/>
        <w:rPr>
          <w:rFonts w:ascii="Calibri Light" w:hAnsi="Calibri Light" w:cs="Calibri Light"/>
          <w:color w:val="333333"/>
          <w:lang w:val="en-US" w:eastAsia="es-AR"/>
        </w:rPr>
      </w:pPr>
      <w:r w:rsidRPr="00FC1F78">
        <w:rPr>
          <w:rFonts w:ascii="Calibri Light" w:hAnsi="Calibri Light" w:cs="Calibri Light"/>
          <w:color w:val="333333"/>
          <w:lang w:val="en-US" w:eastAsia="es-AR"/>
        </w:rPr>
        <w:t>Master0</w:t>
      </w:r>
    </w:p>
    <w:p w14:paraId="48F02E06" w14:textId="67B33D3F" w:rsidR="00B0073F" w:rsidRDefault="51E2A749" w:rsidP="085D34C8">
      <w:pPr>
        <w:shd w:val="clear" w:color="auto" w:fill="FFFFFF" w:themeFill="background1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ip=10.202.</w:t>
      </w:r>
      <w:proofErr w:type="gramStart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36.82::</w:t>
      </w:r>
      <w:proofErr w:type="gramEnd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 xml:space="preserve">10.202.36.1:255.255.255.0:master0.labokdipi.claro.amx:ens192:none nameserver=10.92.55.39 </w:t>
      </w:r>
      <w:proofErr w:type="spellStart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coreos.inst.install_dev</w:t>
      </w:r>
      <w:proofErr w:type="spellEnd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=</w:t>
      </w:r>
      <w:proofErr w:type="spellStart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sda</w:t>
      </w:r>
      <w:proofErr w:type="spellEnd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coreos.inst.image_url</w:t>
      </w:r>
      <w:proofErr w:type="spellEnd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 xml:space="preserve">=http://10.202.36.91:8080/okd4/fcos.raw.xz coreos.inst.ignition_url=http://10.202.36.91:8080/okd4/master.ign </w:t>
      </w:r>
      <w:proofErr w:type="spellStart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coreos.inst.insecure</w:t>
      </w:r>
      <w:proofErr w:type="spellEnd"/>
    </w:p>
    <w:p w14:paraId="000BEF0D" w14:textId="77777777" w:rsidR="000177F3" w:rsidRDefault="000177F3" w:rsidP="000177F3">
      <w:pPr>
        <w:shd w:val="clear" w:color="auto" w:fill="FFFFFF" w:themeFill="background1"/>
        <w:rPr>
          <w:rFonts w:ascii="Consolas" w:hAnsi="Consolas" w:cs="Calibri Light"/>
          <w:b/>
          <w:bCs/>
          <w:color w:val="333333"/>
          <w:sz w:val="16"/>
          <w:szCs w:val="16"/>
          <w:lang w:val="en-US" w:eastAsia="es-AR"/>
        </w:rPr>
      </w:pPr>
    </w:p>
    <w:p w14:paraId="158E2346" w14:textId="49087038" w:rsidR="003E6D10" w:rsidRDefault="003E6D10" w:rsidP="000177F3">
      <w:pPr>
        <w:shd w:val="clear" w:color="auto" w:fill="FFFFFF" w:themeFill="background1"/>
        <w:rPr>
          <w:rFonts w:ascii="Consolas" w:hAnsi="Consolas" w:cs="Calibri Light"/>
          <w:b/>
          <w:bCs/>
          <w:color w:val="333333"/>
          <w:sz w:val="16"/>
          <w:szCs w:val="16"/>
          <w:lang w:val="en-US" w:eastAsia="es-AR"/>
        </w:rPr>
      </w:pPr>
      <w:r>
        <w:rPr>
          <w:rFonts w:ascii="Consolas" w:hAnsi="Consolas" w:cs="Calibri Light"/>
          <w:b/>
          <w:bCs/>
          <w:color w:val="333333"/>
          <w:sz w:val="16"/>
          <w:szCs w:val="16"/>
          <w:lang w:val="en-US" w:eastAsia="es-AR"/>
        </w:rPr>
        <w:t>Master1</w:t>
      </w:r>
    </w:p>
    <w:p w14:paraId="3B2CD44C" w14:textId="77777777" w:rsidR="003E6D10" w:rsidRDefault="003E6D10" w:rsidP="000177F3">
      <w:pPr>
        <w:shd w:val="clear" w:color="auto" w:fill="FFFFFF" w:themeFill="background1"/>
        <w:rPr>
          <w:rFonts w:ascii="Consolas" w:hAnsi="Consolas" w:cs="Calibri Light"/>
          <w:b/>
          <w:bCs/>
          <w:color w:val="333333"/>
          <w:sz w:val="16"/>
          <w:szCs w:val="16"/>
          <w:lang w:val="en-US" w:eastAsia="es-AR"/>
        </w:rPr>
      </w:pPr>
    </w:p>
    <w:p w14:paraId="4848D816" w14:textId="0979726A" w:rsidR="003E6D10" w:rsidRDefault="3FE59DB5" w:rsidP="085D34C8">
      <w:pPr>
        <w:shd w:val="clear" w:color="auto" w:fill="FFFFFF" w:themeFill="background1"/>
        <w:rPr>
          <w:rFonts w:ascii="Consolas" w:hAnsi="Consolas" w:cs="Calibri Light"/>
          <w:b/>
          <w:bCs/>
          <w:color w:val="333333"/>
          <w:lang w:val="en-US" w:eastAsia="es-AR"/>
        </w:rPr>
      </w:pPr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>ip=10.202.</w:t>
      </w:r>
      <w:proofErr w:type="gramStart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>36.83::</w:t>
      </w:r>
      <w:proofErr w:type="gramEnd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 xml:space="preserve">10.202.36.1:255.255.255.0:master1.labokdipi.claro.amx:ens192:none nameserver=10.92.55.39 </w:t>
      </w:r>
      <w:proofErr w:type="spellStart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>coreos.inst.install_dev</w:t>
      </w:r>
      <w:proofErr w:type="spellEnd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>=</w:t>
      </w:r>
      <w:proofErr w:type="spellStart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>sda</w:t>
      </w:r>
      <w:proofErr w:type="spellEnd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 xml:space="preserve"> </w:t>
      </w:r>
      <w:proofErr w:type="spellStart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>coreos.inst.image_url</w:t>
      </w:r>
      <w:proofErr w:type="spellEnd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 xml:space="preserve">=http://10.202.36.91:8080/okd4/fcos.raw.xz coreos.inst.ignition_url=http://10.202.36.91:8080/okd4/master.ign </w:t>
      </w:r>
      <w:proofErr w:type="spellStart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>coreos.inst.insecure</w:t>
      </w:r>
      <w:proofErr w:type="spellEnd"/>
    </w:p>
    <w:p w14:paraId="392BFD56" w14:textId="77777777" w:rsidR="003E6D10" w:rsidRDefault="003E6D10" w:rsidP="085D34C8">
      <w:pPr>
        <w:shd w:val="clear" w:color="auto" w:fill="FFFFFF" w:themeFill="background1"/>
        <w:rPr>
          <w:rFonts w:ascii="Consolas" w:hAnsi="Consolas" w:cs="Calibri Light"/>
          <w:b/>
          <w:bCs/>
          <w:color w:val="333333"/>
          <w:lang w:val="en-US" w:eastAsia="es-AR"/>
        </w:rPr>
      </w:pPr>
    </w:p>
    <w:p w14:paraId="66823D06" w14:textId="36F38335" w:rsidR="003E6D10" w:rsidRDefault="003E6D10" w:rsidP="000177F3">
      <w:pPr>
        <w:shd w:val="clear" w:color="auto" w:fill="FFFFFF" w:themeFill="background1"/>
        <w:rPr>
          <w:rFonts w:ascii="Consolas" w:hAnsi="Consolas" w:cs="Calibri Light"/>
          <w:b/>
          <w:bCs/>
          <w:color w:val="333333"/>
          <w:sz w:val="16"/>
          <w:szCs w:val="16"/>
          <w:lang w:val="en-US" w:eastAsia="es-AR"/>
        </w:rPr>
      </w:pPr>
      <w:r>
        <w:rPr>
          <w:rFonts w:ascii="Consolas" w:hAnsi="Consolas" w:cs="Calibri Light"/>
          <w:b/>
          <w:bCs/>
          <w:color w:val="333333"/>
          <w:sz w:val="16"/>
          <w:szCs w:val="16"/>
          <w:lang w:val="en-US" w:eastAsia="es-AR"/>
        </w:rPr>
        <w:t>Mater2</w:t>
      </w:r>
    </w:p>
    <w:p w14:paraId="31C0035B" w14:textId="77777777" w:rsidR="003E6D10" w:rsidRDefault="003E6D10" w:rsidP="085D34C8">
      <w:pPr>
        <w:shd w:val="clear" w:color="auto" w:fill="FFFFFF" w:themeFill="background1"/>
        <w:rPr>
          <w:rFonts w:ascii="Consolas" w:hAnsi="Consolas" w:cs="Calibri Light"/>
          <w:b/>
          <w:bCs/>
          <w:color w:val="333333"/>
          <w:lang w:val="en-US" w:eastAsia="es-AR"/>
        </w:rPr>
      </w:pPr>
    </w:p>
    <w:p w14:paraId="71ED67B0" w14:textId="0D616DF9" w:rsidR="003E6D10" w:rsidRDefault="033E6CFE" w:rsidP="085D34C8">
      <w:pPr>
        <w:shd w:val="clear" w:color="auto" w:fill="FFFFFF" w:themeFill="background1"/>
        <w:rPr>
          <w:rFonts w:ascii="Consolas" w:hAnsi="Consolas" w:cs="Calibri Light"/>
          <w:b/>
          <w:bCs/>
          <w:color w:val="333333"/>
          <w:lang w:val="en-US" w:eastAsia="es-AR"/>
        </w:rPr>
      </w:pPr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>ip=10.202.</w:t>
      </w:r>
      <w:proofErr w:type="gramStart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>36.84::</w:t>
      </w:r>
      <w:proofErr w:type="gramEnd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 xml:space="preserve">10.202.36.1:255.255.255.0:master2.labokdipi.claro.amx:ens192:none nameserver=10.92.55.39 </w:t>
      </w:r>
      <w:proofErr w:type="spellStart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>coreos.inst.install_dev</w:t>
      </w:r>
      <w:proofErr w:type="spellEnd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>=</w:t>
      </w:r>
      <w:proofErr w:type="spellStart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>sda</w:t>
      </w:r>
      <w:proofErr w:type="spellEnd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 xml:space="preserve"> </w:t>
      </w:r>
      <w:proofErr w:type="spellStart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>coreos.inst.image_url</w:t>
      </w:r>
      <w:proofErr w:type="spellEnd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 xml:space="preserve">=http://10.202.36.91:8080/okd4/fcos.raw.xz coreos.inst.ignition_url=http://10.202.36.91:8080/okd4/master.ign </w:t>
      </w:r>
      <w:proofErr w:type="spellStart"/>
      <w:r w:rsidRPr="085D34C8">
        <w:rPr>
          <w:rFonts w:ascii="Consolas" w:hAnsi="Consolas" w:cs="Calibri Light"/>
          <w:b/>
          <w:bCs/>
          <w:color w:val="333333"/>
          <w:lang w:val="en-US" w:eastAsia="es-AR"/>
        </w:rPr>
        <w:t>coreos.inst.insecure</w:t>
      </w:r>
      <w:proofErr w:type="spellEnd"/>
    </w:p>
    <w:p w14:paraId="4771B8F7" w14:textId="77777777" w:rsidR="000177F3" w:rsidRDefault="000177F3" w:rsidP="085D34C8">
      <w:pPr>
        <w:shd w:val="clear" w:color="auto" w:fill="FFFFFF" w:themeFill="background1"/>
        <w:rPr>
          <w:rFonts w:ascii="Consolas" w:hAnsi="Consolas" w:cs="Calibri Light"/>
          <w:b/>
          <w:bCs/>
          <w:color w:val="333333"/>
          <w:lang w:val="en-US" w:eastAsia="es-AR"/>
        </w:rPr>
      </w:pPr>
    </w:p>
    <w:p w14:paraId="3951C6A6" w14:textId="77777777" w:rsidR="000177F3" w:rsidRDefault="000177F3" w:rsidP="000177F3">
      <w:pPr>
        <w:shd w:val="clear" w:color="auto" w:fill="FFFFFF" w:themeFill="background1"/>
        <w:rPr>
          <w:rFonts w:ascii="Consolas" w:hAnsi="Consolas" w:cs="Calibri Light"/>
          <w:b/>
          <w:bCs/>
          <w:color w:val="333333"/>
          <w:sz w:val="16"/>
          <w:szCs w:val="16"/>
          <w:lang w:val="en-US" w:eastAsia="es-AR"/>
        </w:rPr>
      </w:pPr>
    </w:p>
    <w:p w14:paraId="64A01242" w14:textId="5D563F4E" w:rsidR="00B0073F" w:rsidRDefault="00DD4274" w:rsidP="00B0073F">
      <w:pPr>
        <w:shd w:val="clear" w:color="auto" w:fill="FFFFFF" w:themeFill="background1"/>
        <w:jc w:val="both"/>
        <w:rPr>
          <w:rFonts w:ascii="Calibri Light" w:hAnsi="Calibri Light" w:cs="Calibri Light"/>
          <w:color w:val="333333"/>
          <w:lang w:eastAsia="es-AR"/>
        </w:rPr>
      </w:pPr>
      <w:r>
        <w:rPr>
          <w:rFonts w:ascii="Calibri Light" w:hAnsi="Calibri Light" w:cs="Calibri Light"/>
          <w:color w:val="333333"/>
          <w:lang w:eastAsia="es-AR"/>
        </w:rPr>
        <w:t xml:space="preserve">Luego de la instalación </w:t>
      </w:r>
      <w:r w:rsidR="005526ED">
        <w:rPr>
          <w:rFonts w:ascii="Calibri Light" w:hAnsi="Calibri Light" w:cs="Calibri Light"/>
          <w:color w:val="333333"/>
          <w:lang w:eastAsia="es-AR"/>
        </w:rPr>
        <w:t>se reiniciará tres veces para finalizar la instalación de CoreOS.</w:t>
      </w:r>
    </w:p>
    <w:p w14:paraId="0E9FDE6B" w14:textId="77777777" w:rsidR="005526ED" w:rsidRDefault="005526ED" w:rsidP="00B0073F">
      <w:pPr>
        <w:shd w:val="clear" w:color="auto" w:fill="FFFFFF" w:themeFill="background1"/>
        <w:jc w:val="both"/>
        <w:rPr>
          <w:rFonts w:ascii="Calibri Light" w:hAnsi="Calibri Light" w:cs="Calibri Light"/>
          <w:color w:val="333333"/>
          <w:lang w:eastAsia="es-AR"/>
        </w:rPr>
      </w:pPr>
    </w:p>
    <w:p w14:paraId="663A29E5" w14:textId="08D9208F" w:rsidR="005526ED" w:rsidRDefault="005526ED" w:rsidP="00B0073F">
      <w:pPr>
        <w:shd w:val="clear" w:color="auto" w:fill="FFFFFF" w:themeFill="background1"/>
        <w:jc w:val="both"/>
        <w:rPr>
          <w:rFonts w:ascii="Calibri Light" w:hAnsi="Calibri Light" w:cs="Calibri Light"/>
          <w:color w:val="333333"/>
          <w:lang w:eastAsia="es-AR"/>
        </w:rPr>
      </w:pPr>
      <w:r>
        <w:rPr>
          <w:rFonts w:ascii="Calibri Light" w:hAnsi="Calibri Light" w:cs="Calibri Light"/>
          <w:color w:val="333333"/>
          <w:lang w:eastAsia="es-AR"/>
        </w:rPr>
        <w:t xml:space="preserve">Una vez  instalado el primer nodo master chequeamos en </w:t>
      </w:r>
      <w:proofErr w:type="spellStart"/>
      <w:r>
        <w:rPr>
          <w:rFonts w:ascii="Calibri Light" w:hAnsi="Calibri Light" w:cs="Calibri Light"/>
          <w:color w:val="333333"/>
          <w:lang w:eastAsia="es-AR"/>
        </w:rPr>
        <w:t>que</w:t>
      </w:r>
      <w:proofErr w:type="spellEnd"/>
      <w:r>
        <w:rPr>
          <w:rFonts w:ascii="Calibri Light" w:hAnsi="Calibri Light" w:cs="Calibri Light"/>
          <w:color w:val="333333"/>
          <w:lang w:eastAsia="es-AR"/>
        </w:rPr>
        <w:t xml:space="preserve"> estado se encuentra con el comando:</w:t>
      </w:r>
    </w:p>
    <w:p w14:paraId="24936A95" w14:textId="77777777" w:rsidR="005526ED" w:rsidRDefault="005526ED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color w:val="333333"/>
          <w:lang w:eastAsia="es-AR"/>
        </w:rPr>
      </w:pPr>
    </w:p>
    <w:p w14:paraId="4D031FC0" w14:textId="17229C60" w:rsidR="005526ED" w:rsidRPr="005526ED" w:rsidRDefault="324CF23F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color w:val="333333"/>
          <w:lang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eastAsia="es-AR"/>
        </w:rPr>
        <w:t xml:space="preserve">oc </w:t>
      </w:r>
      <w:proofErr w:type="spellStart"/>
      <w:r w:rsidRPr="085D34C8">
        <w:rPr>
          <w:rFonts w:ascii="Consolas" w:eastAsia="Consolas" w:hAnsi="Consolas" w:cs="Consolas"/>
          <w:b/>
          <w:bCs/>
          <w:color w:val="333333"/>
          <w:lang w:eastAsia="es-AR"/>
        </w:rPr>
        <w:t>get</w:t>
      </w:r>
      <w:proofErr w:type="spellEnd"/>
      <w:r w:rsidRPr="085D34C8">
        <w:rPr>
          <w:rFonts w:ascii="Consolas" w:eastAsia="Consolas" w:hAnsi="Consolas" w:cs="Consolas"/>
          <w:b/>
          <w:bCs/>
          <w:color w:val="333333"/>
          <w:lang w:eastAsia="es-AR"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  <w:color w:val="333333"/>
          <w:lang w:eastAsia="es-AR"/>
        </w:rPr>
        <w:t>nodes</w:t>
      </w:r>
      <w:proofErr w:type="spellEnd"/>
    </w:p>
    <w:p w14:paraId="47F1C406" w14:textId="77777777" w:rsidR="005526ED" w:rsidRDefault="005526ED" w:rsidP="00B0073F">
      <w:pPr>
        <w:shd w:val="clear" w:color="auto" w:fill="FFFFFF" w:themeFill="background1"/>
        <w:jc w:val="both"/>
        <w:rPr>
          <w:rFonts w:ascii="Calibri Light" w:hAnsi="Calibri Light" w:cs="Calibri Light"/>
          <w:color w:val="333333"/>
          <w:lang w:eastAsia="es-AR"/>
        </w:rPr>
      </w:pPr>
    </w:p>
    <w:p w14:paraId="796D1E52" w14:textId="2241E40E" w:rsidR="009561E3" w:rsidRDefault="009561E3" w:rsidP="00B0073F">
      <w:pPr>
        <w:shd w:val="clear" w:color="auto" w:fill="FFFFFF" w:themeFill="background1"/>
        <w:jc w:val="both"/>
        <w:rPr>
          <w:rFonts w:ascii="Calibri Light" w:hAnsi="Calibri Light" w:cs="Calibri Light"/>
          <w:color w:val="333333"/>
          <w:lang w:eastAsia="es-AR"/>
        </w:rPr>
      </w:pPr>
      <w:r w:rsidRPr="009561E3">
        <w:rPr>
          <w:rFonts w:ascii="Calibri Light" w:hAnsi="Calibri Light" w:cs="Calibri Light"/>
          <w:color w:val="333333"/>
          <w:lang w:eastAsia="es-AR"/>
        </w:rPr>
        <w:t>Lo que debemos hacer e</w:t>
      </w:r>
      <w:r>
        <w:rPr>
          <w:rFonts w:ascii="Calibri Light" w:hAnsi="Calibri Light" w:cs="Calibri Light"/>
          <w:color w:val="333333"/>
          <w:lang w:eastAsia="es-AR"/>
        </w:rPr>
        <w:t xml:space="preserve">s aprobar todos los certificados CSR pendientes con el </w:t>
      </w:r>
      <w:r w:rsidR="00346EF8">
        <w:rPr>
          <w:rFonts w:ascii="Calibri Light" w:hAnsi="Calibri Light" w:cs="Calibri Light"/>
          <w:color w:val="333333"/>
          <w:lang w:eastAsia="es-AR"/>
        </w:rPr>
        <w:t>script</w:t>
      </w:r>
      <w:r>
        <w:rPr>
          <w:rFonts w:ascii="Calibri Light" w:hAnsi="Calibri Light" w:cs="Calibri Light"/>
          <w:color w:val="333333"/>
          <w:lang w:eastAsia="es-AR"/>
        </w:rPr>
        <w:t>:</w:t>
      </w:r>
    </w:p>
    <w:p w14:paraId="42219574" w14:textId="77777777" w:rsidR="005526ED" w:rsidRPr="00556B27" w:rsidRDefault="005526ED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color w:val="333333"/>
          <w:lang w:eastAsia="es-AR"/>
        </w:rPr>
      </w:pPr>
    </w:p>
    <w:p w14:paraId="56291FB9" w14:textId="01E6A9B5" w:rsidR="00346EF8" w:rsidRPr="00556B27" w:rsidRDefault="7414D2C0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shd w:val="clear" w:color="auto" w:fill="EEECE1" w:themeFill="background2"/>
          <w:lang w:val="en-US" w:eastAsia="es-AR"/>
        </w:rPr>
        <w:t>/home/claro/bkp-okd-files/scripts/approve-all-csr.sh</w:t>
      </w:r>
    </w:p>
    <w:p w14:paraId="41C4C0D9" w14:textId="77777777" w:rsidR="00556B27" w:rsidRDefault="00556B27" w:rsidP="00B0073F">
      <w:pPr>
        <w:shd w:val="clear" w:color="auto" w:fill="FFFFFF" w:themeFill="background1"/>
        <w:jc w:val="both"/>
        <w:rPr>
          <w:rFonts w:ascii="Calibri Light" w:hAnsi="Calibri Light" w:cs="Calibri Light"/>
          <w:color w:val="333333"/>
          <w:lang w:val="en-US" w:eastAsia="es-AR"/>
        </w:rPr>
      </w:pPr>
    </w:p>
    <w:p w14:paraId="0108EA43" w14:textId="50BA7B04" w:rsidR="005526ED" w:rsidRDefault="00680E6F" w:rsidP="00B0073F">
      <w:pPr>
        <w:shd w:val="clear" w:color="auto" w:fill="FFFFFF" w:themeFill="background1"/>
        <w:jc w:val="both"/>
        <w:rPr>
          <w:rFonts w:ascii="Calibri Light" w:hAnsi="Calibri Light" w:cs="Calibri Light"/>
          <w:color w:val="333333"/>
          <w:lang w:eastAsia="es-AR"/>
        </w:rPr>
      </w:pPr>
      <w:r w:rsidRPr="00680E6F">
        <w:rPr>
          <w:rFonts w:ascii="Calibri Light" w:hAnsi="Calibri Light" w:cs="Calibri Light"/>
          <w:color w:val="333333"/>
          <w:lang w:eastAsia="es-AR"/>
        </w:rPr>
        <w:t>Puede ser necesario ejecutar v</w:t>
      </w:r>
      <w:r>
        <w:rPr>
          <w:rFonts w:ascii="Calibri Light" w:hAnsi="Calibri Light" w:cs="Calibri Light"/>
          <w:color w:val="333333"/>
          <w:lang w:eastAsia="es-AR"/>
        </w:rPr>
        <w:t>arias veces el comando anterior hasta que no queden certificados pendientes de aprobación y el nodo master se encuentre  en estado Ready:</w:t>
      </w:r>
    </w:p>
    <w:p w14:paraId="683BE1E7" w14:textId="77777777" w:rsidR="00680E6F" w:rsidRPr="00680E6F" w:rsidRDefault="00680E6F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color w:val="333333"/>
          <w:lang w:eastAsia="es-AR"/>
        </w:rPr>
      </w:pPr>
    </w:p>
    <w:p w14:paraId="004C1357" w14:textId="3DC84EE3" w:rsidR="00A54906" w:rsidRPr="000431AC" w:rsidRDefault="5FD2C833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>master0.labokdipi.claro.amx   Ready    control-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plane,master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  11d   v1.31.6</w:t>
      </w:r>
    </w:p>
    <w:p w14:paraId="5578755D" w14:textId="111A1468" w:rsidR="00A54906" w:rsidRDefault="00A54906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7F43EE6E" w14:textId="5BED0515" w:rsidR="00AE45D5" w:rsidRPr="00CD7B67" w:rsidRDefault="00CD7B67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  <w:r w:rsidRPr="004F6DB9">
        <w:rPr>
          <w:rFonts w:ascii="Calibri Light" w:hAnsi="Calibri Light" w:cs="Calibri Light"/>
        </w:rPr>
        <w:t>El siguiente paso es c</w:t>
      </w:r>
      <w:r>
        <w:rPr>
          <w:rFonts w:ascii="Calibri Light" w:hAnsi="Calibri Light" w:cs="Calibri Light"/>
        </w:rPr>
        <w:t>ontinuar el mismo procedimiento con todos los nodos. Utilizaremos las siguientes líneas para el proceso de ignición en los nodos worker:</w:t>
      </w:r>
    </w:p>
    <w:p w14:paraId="7BBE35AC" w14:textId="77777777" w:rsidR="00AE45D5" w:rsidRDefault="00AE45D5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</w:rPr>
      </w:pPr>
    </w:p>
    <w:p w14:paraId="633A1335" w14:textId="77777777" w:rsidR="00B5489C" w:rsidRPr="00B5489C" w:rsidRDefault="287024E8" w:rsidP="085D34C8">
      <w:pPr>
        <w:shd w:val="clear" w:color="auto" w:fill="FFFFFF" w:themeFill="background1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 xml:space="preserve">ip=10.202.36.88::10.202.36.1:255.255.255.0:worker0.labokdipi.claro.amx:ens192:none nameserver=10.92.55.39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coreos.inst.install_dev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>=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sda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coreos.inst.image_url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=http://10.202.36.91:8080/okd4/fcos.raw.xz </w:t>
      </w:r>
      <w:r w:rsidRPr="085D34C8">
        <w:rPr>
          <w:rFonts w:ascii="Consolas" w:eastAsia="Consolas" w:hAnsi="Consolas" w:cs="Consolas"/>
          <w:b/>
          <w:bCs/>
          <w:lang w:val="en-US"/>
        </w:rPr>
        <w:lastRenderedPageBreak/>
        <w:t xml:space="preserve">coreos.inst.ignition_url=http://10.202.36.91:8080/okd4/worker.ign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coreos.inst.insecure</w:t>
      </w:r>
      <w:proofErr w:type="spellEnd"/>
    </w:p>
    <w:p w14:paraId="45FFC8CC" w14:textId="77777777" w:rsidR="00B5489C" w:rsidRPr="00B5489C" w:rsidRDefault="00B5489C" w:rsidP="085D34C8">
      <w:pPr>
        <w:shd w:val="clear" w:color="auto" w:fill="FFFFFF" w:themeFill="background1"/>
        <w:rPr>
          <w:rFonts w:ascii="Consolas" w:eastAsia="Consolas" w:hAnsi="Consolas" w:cs="Consolas"/>
          <w:b/>
          <w:bCs/>
          <w:lang w:val="en-US"/>
        </w:rPr>
      </w:pPr>
    </w:p>
    <w:p w14:paraId="00C70D36" w14:textId="77777777" w:rsidR="00B5489C" w:rsidRPr="00B5489C" w:rsidRDefault="287024E8" w:rsidP="085D34C8">
      <w:pPr>
        <w:shd w:val="clear" w:color="auto" w:fill="FFFFFF" w:themeFill="background1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>ip=10.202.</w:t>
      </w:r>
      <w:proofErr w:type="gramStart"/>
      <w:r w:rsidRPr="085D34C8">
        <w:rPr>
          <w:rFonts w:ascii="Consolas" w:eastAsia="Consolas" w:hAnsi="Consolas" w:cs="Consolas"/>
          <w:b/>
          <w:bCs/>
          <w:lang w:val="en-US"/>
        </w:rPr>
        <w:t>36.89::</w:t>
      </w:r>
      <w:proofErr w:type="gramEnd"/>
      <w:r w:rsidRPr="085D34C8">
        <w:rPr>
          <w:rFonts w:ascii="Consolas" w:eastAsia="Consolas" w:hAnsi="Consolas" w:cs="Consolas"/>
          <w:b/>
          <w:bCs/>
          <w:lang w:val="en-US"/>
        </w:rPr>
        <w:t xml:space="preserve">10.202.36.1:255.255.255.0:worker1.labokdipi.claro.amx:ens192:none nameserver=10.92.55.39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coreos.inst.install_dev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>=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sda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coreos.inst.image_url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=http://10.202.36.91:8080/okd4/fcos.raw.xz coreos.inst.ignition_url=http://10.202.36.91:8080/okd4/worker.ign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coreos.inst.insecure</w:t>
      </w:r>
      <w:proofErr w:type="spellEnd"/>
    </w:p>
    <w:p w14:paraId="6F526E96" w14:textId="77777777" w:rsidR="00B5489C" w:rsidRPr="00B5489C" w:rsidRDefault="00B5489C" w:rsidP="085D34C8">
      <w:pPr>
        <w:shd w:val="clear" w:color="auto" w:fill="FFFFFF" w:themeFill="background1"/>
        <w:rPr>
          <w:rFonts w:ascii="Consolas" w:eastAsia="Consolas" w:hAnsi="Consolas" w:cs="Consolas"/>
          <w:b/>
          <w:bCs/>
          <w:lang w:val="en-US"/>
        </w:rPr>
      </w:pPr>
    </w:p>
    <w:p w14:paraId="48696382" w14:textId="77777777" w:rsidR="00B5489C" w:rsidRPr="00B5489C" w:rsidRDefault="287024E8" w:rsidP="085D34C8">
      <w:pPr>
        <w:shd w:val="clear" w:color="auto" w:fill="FFFFFF" w:themeFill="background1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>ip=10.202.</w:t>
      </w:r>
      <w:proofErr w:type="gramStart"/>
      <w:r w:rsidRPr="085D34C8">
        <w:rPr>
          <w:rFonts w:ascii="Consolas" w:eastAsia="Consolas" w:hAnsi="Consolas" w:cs="Consolas"/>
          <w:b/>
          <w:bCs/>
          <w:lang w:val="en-US"/>
        </w:rPr>
        <w:t>36.90::</w:t>
      </w:r>
      <w:proofErr w:type="gramEnd"/>
      <w:r w:rsidRPr="085D34C8">
        <w:rPr>
          <w:rFonts w:ascii="Consolas" w:eastAsia="Consolas" w:hAnsi="Consolas" w:cs="Consolas"/>
          <w:b/>
          <w:bCs/>
          <w:lang w:val="en-US"/>
        </w:rPr>
        <w:t xml:space="preserve">10.202.36.1:255.255.255.0:worker2.labokdipi.claro.amx:ens192:none nameserver=10.92.55.39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coreos.inst.install_dev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>=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sda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coreos.inst.image_url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=http://10.202.36.91:8080/okd4/fcos.raw.xz coreos.inst.ignition_url=http://10.202.36.91:8080/okd4/worker.ign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coreos.inst.insecure</w:t>
      </w:r>
      <w:proofErr w:type="spellEnd"/>
    </w:p>
    <w:p w14:paraId="0E1B50B7" w14:textId="77777777" w:rsidR="00B5489C" w:rsidRPr="00B5489C" w:rsidRDefault="00B5489C" w:rsidP="085D34C8">
      <w:pPr>
        <w:shd w:val="clear" w:color="auto" w:fill="FFFFFF" w:themeFill="background1"/>
        <w:rPr>
          <w:rFonts w:ascii="Consolas" w:eastAsia="Consolas" w:hAnsi="Consolas" w:cs="Consolas"/>
          <w:b/>
          <w:bCs/>
          <w:lang w:val="en-US"/>
        </w:rPr>
      </w:pPr>
    </w:p>
    <w:p w14:paraId="48F431D4" w14:textId="77777777" w:rsidR="00B5489C" w:rsidRDefault="287024E8" w:rsidP="085D34C8">
      <w:pPr>
        <w:shd w:val="clear" w:color="auto" w:fill="FFFFFF" w:themeFill="background1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>ip=10.202.</w:t>
      </w:r>
      <w:proofErr w:type="gramStart"/>
      <w:r w:rsidRPr="085D34C8">
        <w:rPr>
          <w:rFonts w:ascii="Consolas" w:eastAsia="Consolas" w:hAnsi="Consolas" w:cs="Consolas"/>
          <w:b/>
          <w:bCs/>
          <w:lang w:val="en-US"/>
        </w:rPr>
        <w:t>36.77::</w:t>
      </w:r>
      <w:proofErr w:type="gramEnd"/>
      <w:r w:rsidRPr="085D34C8">
        <w:rPr>
          <w:rFonts w:ascii="Consolas" w:eastAsia="Consolas" w:hAnsi="Consolas" w:cs="Consolas"/>
          <w:b/>
          <w:bCs/>
          <w:lang w:val="en-US"/>
        </w:rPr>
        <w:t xml:space="preserve">10.202.36.1:255.255.255.0:worker3.labokdipi.claro.amx:ens192:none nameserver=10.92.55.39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coreos.inst.install_dev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>=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sda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coreos.inst.image_url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=http://10.202.36.91:8080/okd4/fcos.raw.xz coreos.inst.ignition_url=http://10.202.36.91:8080/okd4/worker.ign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coreos.inst.insecure</w:t>
      </w:r>
      <w:proofErr w:type="spellEnd"/>
    </w:p>
    <w:p w14:paraId="4CD39BD4" w14:textId="77777777" w:rsidR="00B5489C" w:rsidRPr="00B5489C" w:rsidRDefault="00B5489C" w:rsidP="085D34C8">
      <w:pPr>
        <w:shd w:val="clear" w:color="auto" w:fill="FFFFFF" w:themeFill="background1"/>
        <w:rPr>
          <w:rFonts w:ascii="Consolas" w:eastAsia="Consolas" w:hAnsi="Consolas" w:cs="Consolas"/>
          <w:b/>
          <w:bCs/>
          <w:lang w:val="en-US"/>
        </w:rPr>
      </w:pPr>
    </w:p>
    <w:p w14:paraId="5B287871" w14:textId="77777777" w:rsidR="00B5489C" w:rsidRDefault="287024E8" w:rsidP="085D34C8">
      <w:pPr>
        <w:shd w:val="clear" w:color="auto" w:fill="FFFFFF" w:themeFill="background1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>ip=10.202.</w:t>
      </w:r>
      <w:proofErr w:type="gramStart"/>
      <w:r w:rsidRPr="085D34C8">
        <w:rPr>
          <w:rFonts w:ascii="Consolas" w:eastAsia="Consolas" w:hAnsi="Consolas" w:cs="Consolas"/>
          <w:b/>
          <w:bCs/>
          <w:lang w:val="en-US"/>
        </w:rPr>
        <w:t>36.78::</w:t>
      </w:r>
      <w:proofErr w:type="gramEnd"/>
      <w:r w:rsidRPr="085D34C8">
        <w:rPr>
          <w:rFonts w:ascii="Consolas" w:eastAsia="Consolas" w:hAnsi="Consolas" w:cs="Consolas"/>
          <w:b/>
          <w:bCs/>
          <w:lang w:val="en-US"/>
        </w:rPr>
        <w:t xml:space="preserve">10.202.36.1:255.255.255.0:worker4.labokdipi.claro.amx:ens192:none nameserver=10.92.55.39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coreos.inst.install_dev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>=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sda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coreos.inst.image_url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=http://10.202.36.91:8080/okd4/fcos.raw.xz coreos.inst.ignition_url=http://10.202.36.91:8080/okd4/worker.ign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coreos.inst.insecure</w:t>
      </w:r>
      <w:proofErr w:type="spellEnd"/>
    </w:p>
    <w:p w14:paraId="4BA6EE01" w14:textId="77777777" w:rsidR="00B5489C" w:rsidRPr="00B5489C" w:rsidRDefault="00B5489C" w:rsidP="085D34C8">
      <w:pPr>
        <w:shd w:val="clear" w:color="auto" w:fill="FFFFFF" w:themeFill="background1"/>
        <w:rPr>
          <w:rFonts w:ascii="Consolas" w:eastAsia="Consolas" w:hAnsi="Consolas" w:cs="Consolas"/>
          <w:b/>
          <w:bCs/>
          <w:lang w:val="en-US"/>
        </w:rPr>
      </w:pPr>
    </w:p>
    <w:p w14:paraId="501F94D0" w14:textId="3AA16C81" w:rsidR="00AE45D5" w:rsidRPr="00CD7B67" w:rsidRDefault="287024E8" w:rsidP="085D34C8">
      <w:pPr>
        <w:shd w:val="clear" w:color="auto" w:fill="FFFFFF" w:themeFill="background1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 xml:space="preserve">ip=10.202.36.79:10.202.36.1:255.255.255.0:worker5.labokdipi.claro.amx:ens192:none nameserver=10.92.55.39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coreos.inst.install_dev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>=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sda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coreos.inst.image_url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=http://10.202.36.91:8080/okd4/fcos.raw.xz coreos.inst.ignition_url=http://10.202.36.91:8080/okd4/worker.ign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coreos.inst.insecure</w:t>
      </w:r>
      <w:proofErr w:type="spellEnd"/>
    </w:p>
    <w:p w14:paraId="28855EFB" w14:textId="77777777" w:rsidR="00AE45D5" w:rsidRPr="00CD7B67" w:rsidRDefault="00AE45D5" w:rsidP="00B5489C">
      <w:pPr>
        <w:shd w:val="clear" w:color="auto" w:fill="FFFFFF" w:themeFill="background1"/>
        <w:rPr>
          <w:rFonts w:ascii="Consolas" w:hAnsi="Consolas" w:cs="Calibri Light"/>
          <w:sz w:val="16"/>
          <w:szCs w:val="16"/>
          <w:lang w:val="en-US"/>
        </w:rPr>
      </w:pPr>
    </w:p>
    <w:p w14:paraId="5DDFDDC3" w14:textId="77777777" w:rsidR="00AE45D5" w:rsidRPr="00CD7B67" w:rsidRDefault="00AE45D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19646D38" w14:textId="77777777" w:rsidR="00AE45D5" w:rsidRPr="00CD7B67" w:rsidRDefault="00AE45D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79D4827E" w14:textId="77777777" w:rsidR="00AE45D5" w:rsidRPr="00CD7B67" w:rsidRDefault="00AE45D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3B741265" w14:textId="77777777" w:rsidR="00AE45D5" w:rsidRPr="00CD7B67" w:rsidRDefault="00AE45D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6865097B" w14:textId="77777777" w:rsidR="00AE45D5" w:rsidRPr="00CD7B67" w:rsidRDefault="00AE45D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65BE9EF2" w14:textId="77777777" w:rsidR="00AE45D5" w:rsidRPr="00CD7B67" w:rsidRDefault="00AE45D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576A2EE5" w14:textId="77777777" w:rsidR="00AE45D5" w:rsidRPr="00CD7B67" w:rsidRDefault="00AE45D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54C6F77D" w14:textId="77777777" w:rsidR="00AE45D5" w:rsidRPr="00CD7B67" w:rsidRDefault="00AE45D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5CED5CC0" w14:textId="65A0556D" w:rsidR="00AE45D5" w:rsidRPr="00AE45D5" w:rsidRDefault="60B3649E" w:rsidP="085D34C8">
      <w:pPr>
        <w:pStyle w:val="Ttulo5"/>
        <w:rPr>
          <w:bCs/>
        </w:rPr>
      </w:pPr>
      <w:bookmarkStart w:id="25" w:name="_Toc47984202"/>
      <w:r>
        <w:t xml:space="preserve">Verificamos el </w:t>
      </w:r>
      <w:r w:rsidR="5F876794">
        <w:t>estatus</w:t>
      </w:r>
      <w:r>
        <w:t xml:space="preserve"> del cluster</w:t>
      </w:r>
      <w:bookmarkEnd w:id="25"/>
    </w:p>
    <w:p w14:paraId="0155CCCE" w14:textId="77777777" w:rsidR="00AE45D5" w:rsidRPr="00AE45D5" w:rsidRDefault="00AE45D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3FEFBFFA" w14:textId="128C9951" w:rsidR="004F6DB9" w:rsidRDefault="00063B32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Al finalizar podremos chequear que todos nuestros nodos están en estado Ready:</w:t>
      </w:r>
    </w:p>
    <w:p w14:paraId="0F81F631" w14:textId="77777777" w:rsidR="00063B32" w:rsidRDefault="00063B32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143F3F41" w14:textId="26A74E08" w:rsidR="00063B32" w:rsidRDefault="00134231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  <w:r w:rsidRPr="00134231">
        <w:rPr>
          <w:rFonts w:ascii="Calibri Light" w:hAnsi="Calibri Light" w:cs="Calibri Light"/>
          <w:noProof/>
        </w:rPr>
        <w:drawing>
          <wp:inline distT="0" distB="0" distL="0" distR="0" wp14:anchorId="7B6948BE" wp14:editId="68A3F252">
            <wp:extent cx="5400675" cy="1570355"/>
            <wp:effectExtent l="0" t="0" r="9525" b="0"/>
            <wp:docPr id="2823604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60484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8B8B" w14:textId="25B5EDE7" w:rsidR="00063B32" w:rsidRPr="004F6DB9" w:rsidRDefault="00063B32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015408FD" w14:textId="7F2A5AD1" w:rsidR="00C12475" w:rsidRPr="00961426" w:rsidRDefault="00C12475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  <w:r w:rsidRPr="00961426">
        <w:rPr>
          <w:rFonts w:ascii="Calibri Light" w:hAnsi="Calibri Light" w:cs="Calibri Light"/>
        </w:rPr>
        <w:t>También tenemos que verificar que todos los cluster operators estén ok con el siguiente comando:</w:t>
      </w:r>
    </w:p>
    <w:p w14:paraId="5032A15C" w14:textId="77777777" w:rsidR="00C12475" w:rsidRDefault="00C1247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5FD59909" w14:textId="22164AB5" w:rsidR="00C12475" w:rsidRDefault="005F155F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  <w:r w:rsidRPr="005F155F">
        <w:rPr>
          <w:rFonts w:ascii="Consolas" w:hAnsi="Consolas" w:cs="Calibri Light"/>
          <w:noProof/>
          <w:sz w:val="16"/>
          <w:szCs w:val="16"/>
        </w:rPr>
        <w:lastRenderedPageBreak/>
        <w:drawing>
          <wp:inline distT="0" distB="0" distL="0" distR="0" wp14:anchorId="4C3CC770" wp14:editId="715A108A">
            <wp:extent cx="5400675" cy="3768725"/>
            <wp:effectExtent l="0" t="0" r="9525" b="3175"/>
            <wp:docPr id="207621067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10673" name="Imagen 1" descr="Interfaz de usuario gráfica, 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B873" w14:textId="77777777" w:rsidR="00C12475" w:rsidRDefault="00C12475" w:rsidP="085D34C8">
      <w:pPr>
        <w:shd w:val="clear" w:color="auto" w:fill="FFFFFF" w:themeFill="background1"/>
        <w:jc w:val="both"/>
        <w:rPr>
          <w:rFonts w:eastAsia="Arial" w:cs="Arial"/>
        </w:rPr>
      </w:pPr>
    </w:p>
    <w:p w14:paraId="6A469C6B" w14:textId="7A004904" w:rsidR="00C12475" w:rsidRDefault="43F92302" w:rsidP="085D34C8">
      <w:p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>Como podemos ver todos los CO se encuentran disponibles y sin errores con lo cual podemos probar el ingreso a la consola del cluster ingresando la url:</w:t>
      </w:r>
    </w:p>
    <w:p w14:paraId="676FCCDE" w14:textId="77777777" w:rsidR="009E59CA" w:rsidRDefault="009E59CA" w:rsidP="085D34C8">
      <w:pPr>
        <w:shd w:val="clear" w:color="auto" w:fill="FFFFFF" w:themeFill="background1"/>
        <w:jc w:val="both"/>
        <w:rPr>
          <w:rFonts w:eastAsia="Arial" w:cs="Arial"/>
        </w:rPr>
      </w:pPr>
    </w:p>
    <w:p w14:paraId="37A5ED12" w14:textId="4A4A7FFB" w:rsidR="00C12475" w:rsidRDefault="035F2623" w:rsidP="085D34C8">
      <w:pPr>
        <w:shd w:val="clear" w:color="auto" w:fill="FFFFFF" w:themeFill="background1"/>
        <w:jc w:val="both"/>
        <w:rPr>
          <w:rFonts w:eastAsia="Arial" w:cs="Arial"/>
        </w:rPr>
      </w:pPr>
      <w:hyperlink r:id="rId34">
        <w:r w:rsidRPr="085D34C8">
          <w:rPr>
            <w:rStyle w:val="Hipervnculo"/>
            <w:rFonts w:eastAsia="Arial" w:cs="Arial"/>
          </w:rPr>
          <w:t>https://console-openshift-console.apps.labokdipi.claro.amx/</w:t>
        </w:r>
      </w:hyperlink>
    </w:p>
    <w:p w14:paraId="700BF8FA" w14:textId="77777777" w:rsidR="00627A89" w:rsidRDefault="00627A89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56174215" w14:textId="2EB1A4CC" w:rsidR="00C12475" w:rsidRDefault="43F92302" w:rsidP="085D34C8">
      <w:p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>Veremos la siguiente pantalla de login:</w:t>
      </w:r>
    </w:p>
    <w:p w14:paraId="75CCBF16" w14:textId="77777777" w:rsidR="009E59CA" w:rsidRDefault="009E59CA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0340A096" w14:textId="26080EFA" w:rsidR="009E59CA" w:rsidRPr="009E59CA" w:rsidRDefault="00FF1909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  <w:r w:rsidRPr="00FF1909">
        <w:rPr>
          <w:rFonts w:ascii="Calibri Light" w:hAnsi="Calibri Light" w:cs="Calibri Light"/>
          <w:noProof/>
        </w:rPr>
        <w:drawing>
          <wp:inline distT="0" distB="0" distL="0" distR="0" wp14:anchorId="1E3360F8" wp14:editId="59E55303">
            <wp:extent cx="5400675" cy="3608705"/>
            <wp:effectExtent l="0" t="0" r="9525" b="0"/>
            <wp:docPr id="19030835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83514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9CAA" w14:textId="77777777" w:rsidR="009E59CA" w:rsidRDefault="009E59CA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53D06ABA" w14:textId="77777777" w:rsidR="00C12475" w:rsidRDefault="00C1247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49C6DFD9" w14:textId="77777777" w:rsidR="00C12475" w:rsidRDefault="00C1247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56F659D0" w14:textId="77777777" w:rsidR="00C12475" w:rsidRDefault="00C1247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4C2C38FE" w14:textId="77777777" w:rsidR="00057399" w:rsidRDefault="00057399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Para ingresar a la plataforma necesitamos obtener la password del usuario kudeadmin del archivo:</w:t>
      </w:r>
    </w:p>
    <w:p w14:paraId="47CC3F2A" w14:textId="77777777" w:rsidR="00057399" w:rsidRDefault="00057399" w:rsidP="00B477E0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1029FC68" w14:textId="6987B2BD" w:rsidR="00C12475" w:rsidRPr="00057399" w:rsidRDefault="23801307" w:rsidP="085D34C8">
      <w:pPr>
        <w:shd w:val="clear" w:color="auto" w:fill="000000" w:themeFill="text1"/>
        <w:jc w:val="both"/>
        <w:rPr>
          <w:rFonts w:ascii="Consolas" w:eastAsia="Consolas" w:hAnsi="Consolas" w:cs="Consolas"/>
          <w:b/>
          <w:bCs/>
          <w:color w:val="FFFFFF" w:themeColor="background1"/>
          <w:lang w:val="en-US"/>
        </w:rPr>
      </w:pPr>
      <w:r w:rsidRPr="085D34C8">
        <w:rPr>
          <w:rFonts w:ascii="Consolas" w:eastAsia="Consolas" w:hAnsi="Consolas" w:cs="Consolas"/>
          <w:b/>
          <w:bCs/>
          <w:color w:val="FFFFFF" w:themeColor="background1"/>
          <w:lang w:val="en-US"/>
        </w:rPr>
        <w:t>[root@labarq01adl claro]# cat /root/okd-install/auth/</w:t>
      </w:r>
      <w:proofErr w:type="spellStart"/>
      <w:r w:rsidRPr="085D34C8">
        <w:rPr>
          <w:rFonts w:ascii="Consolas" w:eastAsia="Consolas" w:hAnsi="Consolas" w:cs="Consolas"/>
          <w:b/>
          <w:bCs/>
          <w:color w:val="FFFFFF" w:themeColor="background1"/>
          <w:lang w:val="en-US"/>
        </w:rPr>
        <w:t>kubeadmin</w:t>
      </w:r>
      <w:proofErr w:type="spellEnd"/>
      <w:r w:rsidRPr="085D34C8">
        <w:rPr>
          <w:rFonts w:ascii="Consolas" w:eastAsia="Consolas" w:hAnsi="Consolas" w:cs="Consolas"/>
          <w:b/>
          <w:bCs/>
          <w:color w:val="FFFFFF" w:themeColor="background1"/>
          <w:lang w:val="en-US"/>
        </w:rPr>
        <w:t xml:space="preserve">-password </w:t>
      </w:r>
    </w:p>
    <w:p w14:paraId="599DE903" w14:textId="77777777" w:rsidR="00C12475" w:rsidRPr="00057399" w:rsidRDefault="00C1247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32B27919" w14:textId="77777777" w:rsidR="00C12475" w:rsidRPr="00057399" w:rsidRDefault="00C1247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  <w:lang w:val="en-US"/>
        </w:rPr>
      </w:pPr>
    </w:p>
    <w:p w14:paraId="2350C768" w14:textId="0D231084" w:rsidR="000A1150" w:rsidRDefault="000A1150" w:rsidP="009E59CA">
      <w:pPr>
        <w:shd w:val="clear" w:color="auto" w:fill="FFFFFF" w:themeFill="background1"/>
        <w:tabs>
          <w:tab w:val="left" w:pos="6444"/>
        </w:tabs>
        <w:jc w:val="both"/>
        <w:rPr>
          <w:rFonts w:ascii="Consolas" w:hAnsi="Consolas" w:cs="Calibri Light"/>
          <w:sz w:val="16"/>
          <w:szCs w:val="16"/>
        </w:rPr>
      </w:pPr>
      <w:r w:rsidRPr="000A1150">
        <w:rPr>
          <w:rFonts w:ascii="Calibri Light" w:hAnsi="Calibri Light" w:cs="Calibri Light"/>
        </w:rPr>
        <w:t xml:space="preserve">Una vez ingresemos en la consola del cluster </w:t>
      </w:r>
      <w:r>
        <w:rPr>
          <w:rFonts w:ascii="Consolas" w:hAnsi="Consolas" w:cs="Calibri Light"/>
          <w:sz w:val="16"/>
          <w:szCs w:val="16"/>
        </w:rPr>
        <w:t>veremos la siguiente pantalla:</w:t>
      </w:r>
    </w:p>
    <w:p w14:paraId="6B2790C5" w14:textId="77777777" w:rsidR="000A1150" w:rsidRDefault="000A1150" w:rsidP="009E59CA">
      <w:pPr>
        <w:shd w:val="clear" w:color="auto" w:fill="FFFFFF" w:themeFill="background1"/>
        <w:tabs>
          <w:tab w:val="left" w:pos="6444"/>
        </w:tabs>
        <w:jc w:val="both"/>
        <w:rPr>
          <w:rFonts w:ascii="Consolas" w:hAnsi="Consolas" w:cs="Calibri Light"/>
          <w:sz w:val="16"/>
          <w:szCs w:val="16"/>
        </w:rPr>
      </w:pPr>
    </w:p>
    <w:p w14:paraId="0D6D9E57" w14:textId="4C4CDBE8" w:rsidR="000A1150" w:rsidRDefault="1B8ACCDA" w:rsidP="009E59CA">
      <w:pPr>
        <w:shd w:val="clear" w:color="auto" w:fill="FFFFFF" w:themeFill="background1"/>
        <w:tabs>
          <w:tab w:val="left" w:pos="6444"/>
        </w:tabs>
        <w:jc w:val="both"/>
        <w:rPr>
          <w:rFonts w:ascii="Consolas" w:hAnsi="Consolas" w:cs="Calibri Light"/>
          <w:sz w:val="16"/>
          <w:szCs w:val="16"/>
        </w:rPr>
      </w:pPr>
      <w:r>
        <w:rPr>
          <w:noProof/>
        </w:rPr>
        <w:drawing>
          <wp:inline distT="0" distB="0" distL="0" distR="0" wp14:anchorId="01782103" wp14:editId="36271745">
            <wp:extent cx="5400675" cy="2971800"/>
            <wp:effectExtent l="0" t="0" r="9525" b="0"/>
            <wp:docPr id="49292518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EF3B" w14:textId="77777777" w:rsidR="00C12475" w:rsidRPr="000A1150" w:rsidRDefault="00C1247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62515BEE" w14:textId="77777777" w:rsidR="00C12475" w:rsidRPr="000A1150" w:rsidRDefault="00C12475" w:rsidP="00B477E0">
      <w:pPr>
        <w:shd w:val="clear" w:color="auto" w:fill="FFFFFF" w:themeFill="background1"/>
        <w:jc w:val="both"/>
        <w:rPr>
          <w:rFonts w:ascii="Consolas" w:hAnsi="Consolas" w:cs="Calibri Light"/>
          <w:sz w:val="16"/>
          <w:szCs w:val="16"/>
        </w:rPr>
      </w:pPr>
    </w:p>
    <w:p w14:paraId="59E65A09" w14:textId="2370AE7A" w:rsidR="00C12475" w:rsidRDefault="24F69A22" w:rsidP="000A1150">
      <w:pPr>
        <w:pStyle w:val="Ttulo3"/>
      </w:pPr>
      <w:bookmarkStart w:id="26" w:name="_Toc379523364"/>
      <w:r>
        <w:t xml:space="preserve">Dia 2 del cluster OKD </w:t>
      </w:r>
      <w:r w:rsidR="375E42B1">
        <w:t>4.17</w:t>
      </w:r>
      <w:bookmarkEnd w:id="26"/>
    </w:p>
    <w:p w14:paraId="1238C59F" w14:textId="77777777" w:rsidR="000A1150" w:rsidRDefault="000A1150" w:rsidP="000A1150"/>
    <w:p w14:paraId="6C1AAFA7" w14:textId="10690017" w:rsidR="00C12475" w:rsidRDefault="24F69A22" w:rsidP="085D34C8">
      <w:p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>Para finalizar los trabajos de deploy del cluster se realizaron las configuraciones y customizaciones finales a saber:</w:t>
      </w:r>
    </w:p>
    <w:p w14:paraId="3F747178" w14:textId="77777777" w:rsidR="000A1150" w:rsidRDefault="000A1150" w:rsidP="085D34C8">
      <w:pPr>
        <w:shd w:val="clear" w:color="auto" w:fill="FFFFFF" w:themeFill="background1"/>
        <w:jc w:val="both"/>
        <w:rPr>
          <w:rFonts w:eastAsia="Arial" w:cs="Arial"/>
        </w:rPr>
      </w:pPr>
    </w:p>
    <w:p w14:paraId="7C16A446" w14:textId="77777777" w:rsidR="000A1150" w:rsidRDefault="24F69A22" w:rsidP="085D34C8">
      <w:pPr>
        <w:pStyle w:val="Prrafodelista"/>
        <w:numPr>
          <w:ilvl w:val="0"/>
          <w:numId w:val="39"/>
        </w:num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>Se colocaron los taints correctos a los nodos infra</w:t>
      </w:r>
    </w:p>
    <w:p w14:paraId="4E940C79" w14:textId="452F2554" w:rsidR="000A1150" w:rsidRDefault="24F69A22" w:rsidP="085D34C8">
      <w:pPr>
        <w:pStyle w:val="Prrafodelista"/>
        <w:numPr>
          <w:ilvl w:val="0"/>
          <w:numId w:val="39"/>
        </w:num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 Se </w:t>
      </w:r>
      <w:r w:rsidR="3C031F61" w:rsidRPr="085D34C8">
        <w:rPr>
          <w:rFonts w:eastAsia="Arial" w:cs="Arial"/>
        </w:rPr>
        <w:t>configuro el servicio NTP (chrony) en todos los nodos.</w:t>
      </w:r>
    </w:p>
    <w:p w14:paraId="38651980" w14:textId="7D19B2DF" w:rsidR="00CB24CF" w:rsidRDefault="3C031F61" w:rsidP="085D34C8">
      <w:pPr>
        <w:pStyle w:val="Prrafodelista"/>
        <w:numPr>
          <w:ilvl w:val="0"/>
          <w:numId w:val="39"/>
        </w:num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>Se migraron los routers de ingress a los nodos infra.</w:t>
      </w:r>
    </w:p>
    <w:p w14:paraId="5E3FA9AB" w14:textId="3004DA15" w:rsidR="00CB24CF" w:rsidRDefault="3C031F61" w:rsidP="085D34C8">
      <w:pPr>
        <w:pStyle w:val="Prrafodelista"/>
        <w:numPr>
          <w:ilvl w:val="0"/>
          <w:numId w:val="39"/>
        </w:num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>Se migro la registry a los nodos infra.</w:t>
      </w:r>
    </w:p>
    <w:p w14:paraId="7760F9CD" w14:textId="3154440E" w:rsidR="00CB24CF" w:rsidRDefault="7ACBE273" w:rsidP="085D34C8">
      <w:pPr>
        <w:pStyle w:val="Prrafodelista"/>
        <w:numPr>
          <w:ilvl w:val="0"/>
          <w:numId w:val="39"/>
        </w:num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Se patchearon los nodos </w:t>
      </w:r>
      <w:bookmarkStart w:id="27" w:name="_Int_AWOWyUPB"/>
      <w:r w:rsidRPr="085D34C8">
        <w:rPr>
          <w:rFonts w:eastAsia="Arial" w:cs="Arial"/>
        </w:rPr>
        <w:t>master</w:t>
      </w:r>
      <w:bookmarkEnd w:id="27"/>
      <w:r w:rsidRPr="085D34C8">
        <w:rPr>
          <w:rFonts w:eastAsia="Arial" w:cs="Arial"/>
        </w:rPr>
        <w:t xml:space="preserve"> para que no corran pods.</w:t>
      </w:r>
    </w:p>
    <w:p w14:paraId="542FAC0C" w14:textId="25F0C27C" w:rsidR="0067167A" w:rsidRDefault="7ACBE273" w:rsidP="085D34C8">
      <w:pPr>
        <w:pStyle w:val="Prrafodelista"/>
        <w:numPr>
          <w:ilvl w:val="0"/>
          <w:numId w:val="39"/>
        </w:num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Se </w:t>
      </w:r>
      <w:r w:rsidR="3DC25E20" w:rsidRPr="085D34C8">
        <w:rPr>
          <w:rFonts w:eastAsia="Arial" w:cs="Arial"/>
        </w:rPr>
        <w:t>aumentaron las</w:t>
      </w:r>
      <w:r w:rsidRPr="085D34C8">
        <w:rPr>
          <w:rFonts w:eastAsia="Arial" w:cs="Arial"/>
        </w:rPr>
        <w:t xml:space="preserve"> réplicas de ingress router para que tengamos uno por cada nodo infra</w:t>
      </w:r>
      <w:r w:rsidR="5DD10B84" w:rsidRPr="085D34C8">
        <w:rPr>
          <w:rFonts w:eastAsia="Arial" w:cs="Arial"/>
        </w:rPr>
        <w:t>.</w:t>
      </w:r>
    </w:p>
    <w:p w14:paraId="6553F49B" w14:textId="138EA7A7" w:rsidR="00D24EAD" w:rsidRDefault="5DD10B84" w:rsidP="085D34C8">
      <w:pPr>
        <w:pStyle w:val="Prrafodelista"/>
        <w:numPr>
          <w:ilvl w:val="0"/>
          <w:numId w:val="39"/>
        </w:num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>Se crearon Storage class, PV y PVC para el acceso al servidor NFS correspondiente a la registry.</w:t>
      </w:r>
    </w:p>
    <w:p w14:paraId="5A862BC7" w14:textId="443AAEC7" w:rsidR="00586538" w:rsidRDefault="58870DEB" w:rsidP="085D34C8">
      <w:pPr>
        <w:pStyle w:val="Prrafodelista"/>
        <w:numPr>
          <w:ilvl w:val="0"/>
          <w:numId w:val="39"/>
        </w:num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>Se configuro login local con htpasswd.</w:t>
      </w:r>
    </w:p>
    <w:p w14:paraId="0E595A66" w14:textId="41641FB1" w:rsidR="00F11014" w:rsidRDefault="6AEB94A9" w:rsidP="085D34C8">
      <w:pPr>
        <w:pStyle w:val="Prrafodelista"/>
        <w:numPr>
          <w:ilvl w:val="0"/>
          <w:numId w:val="39"/>
        </w:num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>Se deshabilito insigths.</w:t>
      </w:r>
    </w:p>
    <w:p w14:paraId="164BF330" w14:textId="77777777" w:rsidR="008C6EEF" w:rsidRDefault="008C6EEF" w:rsidP="085D34C8">
      <w:pPr>
        <w:shd w:val="clear" w:color="auto" w:fill="FFFFFF" w:themeFill="background1"/>
        <w:jc w:val="both"/>
        <w:rPr>
          <w:rFonts w:eastAsia="Arial" w:cs="Arial"/>
        </w:rPr>
      </w:pPr>
    </w:p>
    <w:p w14:paraId="3B1DB52E" w14:textId="77777777" w:rsidR="008C6EEF" w:rsidRDefault="008C6EEF" w:rsidP="085D34C8">
      <w:pPr>
        <w:shd w:val="clear" w:color="auto" w:fill="FFFFFF" w:themeFill="background1"/>
        <w:jc w:val="both"/>
        <w:rPr>
          <w:rFonts w:eastAsia="Arial" w:cs="Arial"/>
        </w:rPr>
      </w:pPr>
    </w:p>
    <w:p w14:paraId="40319B87" w14:textId="121D2855" w:rsidR="008C6EEF" w:rsidRDefault="180BD69A" w:rsidP="085D34C8">
      <w:pPr>
        <w:pStyle w:val="Ttulo4"/>
        <w:rPr>
          <w:bCs/>
        </w:rPr>
      </w:pPr>
      <w:bookmarkStart w:id="28" w:name="_Toc363288823"/>
      <w:r>
        <w:t>Agregado de taints a los nodos infra</w:t>
      </w:r>
      <w:bookmarkEnd w:id="28"/>
    </w:p>
    <w:p w14:paraId="1B8096B0" w14:textId="77777777" w:rsidR="00757F52" w:rsidRDefault="00757F52" w:rsidP="00757F52"/>
    <w:p w14:paraId="3769AEF2" w14:textId="7E521159" w:rsidR="00757F52" w:rsidRDefault="7E7AA7B1" w:rsidP="085D34C8">
      <w:pPr>
        <w:rPr>
          <w:rFonts w:eastAsia="Arial" w:cs="Arial"/>
        </w:rPr>
      </w:pPr>
      <w:r w:rsidRPr="085D34C8">
        <w:rPr>
          <w:rFonts w:eastAsia="Arial" w:cs="Arial"/>
        </w:rPr>
        <w:t>Ingresamos al nodo bastión y ejecutamos el siguiente comando:</w:t>
      </w:r>
    </w:p>
    <w:p w14:paraId="50FFCA1B" w14:textId="77777777" w:rsidR="00D458C3" w:rsidRDefault="00D458C3" w:rsidP="085D34C8">
      <w:pPr>
        <w:rPr>
          <w:rFonts w:ascii="Consolas" w:eastAsia="Consolas" w:hAnsi="Consolas" w:cs="Consolas"/>
          <w:b/>
          <w:bCs/>
        </w:rPr>
      </w:pPr>
    </w:p>
    <w:p w14:paraId="7B3E440D" w14:textId="5BA93BA2" w:rsidR="00A80002" w:rsidRDefault="7E7AA7B1" w:rsidP="085D34C8">
      <w:pPr>
        <w:tabs>
          <w:tab w:val="left" w:pos="720"/>
        </w:tabs>
        <w:spacing w:after="160"/>
        <w:rPr>
          <w:rFonts w:ascii="Consolas" w:eastAsia="Consolas" w:hAnsi="Consolas" w:cs="Consolas"/>
          <w:b/>
          <w:bCs/>
          <w:color w:val="EFEFEF"/>
          <w:highlight w:val="black"/>
          <w:lang w:val="en-US"/>
        </w:rPr>
      </w:pPr>
      <w:r w:rsidRPr="085D34C8">
        <w:rPr>
          <w:rFonts w:ascii="Consolas" w:eastAsia="Consolas" w:hAnsi="Consolas" w:cs="Consolas"/>
          <w:b/>
          <w:bCs/>
          <w:color w:val="FFFFFF" w:themeColor="background1"/>
          <w:shd w:val="clear" w:color="auto" w:fill="000000" w:themeFill="text1"/>
          <w:lang w:val="en-US"/>
        </w:rPr>
        <w:t>[root@labarq01adl ~]#</w:t>
      </w:r>
      <w:r w:rsidRPr="085D34C8">
        <w:rPr>
          <w:rFonts w:ascii="Consolas" w:eastAsia="Consolas" w:hAnsi="Consolas" w:cs="Consolas"/>
          <w:b/>
          <w:bCs/>
          <w:color w:val="FFFFFF" w:themeColor="background1"/>
          <w:highlight w:val="black"/>
          <w:shd w:val="clear" w:color="auto" w:fill="000000" w:themeFill="text1"/>
          <w:lang w:val="en-US"/>
        </w:rPr>
        <w:t xml:space="preserve">$ oc </w:t>
      </w:r>
      <w:proofErr w:type="spellStart"/>
      <w:r w:rsidRPr="085D34C8">
        <w:rPr>
          <w:rFonts w:ascii="Consolas" w:eastAsia="Consolas" w:hAnsi="Consolas" w:cs="Consolas"/>
          <w:b/>
          <w:bCs/>
          <w:color w:val="FFFFFF" w:themeColor="background1"/>
          <w:highlight w:val="black"/>
          <w:shd w:val="clear" w:color="auto" w:fill="000000" w:themeFill="text1"/>
          <w:lang w:val="en-US"/>
        </w:rPr>
        <w:t>adm</w:t>
      </w:r>
      <w:proofErr w:type="spellEnd"/>
      <w:r w:rsidRPr="085D34C8">
        <w:rPr>
          <w:rFonts w:ascii="Consolas" w:eastAsia="Consolas" w:hAnsi="Consolas" w:cs="Consolas"/>
          <w:b/>
          <w:bCs/>
          <w:color w:val="FFFFFF" w:themeColor="background1"/>
          <w:highlight w:val="black"/>
          <w:shd w:val="clear" w:color="auto" w:fill="000000" w:themeFill="text1"/>
          <w:lang w:val="en-US"/>
        </w:rPr>
        <w:t xml:space="preserve"> taint nodes -l node-</w:t>
      </w:r>
      <w:r w:rsidRPr="085D34C8">
        <w:rPr>
          <w:rFonts w:ascii="Consolas" w:eastAsia="Consolas" w:hAnsi="Consolas" w:cs="Consolas"/>
          <w:b/>
          <w:bCs/>
          <w:color w:val="EFEFEF"/>
          <w:highlight w:val="black"/>
          <w:lang w:val="en-US"/>
        </w:rPr>
        <w:t>role.kubernetes.io/infra infra=</w:t>
      </w:r>
      <w:proofErr w:type="spellStart"/>
      <w:r w:rsidRPr="085D34C8">
        <w:rPr>
          <w:rFonts w:ascii="Consolas" w:eastAsia="Consolas" w:hAnsi="Consolas" w:cs="Consolas"/>
          <w:b/>
          <w:bCs/>
          <w:color w:val="EFEFEF"/>
          <w:highlight w:val="black"/>
          <w:lang w:val="en-US"/>
        </w:rPr>
        <w:t>reserved:NoSchedule</w:t>
      </w:r>
      <w:proofErr w:type="spellEnd"/>
    </w:p>
    <w:p w14:paraId="17A92F37" w14:textId="77777777" w:rsidR="00D458C3" w:rsidRPr="00D458C3" w:rsidRDefault="00D458C3" w:rsidP="00757F52">
      <w:pPr>
        <w:rPr>
          <w:rFonts w:ascii="Calibri Light" w:hAnsi="Calibri Light" w:cs="Calibri Light"/>
          <w:lang w:val="en-US"/>
        </w:rPr>
      </w:pPr>
    </w:p>
    <w:p w14:paraId="6291D743" w14:textId="32F4A159" w:rsidR="00560317" w:rsidRDefault="6669A0F6" w:rsidP="00136811">
      <w:pPr>
        <w:pStyle w:val="Ttulo5"/>
      </w:pPr>
      <w:bookmarkStart w:id="29" w:name="_Toc475783592"/>
      <w:r>
        <w:t>Configuración  Servicio chrony en todos los nodos</w:t>
      </w:r>
      <w:bookmarkEnd w:id="29"/>
    </w:p>
    <w:p w14:paraId="42C85ACB" w14:textId="77777777" w:rsidR="00D3057C" w:rsidRDefault="00D3057C" w:rsidP="085D34C8">
      <w:pPr>
        <w:rPr>
          <w:rFonts w:eastAsia="Arial" w:cs="Arial"/>
        </w:rPr>
      </w:pPr>
    </w:p>
    <w:p w14:paraId="5267EEA6" w14:textId="4F0D44E5" w:rsidR="00560317" w:rsidRDefault="75CEB558" w:rsidP="085D34C8">
      <w:pPr>
        <w:rPr>
          <w:rFonts w:eastAsia="Arial" w:cs="Arial"/>
        </w:rPr>
      </w:pPr>
      <w:r w:rsidRPr="085D34C8">
        <w:rPr>
          <w:rFonts w:eastAsia="Arial" w:cs="Arial"/>
        </w:rPr>
        <w:t>Es necesario configurar el servicio chrony en todos los nodos</w:t>
      </w:r>
      <w:r w:rsidR="2978FD02" w:rsidRPr="085D34C8">
        <w:rPr>
          <w:rFonts w:eastAsia="Arial" w:cs="Arial"/>
        </w:rPr>
        <w:t xml:space="preserve"> para lo cual es necesario crear los machine config para cada nodo en la que aplicaremos la configuración de chrony. Para realizar esta tarea es </w:t>
      </w:r>
      <w:r w:rsidR="26057360" w:rsidRPr="085D34C8">
        <w:rPr>
          <w:rFonts w:eastAsia="Arial" w:cs="Arial"/>
        </w:rPr>
        <w:t>necesario crear</w:t>
      </w:r>
      <w:r w:rsidR="2978FD02" w:rsidRPr="085D34C8">
        <w:rPr>
          <w:rFonts w:eastAsia="Arial" w:cs="Arial"/>
        </w:rPr>
        <w:t xml:space="preserve"> los siguientes archivos:</w:t>
      </w:r>
    </w:p>
    <w:p w14:paraId="62B4389C" w14:textId="77777777" w:rsidR="004F4901" w:rsidRDefault="004F4901" w:rsidP="00560317">
      <w:pPr>
        <w:rPr>
          <w:rFonts w:ascii="Calibri Light" w:hAnsi="Calibri Light" w:cs="Calibri Light"/>
        </w:rPr>
      </w:pPr>
    </w:p>
    <w:p w14:paraId="1128D4A2" w14:textId="77777777" w:rsidR="004F4901" w:rsidRPr="004F4901" w:rsidRDefault="2978FD02" w:rsidP="085D34C8">
      <w:pPr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>99-infra-chrony.yaml</w:t>
      </w:r>
    </w:p>
    <w:p w14:paraId="66721062" w14:textId="230EF07B" w:rsidR="004F4901" w:rsidRPr="004F4901" w:rsidRDefault="2978FD02" w:rsidP="085D34C8">
      <w:pPr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>99-masters-chrony.yaml</w:t>
      </w:r>
    </w:p>
    <w:p w14:paraId="2DBA71E2" w14:textId="0F2C541C" w:rsidR="004F4901" w:rsidRPr="005435BC" w:rsidRDefault="2978FD02" w:rsidP="085D34C8">
      <w:pPr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>99-workers-chrony.yaml</w:t>
      </w:r>
    </w:p>
    <w:p w14:paraId="77EF74F1" w14:textId="77777777" w:rsidR="00586538" w:rsidRPr="005435BC" w:rsidRDefault="00586538" w:rsidP="085D34C8">
      <w:pPr>
        <w:pStyle w:val="Prrafodelista"/>
        <w:shd w:val="clear" w:color="auto" w:fill="FFFFFF" w:themeFill="background1"/>
        <w:jc w:val="both"/>
        <w:rPr>
          <w:rFonts w:ascii="Consolas" w:eastAsia="Consolas" w:hAnsi="Consolas" w:cs="Consolas"/>
        </w:rPr>
      </w:pPr>
    </w:p>
    <w:p w14:paraId="5150493D" w14:textId="2DA63E03" w:rsidR="004F4901" w:rsidRDefault="004F4901" w:rsidP="009B43D3">
      <w:pPr>
        <w:shd w:val="clear" w:color="auto" w:fill="FFFFFF" w:themeFill="background1"/>
        <w:jc w:val="both"/>
        <w:rPr>
          <w:rFonts w:ascii="Calibri Light" w:hAnsi="Calibri Light" w:cs="Calibri Light"/>
        </w:rPr>
      </w:pPr>
      <w:r w:rsidRPr="009B43D3">
        <w:rPr>
          <w:rFonts w:ascii="Calibri Light" w:hAnsi="Calibri Light" w:cs="Calibri Light"/>
        </w:rPr>
        <w:t xml:space="preserve">Necesitamos </w:t>
      </w:r>
      <w:r w:rsidR="00491BE1" w:rsidRPr="009B43D3">
        <w:rPr>
          <w:rFonts w:ascii="Calibri Light" w:hAnsi="Calibri Light" w:cs="Calibri Light"/>
        </w:rPr>
        <w:t>crear un archivo con el contenido de</w:t>
      </w:r>
      <w:r w:rsidR="009B43D3" w:rsidRPr="009B43D3">
        <w:rPr>
          <w:rFonts w:ascii="Calibri Light" w:hAnsi="Calibri Light" w:cs="Calibri Light"/>
        </w:rPr>
        <w:t>l archivo /</w:t>
      </w:r>
      <w:proofErr w:type="spellStart"/>
      <w:r w:rsidR="009B43D3" w:rsidRPr="009B43D3">
        <w:rPr>
          <w:rFonts w:ascii="Calibri Light" w:hAnsi="Calibri Light" w:cs="Calibri Light"/>
        </w:rPr>
        <w:t>etc</w:t>
      </w:r>
      <w:proofErr w:type="spellEnd"/>
      <w:r w:rsidR="009B43D3" w:rsidRPr="009B43D3">
        <w:rPr>
          <w:rFonts w:ascii="Calibri Light" w:hAnsi="Calibri Light" w:cs="Calibri Light"/>
        </w:rPr>
        <w:t>/</w:t>
      </w:r>
      <w:proofErr w:type="spellStart"/>
      <w:r w:rsidR="009B43D3" w:rsidRPr="009B43D3">
        <w:rPr>
          <w:rFonts w:ascii="Calibri Light" w:hAnsi="Calibri Light" w:cs="Calibri Light"/>
        </w:rPr>
        <w:t>chrony.conf</w:t>
      </w:r>
      <w:proofErr w:type="spellEnd"/>
      <w:r w:rsidR="00873D7E">
        <w:rPr>
          <w:rFonts w:ascii="Calibri Light" w:hAnsi="Calibri Light" w:cs="Calibri Light"/>
        </w:rPr>
        <w:t>:</w:t>
      </w:r>
    </w:p>
    <w:p w14:paraId="3C99F1A5" w14:textId="77777777" w:rsidR="00873D7E" w:rsidRDefault="00873D7E" w:rsidP="009B43D3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219EED3D" w14:textId="06FB654B" w:rsidR="00436362" w:rsidRPr="005435BC" w:rsidRDefault="0154CDF3" w:rsidP="085D34C8">
      <w:pPr>
        <w:jc w:val="both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color w:val="FFFFFF"/>
          <w:shd w:val="clear" w:color="auto" w:fill="051E30"/>
          <w:lang w:val="en-US"/>
        </w:rPr>
        <w:t>cat &gt;</w:t>
      </w:r>
      <w:proofErr w:type="spellStart"/>
      <w:r w:rsidRPr="085D34C8">
        <w:rPr>
          <w:rFonts w:ascii="Consolas" w:eastAsia="Consolas" w:hAnsi="Consolas" w:cs="Consolas"/>
          <w:b/>
          <w:bCs/>
          <w:color w:val="FFFFFF"/>
          <w:shd w:val="clear" w:color="auto" w:fill="051E30"/>
          <w:lang w:val="en-US"/>
        </w:rPr>
        <w:t>chrony.conf</w:t>
      </w:r>
      <w:proofErr w:type="spellEnd"/>
      <w:r w:rsidRPr="085D34C8">
        <w:rPr>
          <w:rFonts w:ascii="Consolas" w:eastAsia="Consolas" w:hAnsi="Consolas" w:cs="Consolas"/>
          <w:b/>
          <w:bCs/>
          <w:color w:val="FFFFFF"/>
          <w:shd w:val="clear" w:color="auto" w:fill="051E30"/>
          <w:lang w:val="en-US"/>
        </w:rPr>
        <w:t>&lt;&lt;EOF</w:t>
      </w:r>
    </w:p>
    <w:p w14:paraId="4B681D5C" w14:textId="77777777" w:rsidR="00873D7E" w:rsidRPr="00996F86" w:rsidRDefault="21169000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 xml:space="preserve">server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ntpdserver-a.claro.amx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iburst</w:t>
      </w:r>
      <w:proofErr w:type="spellEnd"/>
    </w:p>
    <w:p w14:paraId="743B3BEB" w14:textId="77777777" w:rsidR="00873D7E" w:rsidRPr="00996F86" w:rsidRDefault="21169000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 xml:space="preserve">server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ntpdserver-b.claro.amx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iburst</w:t>
      </w:r>
      <w:proofErr w:type="spellEnd"/>
    </w:p>
    <w:p w14:paraId="1F769CFC" w14:textId="77777777" w:rsidR="00873D7E" w:rsidRPr="00996F86" w:rsidRDefault="21169000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 xml:space="preserve">server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ntpdserver-c.claro.amx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iburst</w:t>
      </w:r>
      <w:proofErr w:type="spellEnd"/>
    </w:p>
    <w:p w14:paraId="247137B4" w14:textId="77777777" w:rsidR="00873D7E" w:rsidRPr="00996F86" w:rsidRDefault="21169000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 xml:space="preserve">server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ntpdserver-d.claro.amx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iburst</w:t>
      </w:r>
      <w:proofErr w:type="spellEnd"/>
    </w:p>
    <w:p w14:paraId="26F3156B" w14:textId="77777777" w:rsidR="00873D7E" w:rsidRPr="00996F86" w:rsidRDefault="21169000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driftfile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/var/lib/chrony/drift</w:t>
      </w:r>
    </w:p>
    <w:p w14:paraId="051726AD" w14:textId="77777777" w:rsidR="00873D7E" w:rsidRPr="00996F86" w:rsidRDefault="21169000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makestep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1.0 3</w:t>
      </w:r>
    </w:p>
    <w:p w14:paraId="16E96AE7" w14:textId="77777777" w:rsidR="00873D7E" w:rsidRPr="00996F86" w:rsidRDefault="21169000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rtcsync</w:t>
      </w:r>
      <w:proofErr w:type="spellEnd"/>
    </w:p>
    <w:p w14:paraId="0E9C8676" w14:textId="77777777" w:rsidR="00873D7E" w:rsidRPr="00996F86" w:rsidRDefault="21169000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>allow 10.202.42.0/23</w:t>
      </w:r>
    </w:p>
    <w:p w14:paraId="5831FF13" w14:textId="4EA54E3D" w:rsidR="00873D7E" w:rsidRPr="00996F86" w:rsidRDefault="21169000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keyfile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/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etc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>/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chrony.keys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>.</w:t>
      </w:r>
    </w:p>
    <w:p w14:paraId="11135CB7" w14:textId="77777777" w:rsidR="00873D7E" w:rsidRPr="00996F86" w:rsidRDefault="21169000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leapsectz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right/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UTCleapsectz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right/UTC</w:t>
      </w:r>
    </w:p>
    <w:p w14:paraId="13D66835" w14:textId="1C4F2C62" w:rsidR="00873D7E" w:rsidRPr="005435BC" w:rsidRDefault="21169000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lang w:val="en-US"/>
        </w:rPr>
      </w:pP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logdir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/var/log/chrony</w:t>
      </w:r>
    </w:p>
    <w:p w14:paraId="45071539" w14:textId="799336CB" w:rsidR="004F4901" w:rsidRDefault="0154CDF3" w:rsidP="085D34C8">
      <w:pPr>
        <w:shd w:val="clear" w:color="auto" w:fill="FFFFFF" w:themeFill="background1"/>
        <w:tabs>
          <w:tab w:val="right" w:pos="8505"/>
        </w:tabs>
        <w:jc w:val="both"/>
        <w:rPr>
          <w:rFonts w:ascii="Consolas" w:eastAsia="Consolas" w:hAnsi="Consolas" w:cs="Consolas"/>
          <w:b/>
          <w:bCs/>
        </w:rPr>
      </w:pPr>
      <w:r w:rsidRPr="085D34C8">
        <w:rPr>
          <w:rFonts w:ascii="Consolas" w:eastAsia="Consolas" w:hAnsi="Consolas" w:cs="Consolas"/>
          <w:b/>
          <w:bCs/>
        </w:rPr>
        <w:t>EOF</w:t>
      </w:r>
    </w:p>
    <w:p w14:paraId="596EFF79" w14:textId="77777777" w:rsidR="00436362" w:rsidRDefault="00436362" w:rsidP="004F4901">
      <w:pPr>
        <w:shd w:val="clear" w:color="auto" w:fill="FFFFFF" w:themeFill="background1"/>
        <w:tabs>
          <w:tab w:val="right" w:pos="8505"/>
        </w:tabs>
        <w:jc w:val="both"/>
        <w:rPr>
          <w:rFonts w:ascii="Consolas" w:hAnsi="Consolas" w:cs="Calibri Light"/>
          <w:b/>
          <w:bCs/>
          <w:sz w:val="16"/>
          <w:szCs w:val="16"/>
        </w:rPr>
      </w:pPr>
    </w:p>
    <w:p w14:paraId="18FFB3BA" w14:textId="7240E340" w:rsidR="00436362" w:rsidRDefault="0154CDF3" w:rsidP="085D34C8">
      <w:pPr>
        <w:shd w:val="clear" w:color="auto" w:fill="FFFFFF" w:themeFill="background1"/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Luego tenemos que </w:t>
      </w:r>
      <w:r w:rsidR="223456AA" w:rsidRPr="085D34C8">
        <w:rPr>
          <w:rFonts w:eastAsia="Arial" w:cs="Arial"/>
        </w:rPr>
        <w:t>correr el comando:</w:t>
      </w:r>
    </w:p>
    <w:p w14:paraId="426C562C" w14:textId="77777777" w:rsidR="00146587" w:rsidRDefault="00146587" w:rsidP="00436362">
      <w:pPr>
        <w:shd w:val="clear" w:color="auto" w:fill="FFFFFF" w:themeFill="background1"/>
        <w:jc w:val="both"/>
        <w:rPr>
          <w:rFonts w:ascii="Calibri Light" w:hAnsi="Calibri Light" w:cs="Calibri Light"/>
        </w:rPr>
      </w:pPr>
    </w:p>
    <w:p w14:paraId="1F9BAE52" w14:textId="30BBC838" w:rsidR="00146587" w:rsidRPr="007C052E" w:rsidRDefault="223456AA" w:rsidP="085D34C8">
      <w:pPr>
        <w:shd w:val="clear" w:color="auto" w:fill="FFFFFF" w:themeFill="background1"/>
        <w:jc w:val="both"/>
        <w:rPr>
          <w:rFonts w:ascii="Consolas" w:eastAsia="Consolas" w:hAnsi="Consolas" w:cs="Consolas"/>
          <w:b/>
          <w:bCs/>
          <w:color w:val="FFFFFF"/>
          <w:shd w:val="clear" w:color="auto" w:fill="051E30"/>
        </w:rPr>
      </w:pPr>
      <w:r w:rsidRPr="085D34C8">
        <w:rPr>
          <w:rFonts w:ascii="Consolas" w:eastAsia="Consolas" w:hAnsi="Consolas" w:cs="Consolas"/>
          <w:b/>
          <w:bCs/>
          <w:color w:val="FFFFFF"/>
          <w:shd w:val="clear" w:color="auto" w:fill="051E30"/>
        </w:rPr>
        <w:t xml:space="preserve">base64 -w0 </w:t>
      </w:r>
      <w:proofErr w:type="spellStart"/>
      <w:r w:rsidRPr="085D34C8">
        <w:rPr>
          <w:rFonts w:ascii="Consolas" w:eastAsia="Consolas" w:hAnsi="Consolas" w:cs="Consolas"/>
          <w:b/>
          <w:bCs/>
          <w:color w:val="FFFFFF"/>
          <w:shd w:val="clear" w:color="auto" w:fill="051E30"/>
        </w:rPr>
        <w:t>chrony.conf</w:t>
      </w:r>
      <w:proofErr w:type="spellEnd"/>
    </w:p>
    <w:p w14:paraId="32E17B3F" w14:textId="77777777" w:rsidR="005435BC" w:rsidRPr="007C052E" w:rsidRDefault="005435BC" w:rsidP="00436362">
      <w:pPr>
        <w:shd w:val="clear" w:color="auto" w:fill="FFFFFF" w:themeFill="background1"/>
        <w:jc w:val="both"/>
        <w:rPr>
          <w:rFonts w:ascii="Consolas" w:hAnsi="Consolas" w:cs="Courier New"/>
          <w:b/>
          <w:bCs/>
          <w:color w:val="FFFFFF"/>
          <w:sz w:val="18"/>
          <w:szCs w:val="18"/>
          <w:shd w:val="clear" w:color="auto" w:fill="051E30"/>
        </w:rPr>
      </w:pPr>
    </w:p>
    <w:p w14:paraId="6CE5F67A" w14:textId="1E4836CB" w:rsidR="005435BC" w:rsidRDefault="1A3B806F" w:rsidP="085D34C8">
      <w:pPr>
        <w:rPr>
          <w:rFonts w:eastAsia="Arial" w:cs="Arial"/>
        </w:rPr>
      </w:pPr>
      <w:r w:rsidRPr="085D34C8">
        <w:rPr>
          <w:rFonts w:eastAsia="Arial" w:cs="Arial"/>
        </w:rPr>
        <w:t xml:space="preserve">Con este comando lo que hacemos es codificar el archivo generando un hash en base64. </w:t>
      </w:r>
    </w:p>
    <w:p w14:paraId="1FEE3F78" w14:textId="4FBC2C0F" w:rsidR="005435BC" w:rsidRDefault="1A3B806F" w:rsidP="085D34C8">
      <w:pPr>
        <w:rPr>
          <w:rFonts w:eastAsia="Arial" w:cs="Arial"/>
        </w:rPr>
      </w:pPr>
      <w:r w:rsidRPr="085D34C8">
        <w:rPr>
          <w:rFonts w:eastAsia="Arial" w:cs="Arial"/>
        </w:rPr>
        <w:t xml:space="preserve">  En nuestro caso el hash resultante fue:</w:t>
      </w:r>
    </w:p>
    <w:p w14:paraId="0A5074DE" w14:textId="77777777" w:rsidR="005435BC" w:rsidRDefault="005435BC" w:rsidP="005435BC">
      <w:pPr>
        <w:rPr>
          <w:rFonts w:ascii="Calibri Light" w:hAnsi="Calibri Light" w:cs="Calibri Light"/>
        </w:rPr>
      </w:pPr>
    </w:p>
    <w:p w14:paraId="70B302AA" w14:textId="77777777" w:rsidR="005435BC" w:rsidRPr="00DB176E" w:rsidRDefault="1A3B806F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eastAsia="es-AR"/>
        </w:rPr>
      </w:pPr>
      <w:r w:rsidRPr="085D34C8">
        <w:rPr>
          <w:rFonts w:ascii="Consolas" w:hAnsi="Consolas"/>
          <w:color w:val="CE9178"/>
          <w:lang w:eastAsia="es-AR"/>
        </w:rPr>
        <w:t>c2VydmVyIG50cGRzZXJ2ZXItYS5jbGFyby5hbXggaWJ1cnN0CnNlcnZlciBudHBkc2VydmVyLWIuY2xhcm8uYW14IGlidXJzdApzZXJ2ZXIgbnRwZHNlcnZlci1jLmNsYXJvLmFteCBpYnVyc3QKc2VydmVyIG50cGRzZXJ2ZXItZC5jbGFyby5hbXggaWJ1cnN0CmRyaWZ0ZmlsZSAvdmFyL2xpYi9jaHJvbnkvZHJpZnQKbWFrZXN0ZXAgMS4wIDMKcnRjc3luYwphbGxvdyAxMC4yMDIuNDIuMC8yMwpsb2dkaXIgL3Zhci9sb2cvY2hyb255Cg==</w:t>
      </w:r>
    </w:p>
    <w:p w14:paraId="573EA1FD" w14:textId="77777777" w:rsidR="005435BC" w:rsidRDefault="005435BC" w:rsidP="005435BC">
      <w:pPr>
        <w:rPr>
          <w:rFonts w:ascii="Calibri Light" w:hAnsi="Calibri Light" w:cs="Calibri Light"/>
        </w:rPr>
      </w:pPr>
    </w:p>
    <w:p w14:paraId="4C8FAEDB" w14:textId="4805B15E" w:rsidR="005435BC" w:rsidRDefault="1A3B806F" w:rsidP="085D34C8">
      <w:pPr>
        <w:rPr>
          <w:rFonts w:eastAsia="Arial" w:cs="Arial"/>
        </w:rPr>
      </w:pPr>
      <w:r w:rsidRPr="085D34C8">
        <w:rPr>
          <w:rFonts w:eastAsia="Arial" w:cs="Arial"/>
        </w:rPr>
        <w:t xml:space="preserve">Este hash debemos colocarlo </w:t>
      </w:r>
      <w:r w:rsidR="39C2F6AC" w:rsidRPr="085D34C8">
        <w:rPr>
          <w:rFonts w:eastAsia="Arial" w:cs="Arial"/>
        </w:rPr>
        <w:t>en los archivos .yaml mencionados quedando de la siguiente manera para el caso de cada tipo de nodo:</w:t>
      </w:r>
    </w:p>
    <w:p w14:paraId="43FEF78C" w14:textId="77777777" w:rsidR="00F60059" w:rsidRDefault="00F60059" w:rsidP="085D34C8">
      <w:pPr>
        <w:rPr>
          <w:rFonts w:eastAsia="Arial" w:cs="Arial"/>
        </w:rPr>
      </w:pPr>
    </w:p>
    <w:p w14:paraId="628BEDAF" w14:textId="7A4CE677" w:rsidR="00F60059" w:rsidRPr="007C052E" w:rsidRDefault="39C2F6AC" w:rsidP="085D34C8">
      <w:pPr>
        <w:rPr>
          <w:rFonts w:eastAsia="Arial" w:cs="Arial"/>
          <w:b/>
          <w:bCs/>
          <w:sz w:val="24"/>
          <w:szCs w:val="24"/>
          <w:lang w:val="en-US"/>
        </w:rPr>
      </w:pPr>
      <w:r w:rsidRPr="085D34C8">
        <w:rPr>
          <w:rFonts w:eastAsia="Arial" w:cs="Arial"/>
          <w:b/>
          <w:bCs/>
          <w:sz w:val="24"/>
          <w:szCs w:val="24"/>
          <w:lang w:val="en-US"/>
        </w:rPr>
        <w:t>Infra</w:t>
      </w:r>
    </w:p>
    <w:p w14:paraId="287BD77F" w14:textId="77777777" w:rsidR="00254590" w:rsidRPr="007C052E" w:rsidRDefault="00254590" w:rsidP="00436362">
      <w:pPr>
        <w:shd w:val="clear" w:color="auto" w:fill="FFFFFF" w:themeFill="background1"/>
        <w:jc w:val="both"/>
        <w:rPr>
          <w:rFonts w:ascii="Consolas" w:hAnsi="Consolas" w:cs="Courier New"/>
          <w:b/>
          <w:bCs/>
          <w:color w:val="FFFFFF"/>
          <w:sz w:val="18"/>
          <w:szCs w:val="18"/>
          <w:shd w:val="clear" w:color="auto" w:fill="051E30"/>
          <w:lang w:val="en-US"/>
        </w:rPr>
      </w:pPr>
    </w:p>
    <w:p w14:paraId="60913832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569CD6"/>
          <w:lang w:val="en-US" w:eastAsia="es-AR"/>
        </w:rPr>
        <w:t>apiVersion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machineconfiguration.openshift.io/v1</w:t>
      </w:r>
    </w:p>
    <w:p w14:paraId="3E25B673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569CD6"/>
          <w:lang w:val="en-US" w:eastAsia="es-AR"/>
        </w:rPr>
        <w:t>kind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proofErr w:type="spellStart"/>
      <w:r w:rsidRPr="085D34C8">
        <w:rPr>
          <w:rFonts w:ascii="Consolas" w:hAnsi="Consolas"/>
          <w:color w:val="CE9178"/>
          <w:lang w:val="en-US" w:eastAsia="es-AR"/>
        </w:rPr>
        <w:t>MachineConfig</w:t>
      </w:r>
      <w:proofErr w:type="spellEnd"/>
    </w:p>
    <w:p w14:paraId="47D51CEA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569CD6"/>
          <w:lang w:val="en-US" w:eastAsia="es-AR"/>
        </w:rPr>
        <w:t>metadata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55C30D41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</w:t>
      </w:r>
      <w:r w:rsidRPr="085D34C8">
        <w:rPr>
          <w:rFonts w:ascii="Consolas" w:hAnsi="Consolas"/>
          <w:color w:val="569CD6"/>
          <w:lang w:val="en-US" w:eastAsia="es-AR"/>
        </w:rPr>
        <w:t>labels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36E0650F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</w:t>
      </w:r>
      <w:r w:rsidRPr="085D34C8">
        <w:rPr>
          <w:rFonts w:ascii="Consolas" w:hAnsi="Consolas"/>
          <w:color w:val="569CD6"/>
          <w:lang w:val="en-US" w:eastAsia="es-AR"/>
        </w:rPr>
        <w:t>machineconfiguration.openshift.io/role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infra</w:t>
      </w:r>
    </w:p>
    <w:p w14:paraId="5991C03F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</w:t>
      </w:r>
      <w:r w:rsidRPr="085D34C8">
        <w:rPr>
          <w:rFonts w:ascii="Consolas" w:hAnsi="Consolas"/>
          <w:color w:val="569CD6"/>
          <w:lang w:val="en-US" w:eastAsia="es-AR"/>
        </w:rPr>
        <w:t>name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50-infra-chrony</w:t>
      </w:r>
    </w:p>
    <w:p w14:paraId="47891BE2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569CD6"/>
          <w:lang w:val="en-US" w:eastAsia="es-AR"/>
        </w:rPr>
        <w:t>spec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71FF95A0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</w:t>
      </w:r>
      <w:r w:rsidRPr="085D34C8">
        <w:rPr>
          <w:rFonts w:ascii="Consolas" w:hAnsi="Consolas"/>
          <w:color w:val="569CD6"/>
          <w:lang w:val="en-US" w:eastAsia="es-AR"/>
        </w:rPr>
        <w:t>config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751C03DF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</w:t>
      </w:r>
      <w:r w:rsidRPr="085D34C8">
        <w:rPr>
          <w:rFonts w:ascii="Consolas" w:hAnsi="Consolas"/>
          <w:color w:val="569CD6"/>
          <w:lang w:val="en-US" w:eastAsia="es-AR"/>
        </w:rPr>
        <w:t>ignition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4ECD7FD1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</w:t>
      </w:r>
      <w:r w:rsidRPr="085D34C8">
        <w:rPr>
          <w:rFonts w:ascii="Consolas" w:hAnsi="Consolas"/>
          <w:color w:val="569CD6"/>
          <w:lang w:val="en-US" w:eastAsia="es-AR"/>
        </w:rPr>
        <w:t>version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B5CEA8"/>
          <w:lang w:val="en-US" w:eastAsia="es-AR"/>
        </w:rPr>
        <w:t>2.2.0</w:t>
      </w:r>
    </w:p>
    <w:p w14:paraId="3CAD4DDE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</w:t>
      </w:r>
      <w:r w:rsidRPr="085D34C8">
        <w:rPr>
          <w:rFonts w:ascii="Consolas" w:hAnsi="Consolas"/>
          <w:color w:val="569CD6"/>
          <w:lang w:val="en-US" w:eastAsia="es-AR"/>
        </w:rPr>
        <w:t>storage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5F91086D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</w:t>
      </w:r>
      <w:r w:rsidRPr="085D34C8">
        <w:rPr>
          <w:rFonts w:ascii="Consolas" w:hAnsi="Consolas"/>
          <w:color w:val="569CD6"/>
          <w:lang w:val="en-US" w:eastAsia="es-AR"/>
        </w:rPr>
        <w:t>files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59FD2213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- </w:t>
      </w:r>
      <w:r w:rsidRPr="085D34C8">
        <w:rPr>
          <w:rFonts w:ascii="Consolas" w:hAnsi="Consolas"/>
          <w:color w:val="569CD6"/>
          <w:lang w:val="en-US" w:eastAsia="es-AR"/>
        </w:rPr>
        <w:t>contents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5F1122FE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    </w:t>
      </w:r>
      <w:r w:rsidRPr="085D34C8">
        <w:rPr>
          <w:rFonts w:ascii="Consolas" w:hAnsi="Consolas"/>
          <w:color w:val="569CD6"/>
          <w:lang w:val="en-US" w:eastAsia="es-AR"/>
        </w:rPr>
        <w:t>source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data:text/plain;charset=utf-8;base64,c2VydmVyIG50cGRzZXJ2ZXItYS5jbGFyby5hbXggaWJ1cnN0CnNlcnZlciBudHBkc2VydmVyLWIuY2xhcm8uYW14IGlidXJzdApzZXJ2ZXIgbnRwZHNlcnZlci1jLmNsYXJvLmFteCBpYnVyc3QKc2VydmVyIG50cGRzZXJ2ZXItZC5jbGFyby5hbXggaWJ1cnN0CmRyaWZ0ZmlsZSAvdmFyL2xpYi9jaHJvbnkvZHJpZnQKbWFrZXN0ZXAgMS4wIDMKcnRjc3luYwphbGxvdyAxMC4yMDIuNDIuMC8yMwpsb2dkaXIgL3Zhci9sb2cvY2hyb255Cg==</w:t>
      </w:r>
    </w:p>
    <w:p w14:paraId="2F786049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  </w:t>
      </w:r>
      <w:r w:rsidRPr="085D34C8">
        <w:rPr>
          <w:rFonts w:ascii="Consolas" w:hAnsi="Consolas"/>
          <w:color w:val="569CD6"/>
          <w:lang w:val="en-US" w:eastAsia="es-AR"/>
        </w:rPr>
        <w:t>filesystem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root</w:t>
      </w:r>
    </w:p>
    <w:p w14:paraId="3812AD95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  </w:t>
      </w:r>
      <w:r w:rsidRPr="085D34C8">
        <w:rPr>
          <w:rFonts w:ascii="Consolas" w:hAnsi="Consolas"/>
          <w:color w:val="569CD6"/>
          <w:lang w:val="en-US" w:eastAsia="es-AR"/>
        </w:rPr>
        <w:t>mode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B5CEA8"/>
          <w:lang w:val="en-US" w:eastAsia="es-AR"/>
        </w:rPr>
        <w:t>0644</w:t>
      </w:r>
    </w:p>
    <w:p w14:paraId="3F99F788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lastRenderedPageBreak/>
        <w:t xml:space="preserve">        </w:t>
      </w:r>
      <w:r w:rsidRPr="085D34C8">
        <w:rPr>
          <w:rFonts w:ascii="Consolas" w:hAnsi="Consolas"/>
          <w:color w:val="569CD6"/>
          <w:lang w:val="en-US" w:eastAsia="es-AR"/>
        </w:rPr>
        <w:t>path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/</w:t>
      </w:r>
      <w:proofErr w:type="spellStart"/>
      <w:r w:rsidRPr="085D34C8">
        <w:rPr>
          <w:rFonts w:ascii="Consolas" w:hAnsi="Consolas"/>
          <w:color w:val="CE9178"/>
          <w:lang w:val="en-US" w:eastAsia="es-AR"/>
        </w:rPr>
        <w:t>etc</w:t>
      </w:r>
      <w:proofErr w:type="spellEnd"/>
      <w:r w:rsidRPr="085D34C8">
        <w:rPr>
          <w:rFonts w:ascii="Consolas" w:hAnsi="Consolas"/>
          <w:color w:val="CE9178"/>
          <w:lang w:val="en-US" w:eastAsia="es-AR"/>
        </w:rPr>
        <w:t>/</w:t>
      </w:r>
      <w:proofErr w:type="spellStart"/>
      <w:r w:rsidRPr="085D34C8">
        <w:rPr>
          <w:rFonts w:ascii="Consolas" w:hAnsi="Consolas"/>
          <w:color w:val="CE9178"/>
          <w:lang w:val="en-US" w:eastAsia="es-AR"/>
        </w:rPr>
        <w:t>chrony.conf</w:t>
      </w:r>
      <w:proofErr w:type="spellEnd"/>
    </w:p>
    <w:p w14:paraId="23B47474" w14:textId="57320CAD" w:rsidR="005435BC" w:rsidRPr="00F60059" w:rsidRDefault="005435BC" w:rsidP="00436362">
      <w:pPr>
        <w:shd w:val="clear" w:color="auto" w:fill="FFFFFF" w:themeFill="background1"/>
        <w:jc w:val="both"/>
        <w:rPr>
          <w:rFonts w:ascii="Consolas" w:hAnsi="Consolas" w:cs="Courier New"/>
          <w:b/>
          <w:bCs/>
          <w:color w:val="FFFFFF"/>
          <w:sz w:val="18"/>
          <w:szCs w:val="18"/>
          <w:shd w:val="clear" w:color="auto" w:fill="051E30"/>
          <w:lang w:val="en-US"/>
        </w:rPr>
      </w:pPr>
    </w:p>
    <w:p w14:paraId="7DC93A31" w14:textId="7DDC37F4" w:rsidR="00254590" w:rsidRDefault="39C2F6AC" w:rsidP="085D34C8">
      <w:pPr>
        <w:jc w:val="both"/>
        <w:rPr>
          <w:rFonts w:eastAsia="Arial" w:cs="Arial"/>
          <w:b/>
          <w:bCs/>
          <w:sz w:val="24"/>
          <w:szCs w:val="24"/>
          <w:lang w:val="en-US"/>
        </w:rPr>
      </w:pPr>
      <w:r w:rsidRPr="085D34C8">
        <w:rPr>
          <w:rFonts w:eastAsia="Arial" w:cs="Arial"/>
          <w:b/>
          <w:bCs/>
          <w:sz w:val="24"/>
          <w:szCs w:val="24"/>
          <w:lang w:val="en-US"/>
        </w:rPr>
        <w:t>Master</w:t>
      </w:r>
    </w:p>
    <w:p w14:paraId="3AA5C6D5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569CD6"/>
          <w:lang w:val="en-US" w:eastAsia="es-AR"/>
        </w:rPr>
        <w:t>apiVersion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machineconfiguration.openshift.io/v1</w:t>
      </w:r>
    </w:p>
    <w:p w14:paraId="04C9B8B1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569CD6"/>
          <w:lang w:val="en-US" w:eastAsia="es-AR"/>
        </w:rPr>
        <w:t>kind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proofErr w:type="spellStart"/>
      <w:r w:rsidRPr="085D34C8">
        <w:rPr>
          <w:rFonts w:ascii="Consolas" w:hAnsi="Consolas"/>
          <w:color w:val="CE9178"/>
          <w:lang w:val="en-US" w:eastAsia="es-AR"/>
        </w:rPr>
        <w:t>MachineConfig</w:t>
      </w:r>
      <w:proofErr w:type="spellEnd"/>
    </w:p>
    <w:p w14:paraId="49BF1393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569CD6"/>
          <w:lang w:val="en-US" w:eastAsia="es-AR"/>
        </w:rPr>
        <w:t>metadata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425ECDDC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</w:t>
      </w:r>
      <w:r w:rsidRPr="085D34C8">
        <w:rPr>
          <w:rFonts w:ascii="Consolas" w:hAnsi="Consolas"/>
          <w:color w:val="569CD6"/>
          <w:lang w:val="en-US" w:eastAsia="es-AR"/>
        </w:rPr>
        <w:t>labels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4A0C5A7F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</w:t>
      </w:r>
      <w:r w:rsidRPr="085D34C8">
        <w:rPr>
          <w:rFonts w:ascii="Consolas" w:hAnsi="Consolas"/>
          <w:color w:val="569CD6"/>
          <w:lang w:val="en-US" w:eastAsia="es-AR"/>
        </w:rPr>
        <w:t>machineconfiguration.openshift.io/role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master</w:t>
      </w:r>
    </w:p>
    <w:p w14:paraId="56F8915A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</w:t>
      </w:r>
      <w:r w:rsidRPr="085D34C8">
        <w:rPr>
          <w:rFonts w:ascii="Consolas" w:hAnsi="Consolas"/>
          <w:color w:val="569CD6"/>
          <w:lang w:val="en-US" w:eastAsia="es-AR"/>
        </w:rPr>
        <w:t>name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50-master-chrony</w:t>
      </w:r>
    </w:p>
    <w:p w14:paraId="18ED1405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569CD6"/>
          <w:lang w:val="en-US" w:eastAsia="es-AR"/>
        </w:rPr>
        <w:t>spec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5A25D3FD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</w:t>
      </w:r>
      <w:r w:rsidRPr="085D34C8">
        <w:rPr>
          <w:rFonts w:ascii="Consolas" w:hAnsi="Consolas"/>
          <w:color w:val="569CD6"/>
          <w:lang w:val="en-US" w:eastAsia="es-AR"/>
        </w:rPr>
        <w:t>config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78427862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</w:t>
      </w:r>
      <w:r w:rsidRPr="085D34C8">
        <w:rPr>
          <w:rFonts w:ascii="Consolas" w:hAnsi="Consolas"/>
          <w:color w:val="569CD6"/>
          <w:lang w:val="en-US" w:eastAsia="es-AR"/>
        </w:rPr>
        <w:t>ignition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291141E3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</w:t>
      </w:r>
      <w:r w:rsidRPr="085D34C8">
        <w:rPr>
          <w:rFonts w:ascii="Consolas" w:hAnsi="Consolas"/>
          <w:color w:val="569CD6"/>
          <w:lang w:val="en-US" w:eastAsia="es-AR"/>
        </w:rPr>
        <w:t>version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B5CEA8"/>
          <w:lang w:val="en-US" w:eastAsia="es-AR"/>
        </w:rPr>
        <w:t>2.2.0</w:t>
      </w:r>
    </w:p>
    <w:p w14:paraId="161965BA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</w:t>
      </w:r>
      <w:r w:rsidRPr="085D34C8">
        <w:rPr>
          <w:rFonts w:ascii="Consolas" w:hAnsi="Consolas"/>
          <w:color w:val="569CD6"/>
          <w:lang w:val="en-US" w:eastAsia="es-AR"/>
        </w:rPr>
        <w:t>storage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67605640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</w:t>
      </w:r>
      <w:r w:rsidRPr="085D34C8">
        <w:rPr>
          <w:rFonts w:ascii="Consolas" w:hAnsi="Consolas"/>
          <w:color w:val="569CD6"/>
          <w:lang w:val="en-US" w:eastAsia="es-AR"/>
        </w:rPr>
        <w:t>files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75D9D29A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- </w:t>
      </w:r>
      <w:r w:rsidRPr="085D34C8">
        <w:rPr>
          <w:rFonts w:ascii="Consolas" w:hAnsi="Consolas"/>
          <w:color w:val="569CD6"/>
          <w:lang w:val="en-US" w:eastAsia="es-AR"/>
        </w:rPr>
        <w:t>contents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407159BA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    </w:t>
      </w:r>
      <w:r w:rsidRPr="085D34C8">
        <w:rPr>
          <w:rFonts w:ascii="Consolas" w:hAnsi="Consolas"/>
          <w:color w:val="569CD6"/>
          <w:lang w:val="en-US" w:eastAsia="es-AR"/>
        </w:rPr>
        <w:t>source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data:text/plain;charset=utf-8;base64,ICAgIHBvb2wgMTAuMTAuMTAxLjEwMiBpYnVyc3QgCiAgICBwb29sIDEwLjEwLjUwLjEwMSBpYnVyc3QgCiAgICBkcmlmdGZpbGUgL3Zhci9saWIvY2hyb255L2RyaWZ0CiAgICBtYWtlc3RlcCAxLjAgMwogICAgcnRjc3luYwogICAgbG9nZGlyIC92YXIvbG9nL2Nocm9ueQoK</w:t>
      </w:r>
    </w:p>
    <w:p w14:paraId="578C111B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  </w:t>
      </w:r>
      <w:r w:rsidRPr="085D34C8">
        <w:rPr>
          <w:rFonts w:ascii="Consolas" w:hAnsi="Consolas"/>
          <w:color w:val="569CD6"/>
          <w:lang w:val="en-US" w:eastAsia="es-AR"/>
        </w:rPr>
        <w:t>filesystem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root</w:t>
      </w:r>
    </w:p>
    <w:p w14:paraId="33791F29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  </w:t>
      </w:r>
      <w:r w:rsidRPr="085D34C8">
        <w:rPr>
          <w:rFonts w:ascii="Consolas" w:hAnsi="Consolas"/>
          <w:color w:val="569CD6"/>
          <w:lang w:val="en-US" w:eastAsia="es-AR"/>
        </w:rPr>
        <w:t>mode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B5CEA8"/>
          <w:lang w:val="en-US" w:eastAsia="es-AR"/>
        </w:rPr>
        <w:t>0644</w:t>
      </w:r>
    </w:p>
    <w:p w14:paraId="48AD4661" w14:textId="77777777" w:rsidR="00F60059" w:rsidRPr="00871996" w:rsidRDefault="39C2F6AC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  </w:t>
      </w:r>
      <w:r w:rsidRPr="085D34C8">
        <w:rPr>
          <w:rFonts w:ascii="Consolas" w:hAnsi="Consolas"/>
          <w:color w:val="569CD6"/>
          <w:lang w:val="en-US" w:eastAsia="es-AR"/>
        </w:rPr>
        <w:t>path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/</w:t>
      </w:r>
      <w:proofErr w:type="spellStart"/>
      <w:r w:rsidRPr="085D34C8">
        <w:rPr>
          <w:rFonts w:ascii="Consolas" w:hAnsi="Consolas"/>
          <w:color w:val="CE9178"/>
          <w:lang w:val="en-US" w:eastAsia="es-AR"/>
        </w:rPr>
        <w:t>etc</w:t>
      </w:r>
      <w:proofErr w:type="spellEnd"/>
      <w:r w:rsidRPr="085D34C8">
        <w:rPr>
          <w:rFonts w:ascii="Consolas" w:hAnsi="Consolas"/>
          <w:color w:val="CE9178"/>
          <w:lang w:val="en-US" w:eastAsia="es-AR"/>
        </w:rPr>
        <w:t>/</w:t>
      </w:r>
      <w:proofErr w:type="spellStart"/>
      <w:r w:rsidRPr="085D34C8">
        <w:rPr>
          <w:rFonts w:ascii="Consolas" w:hAnsi="Consolas"/>
          <w:color w:val="CE9178"/>
          <w:lang w:val="en-US" w:eastAsia="es-AR"/>
        </w:rPr>
        <w:t>chrony.conf</w:t>
      </w:r>
      <w:proofErr w:type="spellEnd"/>
    </w:p>
    <w:p w14:paraId="3A71D2F4" w14:textId="77777777" w:rsidR="00F60059" w:rsidRPr="00871996" w:rsidRDefault="00F60059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</w:p>
    <w:p w14:paraId="7D0570B5" w14:textId="77777777" w:rsidR="00F60059" w:rsidRDefault="00F60059" w:rsidP="00254590">
      <w:pPr>
        <w:jc w:val="both"/>
        <w:rPr>
          <w:rFonts w:ascii="Calibri Light" w:hAnsi="Calibri Light" w:cs="Calibri Light"/>
          <w:b/>
          <w:bCs/>
          <w:sz w:val="24"/>
          <w:szCs w:val="24"/>
          <w:lang w:val="en-US"/>
        </w:rPr>
      </w:pPr>
    </w:p>
    <w:p w14:paraId="1A0ED91A" w14:textId="77777777" w:rsidR="00A8088C" w:rsidRDefault="00A8088C" w:rsidP="085D34C8">
      <w:pPr>
        <w:jc w:val="both"/>
        <w:rPr>
          <w:rFonts w:eastAsia="Arial" w:cs="Arial"/>
          <w:b/>
          <w:bCs/>
          <w:sz w:val="24"/>
          <w:szCs w:val="24"/>
          <w:lang w:val="en-US"/>
        </w:rPr>
      </w:pPr>
    </w:p>
    <w:p w14:paraId="3D9E5AA0" w14:textId="2131C507" w:rsidR="00A8088C" w:rsidRDefault="25F49354" w:rsidP="085D34C8">
      <w:pPr>
        <w:jc w:val="both"/>
        <w:rPr>
          <w:rFonts w:eastAsia="Arial" w:cs="Arial"/>
          <w:b/>
          <w:bCs/>
          <w:sz w:val="24"/>
          <w:szCs w:val="24"/>
          <w:lang w:val="en-US"/>
        </w:rPr>
      </w:pPr>
      <w:r w:rsidRPr="085D34C8">
        <w:rPr>
          <w:rFonts w:eastAsia="Arial" w:cs="Arial"/>
          <w:b/>
          <w:bCs/>
          <w:sz w:val="24"/>
          <w:szCs w:val="24"/>
          <w:lang w:val="en-US"/>
        </w:rPr>
        <w:t>Worker</w:t>
      </w:r>
    </w:p>
    <w:p w14:paraId="443ED0E9" w14:textId="77777777" w:rsidR="00A8088C" w:rsidRDefault="00A8088C" w:rsidP="00254590">
      <w:pPr>
        <w:jc w:val="both"/>
        <w:rPr>
          <w:rFonts w:ascii="Calibri Light" w:hAnsi="Calibri Light" w:cs="Calibri Light"/>
          <w:b/>
          <w:bCs/>
          <w:sz w:val="24"/>
          <w:szCs w:val="24"/>
          <w:lang w:val="en-US"/>
        </w:rPr>
      </w:pPr>
    </w:p>
    <w:p w14:paraId="32EA6536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569CD6"/>
          <w:lang w:val="en-US" w:eastAsia="es-AR"/>
        </w:rPr>
        <w:t>apiVersion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machineconfiguration.openshift.io/v1</w:t>
      </w:r>
    </w:p>
    <w:p w14:paraId="65398F93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569CD6"/>
          <w:lang w:val="en-US" w:eastAsia="es-AR"/>
        </w:rPr>
        <w:t>kind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proofErr w:type="spellStart"/>
      <w:r w:rsidRPr="085D34C8">
        <w:rPr>
          <w:rFonts w:ascii="Consolas" w:hAnsi="Consolas"/>
          <w:color w:val="CE9178"/>
          <w:lang w:val="en-US" w:eastAsia="es-AR"/>
        </w:rPr>
        <w:t>MachineConfig</w:t>
      </w:r>
      <w:proofErr w:type="spellEnd"/>
    </w:p>
    <w:p w14:paraId="6C45D4C3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569CD6"/>
          <w:lang w:val="en-US" w:eastAsia="es-AR"/>
        </w:rPr>
        <w:t>metadata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4E003F4A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</w:t>
      </w:r>
      <w:r w:rsidRPr="085D34C8">
        <w:rPr>
          <w:rFonts w:ascii="Consolas" w:hAnsi="Consolas"/>
          <w:color w:val="569CD6"/>
          <w:lang w:val="en-US" w:eastAsia="es-AR"/>
        </w:rPr>
        <w:t>labels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7A88DCDC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</w:t>
      </w:r>
      <w:proofErr w:type="gramStart"/>
      <w:r w:rsidRPr="085D34C8">
        <w:rPr>
          <w:rFonts w:ascii="Consolas" w:hAnsi="Consolas"/>
          <w:color w:val="569CD6"/>
          <w:lang w:val="en-US" w:eastAsia="es-AR"/>
        </w:rPr>
        <w:t>machineconfiguration.openshift.io</w:t>
      </w:r>
      <w:proofErr w:type="gramEnd"/>
      <w:r w:rsidRPr="085D34C8">
        <w:rPr>
          <w:rFonts w:ascii="Consolas" w:hAnsi="Consolas"/>
          <w:color w:val="569CD6"/>
          <w:lang w:val="en-US" w:eastAsia="es-AR"/>
        </w:rPr>
        <w:t>/role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worker</w:t>
      </w:r>
    </w:p>
    <w:p w14:paraId="6F8DE219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</w:t>
      </w:r>
      <w:r w:rsidRPr="085D34C8">
        <w:rPr>
          <w:rFonts w:ascii="Consolas" w:hAnsi="Consolas"/>
          <w:color w:val="569CD6"/>
          <w:lang w:val="en-US" w:eastAsia="es-AR"/>
        </w:rPr>
        <w:t>name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50-worker-chrony</w:t>
      </w:r>
    </w:p>
    <w:p w14:paraId="3127D4CA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569CD6"/>
          <w:lang w:val="en-US" w:eastAsia="es-AR"/>
        </w:rPr>
        <w:t>spec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601B1F06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</w:t>
      </w:r>
      <w:r w:rsidRPr="085D34C8">
        <w:rPr>
          <w:rFonts w:ascii="Consolas" w:hAnsi="Consolas"/>
          <w:color w:val="569CD6"/>
          <w:lang w:val="en-US" w:eastAsia="es-AR"/>
        </w:rPr>
        <w:t>config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0B821AA0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</w:t>
      </w:r>
      <w:r w:rsidRPr="085D34C8">
        <w:rPr>
          <w:rFonts w:ascii="Consolas" w:hAnsi="Consolas"/>
          <w:color w:val="569CD6"/>
          <w:lang w:val="en-US" w:eastAsia="es-AR"/>
        </w:rPr>
        <w:t>ignition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19441FC1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</w:t>
      </w:r>
      <w:r w:rsidRPr="085D34C8">
        <w:rPr>
          <w:rFonts w:ascii="Consolas" w:hAnsi="Consolas"/>
          <w:color w:val="569CD6"/>
          <w:lang w:val="en-US" w:eastAsia="es-AR"/>
        </w:rPr>
        <w:t>version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B5CEA8"/>
          <w:lang w:val="en-US" w:eastAsia="es-AR"/>
        </w:rPr>
        <w:t>2.2.0</w:t>
      </w:r>
    </w:p>
    <w:p w14:paraId="6582E85B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</w:t>
      </w:r>
      <w:r w:rsidRPr="085D34C8">
        <w:rPr>
          <w:rFonts w:ascii="Consolas" w:hAnsi="Consolas"/>
          <w:color w:val="569CD6"/>
          <w:lang w:val="en-US" w:eastAsia="es-AR"/>
        </w:rPr>
        <w:t>storage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6A18E291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</w:t>
      </w:r>
      <w:r w:rsidRPr="085D34C8">
        <w:rPr>
          <w:rFonts w:ascii="Consolas" w:hAnsi="Consolas"/>
          <w:color w:val="569CD6"/>
          <w:lang w:val="en-US" w:eastAsia="es-AR"/>
        </w:rPr>
        <w:t>files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57B8CA03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- </w:t>
      </w:r>
      <w:r w:rsidRPr="085D34C8">
        <w:rPr>
          <w:rFonts w:ascii="Consolas" w:hAnsi="Consolas"/>
          <w:color w:val="569CD6"/>
          <w:lang w:val="en-US" w:eastAsia="es-AR"/>
        </w:rPr>
        <w:t>contents</w:t>
      </w:r>
      <w:r w:rsidRPr="085D34C8">
        <w:rPr>
          <w:rFonts w:ascii="Consolas" w:hAnsi="Consolas"/>
          <w:color w:val="CCCCCC"/>
          <w:lang w:val="en-US" w:eastAsia="es-AR"/>
        </w:rPr>
        <w:t>:</w:t>
      </w:r>
    </w:p>
    <w:p w14:paraId="672AC029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    </w:t>
      </w:r>
      <w:r w:rsidRPr="085D34C8">
        <w:rPr>
          <w:rFonts w:ascii="Consolas" w:hAnsi="Consolas"/>
          <w:color w:val="569CD6"/>
          <w:lang w:val="en-US" w:eastAsia="es-AR"/>
        </w:rPr>
        <w:t>source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data:text/plain;charset=utf-8;base64,ICAgIHBvb2wgMTAuMTAuMTAxLjEwMiBpYnVyc3QgCiAgICBwb29sIDEwLjEwLjUwLjEwMSBpYnVyc3QgCiAgICBkcmlmdGZpbGUgL3Zhci9saWIvY2hyb255L2RyaWZ0CiAgICBtYWtlc3RlcCAxLjAgMwogICAgcnRjc3luYwogICAgbG9nZGlyIC92YXIvbG9nL2Nocm9ueQoK</w:t>
      </w:r>
    </w:p>
    <w:p w14:paraId="6E1AD463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  </w:t>
      </w:r>
      <w:r w:rsidRPr="085D34C8">
        <w:rPr>
          <w:rFonts w:ascii="Consolas" w:hAnsi="Consolas"/>
          <w:color w:val="569CD6"/>
          <w:lang w:val="en-US" w:eastAsia="es-AR"/>
        </w:rPr>
        <w:t>filesystem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root</w:t>
      </w:r>
    </w:p>
    <w:p w14:paraId="1652BE99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  </w:t>
      </w:r>
      <w:r w:rsidRPr="085D34C8">
        <w:rPr>
          <w:rFonts w:ascii="Consolas" w:hAnsi="Consolas"/>
          <w:color w:val="569CD6"/>
          <w:lang w:val="en-US" w:eastAsia="es-AR"/>
        </w:rPr>
        <w:t>mode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B5CEA8"/>
          <w:lang w:val="en-US" w:eastAsia="es-AR"/>
        </w:rPr>
        <w:t>0644</w:t>
      </w:r>
    </w:p>
    <w:p w14:paraId="7F66A4F5" w14:textId="77777777" w:rsidR="00A8088C" w:rsidRPr="00871996" w:rsidRDefault="25F49354" w:rsidP="085D34C8">
      <w:pPr>
        <w:shd w:val="clear" w:color="auto" w:fill="1F1F1F"/>
        <w:spacing w:line="285" w:lineRule="atLeast"/>
        <w:rPr>
          <w:rFonts w:ascii="Consolas" w:hAnsi="Consolas"/>
          <w:color w:val="CCCCCC"/>
          <w:lang w:val="en-US" w:eastAsia="es-AR"/>
        </w:rPr>
      </w:pPr>
      <w:r w:rsidRPr="085D34C8">
        <w:rPr>
          <w:rFonts w:ascii="Consolas" w:hAnsi="Consolas"/>
          <w:color w:val="CCCCCC"/>
          <w:lang w:val="en-US" w:eastAsia="es-AR"/>
        </w:rPr>
        <w:t xml:space="preserve">        </w:t>
      </w:r>
      <w:r w:rsidRPr="085D34C8">
        <w:rPr>
          <w:rFonts w:ascii="Consolas" w:hAnsi="Consolas"/>
          <w:color w:val="569CD6"/>
          <w:lang w:val="en-US" w:eastAsia="es-AR"/>
        </w:rPr>
        <w:t>path</w:t>
      </w:r>
      <w:r w:rsidRPr="085D34C8">
        <w:rPr>
          <w:rFonts w:ascii="Consolas" w:hAnsi="Consolas"/>
          <w:color w:val="CCCCCC"/>
          <w:lang w:val="en-US" w:eastAsia="es-AR"/>
        </w:rPr>
        <w:t xml:space="preserve">: </w:t>
      </w:r>
      <w:r w:rsidRPr="085D34C8">
        <w:rPr>
          <w:rFonts w:ascii="Consolas" w:hAnsi="Consolas"/>
          <w:color w:val="CE9178"/>
          <w:lang w:val="en-US" w:eastAsia="es-AR"/>
        </w:rPr>
        <w:t>/</w:t>
      </w:r>
      <w:proofErr w:type="spellStart"/>
      <w:r w:rsidRPr="085D34C8">
        <w:rPr>
          <w:rFonts w:ascii="Consolas" w:hAnsi="Consolas"/>
          <w:color w:val="CE9178"/>
          <w:lang w:val="en-US" w:eastAsia="es-AR"/>
        </w:rPr>
        <w:t>etc</w:t>
      </w:r>
      <w:proofErr w:type="spellEnd"/>
      <w:r w:rsidRPr="085D34C8">
        <w:rPr>
          <w:rFonts w:ascii="Consolas" w:hAnsi="Consolas"/>
          <w:color w:val="CE9178"/>
          <w:lang w:val="en-US" w:eastAsia="es-AR"/>
        </w:rPr>
        <w:t>/</w:t>
      </w:r>
      <w:proofErr w:type="spellStart"/>
      <w:r w:rsidRPr="085D34C8">
        <w:rPr>
          <w:rFonts w:ascii="Consolas" w:hAnsi="Consolas"/>
          <w:color w:val="CE9178"/>
          <w:lang w:val="en-US" w:eastAsia="es-AR"/>
        </w:rPr>
        <w:t>chrony.conf</w:t>
      </w:r>
      <w:proofErr w:type="spellEnd"/>
    </w:p>
    <w:p w14:paraId="1FD33FBF" w14:textId="77777777" w:rsidR="00A8088C" w:rsidRPr="00A8088C" w:rsidRDefault="00A8088C" w:rsidP="00A808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s-AR"/>
        </w:rPr>
      </w:pPr>
    </w:p>
    <w:p w14:paraId="35C69DFD" w14:textId="77777777" w:rsidR="00A8088C" w:rsidRDefault="00A8088C" w:rsidP="00254590">
      <w:pPr>
        <w:jc w:val="both"/>
        <w:rPr>
          <w:rFonts w:ascii="Calibri Light" w:hAnsi="Calibri Light" w:cs="Calibri Light"/>
          <w:b/>
          <w:bCs/>
          <w:sz w:val="24"/>
          <w:szCs w:val="24"/>
          <w:lang w:val="en-US"/>
        </w:rPr>
      </w:pPr>
    </w:p>
    <w:p w14:paraId="5E167361" w14:textId="77777777" w:rsidR="00A8088C" w:rsidRDefault="00A8088C" w:rsidP="00254590">
      <w:pPr>
        <w:jc w:val="both"/>
        <w:rPr>
          <w:rFonts w:ascii="Calibri Light" w:hAnsi="Calibri Light" w:cs="Calibri Light"/>
          <w:b/>
          <w:bCs/>
          <w:sz w:val="24"/>
          <w:szCs w:val="24"/>
          <w:lang w:val="en-US"/>
        </w:rPr>
      </w:pPr>
    </w:p>
    <w:p w14:paraId="4607FE3F" w14:textId="44297614" w:rsidR="00A8088C" w:rsidRDefault="25F49354" w:rsidP="085D34C8">
      <w:pPr>
        <w:shd w:val="clear" w:color="auto" w:fill="FFFF00"/>
        <w:jc w:val="both"/>
        <w:rPr>
          <w:rFonts w:eastAsia="Arial" w:cs="Arial"/>
          <w:b/>
          <w:bCs/>
        </w:rPr>
      </w:pPr>
      <w:r w:rsidRPr="085D34C8">
        <w:rPr>
          <w:rFonts w:eastAsia="Arial" w:cs="Arial"/>
          <w:b/>
          <w:bCs/>
        </w:rPr>
        <w:lastRenderedPageBreak/>
        <w:t>Nota: Tenemos que asegurarnos que el campo source nos quede en una sola línea.</w:t>
      </w:r>
    </w:p>
    <w:p w14:paraId="6839C519" w14:textId="77777777" w:rsidR="007C052E" w:rsidRDefault="007C052E" w:rsidP="085D34C8">
      <w:pPr>
        <w:jc w:val="both"/>
        <w:rPr>
          <w:rFonts w:eastAsia="Arial" w:cs="Arial"/>
          <w:b/>
          <w:bCs/>
        </w:rPr>
      </w:pPr>
    </w:p>
    <w:p w14:paraId="62094110" w14:textId="4D41356F" w:rsidR="007C052E" w:rsidRDefault="5D1BC82E" w:rsidP="085D34C8">
      <w:pPr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El siguiente paso </w:t>
      </w:r>
      <w:r w:rsidR="7A462115" w:rsidRPr="085D34C8">
        <w:rPr>
          <w:rFonts w:eastAsia="Arial" w:cs="Arial"/>
        </w:rPr>
        <w:t>es aplicar cada uno de los machineconfig con los siguientes comandos:</w:t>
      </w:r>
    </w:p>
    <w:p w14:paraId="3040A80E" w14:textId="77777777" w:rsidR="0024457D" w:rsidRDefault="0024457D" w:rsidP="085D34C8">
      <w:pPr>
        <w:jc w:val="both"/>
        <w:rPr>
          <w:rFonts w:eastAsia="Arial" w:cs="Arial"/>
        </w:rPr>
      </w:pPr>
    </w:p>
    <w:p w14:paraId="1B84A83C" w14:textId="0BE2680D" w:rsidR="0024457D" w:rsidRPr="0024457D" w:rsidRDefault="67E641C6" w:rsidP="085D34C8">
      <w:pPr>
        <w:jc w:val="both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>oc apply -f 99-infra-chrony.yaml</w:t>
      </w:r>
    </w:p>
    <w:p w14:paraId="6ABAAB9A" w14:textId="77777777" w:rsidR="0024457D" w:rsidRPr="0024457D" w:rsidRDefault="67E641C6" w:rsidP="085D34C8">
      <w:pPr>
        <w:jc w:val="both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>oc apply -f 99-infra-master.yaml</w:t>
      </w:r>
    </w:p>
    <w:p w14:paraId="324E0CE7" w14:textId="1A7FDF13" w:rsidR="0024457D" w:rsidRDefault="67E641C6" w:rsidP="085D34C8">
      <w:pPr>
        <w:jc w:val="both"/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 xml:space="preserve">oc apply -f 99-infra-worker.yaml </w:t>
      </w:r>
    </w:p>
    <w:p w14:paraId="1B7F4681" w14:textId="77777777" w:rsidR="0024457D" w:rsidRDefault="0024457D" w:rsidP="007C052E">
      <w:pPr>
        <w:jc w:val="both"/>
        <w:rPr>
          <w:rFonts w:ascii="Consolas" w:hAnsi="Consolas" w:cs="Calibri Light"/>
          <w:b/>
          <w:bCs/>
          <w:sz w:val="16"/>
          <w:szCs w:val="16"/>
          <w:lang w:val="en-US"/>
        </w:rPr>
      </w:pPr>
    </w:p>
    <w:p w14:paraId="010F7C2F" w14:textId="3D507E0D" w:rsidR="0024457D" w:rsidRDefault="01042C1D" w:rsidP="085D34C8">
      <w:pPr>
        <w:jc w:val="both"/>
        <w:rPr>
          <w:rFonts w:eastAsia="Arial" w:cs="Arial"/>
        </w:rPr>
      </w:pPr>
      <w:r w:rsidRPr="085D34C8">
        <w:rPr>
          <w:rFonts w:eastAsia="Arial" w:cs="Arial"/>
        </w:rPr>
        <w:t>Vamos a notar que los nodos se van reiniciando por orden de ejecución de los comandos mencionados arriba.</w:t>
      </w:r>
    </w:p>
    <w:p w14:paraId="3B11D3AD" w14:textId="77777777" w:rsidR="00962B38" w:rsidRDefault="00962B38" w:rsidP="007C052E">
      <w:pPr>
        <w:jc w:val="both"/>
        <w:rPr>
          <w:rFonts w:ascii="Calibri Light" w:hAnsi="Calibri Light" w:cs="Calibri Light"/>
        </w:rPr>
      </w:pPr>
    </w:p>
    <w:p w14:paraId="2D47AE90" w14:textId="65911EA7" w:rsidR="00962B38" w:rsidRDefault="2D514BDD" w:rsidP="085D34C8">
      <w:pPr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Luego podemos verificar que la configuración de chrony se encuentre aplicada en los nodos </w:t>
      </w:r>
      <w:r w:rsidR="5C612C8F" w:rsidRPr="085D34C8">
        <w:rPr>
          <w:rFonts w:eastAsia="Arial" w:cs="Arial"/>
        </w:rPr>
        <w:t xml:space="preserve">con </w:t>
      </w:r>
      <w:r w:rsidR="289189DB" w:rsidRPr="085D34C8">
        <w:rPr>
          <w:rFonts w:eastAsia="Arial" w:cs="Arial"/>
        </w:rPr>
        <w:t xml:space="preserve">los </w:t>
      </w:r>
      <w:r w:rsidR="5C612C8F" w:rsidRPr="085D34C8">
        <w:rPr>
          <w:rFonts w:eastAsia="Arial" w:cs="Arial"/>
        </w:rPr>
        <w:t>siguiente</w:t>
      </w:r>
      <w:r w:rsidR="289189DB" w:rsidRPr="085D34C8">
        <w:rPr>
          <w:rFonts w:eastAsia="Arial" w:cs="Arial"/>
        </w:rPr>
        <w:t>s</w:t>
      </w:r>
      <w:r w:rsidR="5C612C8F" w:rsidRPr="085D34C8">
        <w:rPr>
          <w:rFonts w:eastAsia="Arial" w:cs="Arial"/>
        </w:rPr>
        <w:t xml:space="preserve"> comando</w:t>
      </w:r>
      <w:r w:rsidR="289189DB" w:rsidRPr="085D34C8">
        <w:rPr>
          <w:rFonts w:eastAsia="Arial" w:cs="Arial"/>
        </w:rPr>
        <w:t>s</w:t>
      </w:r>
      <w:r w:rsidR="5C612C8F" w:rsidRPr="085D34C8">
        <w:rPr>
          <w:rFonts w:eastAsia="Arial" w:cs="Arial"/>
        </w:rPr>
        <w:t>:</w:t>
      </w:r>
    </w:p>
    <w:p w14:paraId="5F2A2D81" w14:textId="77777777" w:rsidR="00D03D2C" w:rsidRDefault="00D03D2C" w:rsidP="085D34C8">
      <w:pPr>
        <w:jc w:val="both"/>
        <w:rPr>
          <w:rFonts w:eastAsia="Arial" w:cs="Arial"/>
        </w:rPr>
      </w:pPr>
    </w:p>
    <w:p w14:paraId="105E2E97" w14:textId="2C5F18DE" w:rsidR="003E0AC8" w:rsidRPr="00653ED5" w:rsidRDefault="003E0AC8" w:rsidP="007C052E">
      <w:pPr>
        <w:jc w:val="both"/>
        <w:rPr>
          <w:rFonts w:ascii="Calibri Light" w:hAnsi="Calibri Light" w:cs="Calibri Light"/>
        </w:rPr>
      </w:pPr>
      <w:r>
        <w:rPr>
          <w:noProof/>
          <w:lang w:val="en-US" w:eastAsia="en-US"/>
        </w:rPr>
        <w:drawing>
          <wp:inline distT="0" distB="0" distL="0" distR="0" wp14:anchorId="5749CEB2" wp14:editId="5132950E">
            <wp:extent cx="5400675" cy="1000760"/>
            <wp:effectExtent l="0" t="0" r="9525" b="8890"/>
            <wp:docPr id="193633893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8933" name="Imagen 1" descr="Texto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D659" w14:textId="77777777" w:rsidR="007C052E" w:rsidRPr="00653ED5" w:rsidRDefault="007C052E" w:rsidP="007C052E">
      <w:pPr>
        <w:jc w:val="both"/>
        <w:rPr>
          <w:rFonts w:ascii="Calibri Light" w:hAnsi="Calibri Light" w:cs="Calibri Light"/>
          <w:b/>
          <w:bCs/>
        </w:rPr>
      </w:pPr>
    </w:p>
    <w:p w14:paraId="25CC1489" w14:textId="55559CC6" w:rsidR="007C052E" w:rsidRPr="00653ED5" w:rsidRDefault="00DF65CB" w:rsidP="007C052E">
      <w:pPr>
        <w:jc w:val="both"/>
        <w:rPr>
          <w:rFonts w:ascii="Calibri Light" w:hAnsi="Calibri Light" w:cs="Calibri Light"/>
          <w:b/>
          <w:bCs/>
        </w:rPr>
      </w:pPr>
      <w:r>
        <w:rPr>
          <w:noProof/>
          <w:lang w:val="en-US" w:eastAsia="en-US"/>
        </w:rPr>
        <w:drawing>
          <wp:inline distT="0" distB="0" distL="0" distR="0" wp14:anchorId="506C3AFC" wp14:editId="739281F2">
            <wp:extent cx="5400675" cy="785495"/>
            <wp:effectExtent l="0" t="0" r="9525" b="0"/>
            <wp:docPr id="102280768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07688" name="Imagen 1" descr="Texto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33E6" w14:textId="77777777" w:rsidR="007C052E" w:rsidRDefault="007C052E" w:rsidP="007C052E">
      <w:pPr>
        <w:jc w:val="both"/>
        <w:rPr>
          <w:rFonts w:ascii="Calibri Light" w:hAnsi="Calibri Light" w:cs="Calibri Light"/>
          <w:b/>
          <w:bCs/>
        </w:rPr>
      </w:pPr>
    </w:p>
    <w:p w14:paraId="072A3DB2" w14:textId="3D5CD1EE" w:rsidR="007C052E" w:rsidRDefault="6237709A" w:rsidP="085D34C8">
      <w:pPr>
        <w:jc w:val="both"/>
        <w:rPr>
          <w:rFonts w:eastAsia="Arial" w:cs="Arial"/>
        </w:rPr>
      </w:pPr>
      <w:r w:rsidRPr="085D34C8">
        <w:rPr>
          <w:rFonts w:eastAsia="Arial" w:cs="Arial"/>
        </w:rPr>
        <w:t xml:space="preserve">Desde la consola de </w:t>
      </w:r>
      <w:r w:rsidR="70A4357F" w:rsidRPr="085D34C8">
        <w:rPr>
          <w:rFonts w:eastAsia="Arial" w:cs="Arial"/>
        </w:rPr>
        <w:t>OKD,</w:t>
      </w:r>
      <w:r w:rsidRPr="085D34C8">
        <w:rPr>
          <w:rFonts w:eastAsia="Arial" w:cs="Arial"/>
        </w:rPr>
        <w:t xml:space="preserve"> podemos ver que están creados los machineconfig para cada tipo de nodo:</w:t>
      </w:r>
    </w:p>
    <w:p w14:paraId="6C00EC53" w14:textId="77777777" w:rsidR="000538EF" w:rsidRDefault="000538EF" w:rsidP="007C052E">
      <w:pPr>
        <w:jc w:val="both"/>
        <w:rPr>
          <w:rFonts w:ascii="Calibri Light" w:hAnsi="Calibri Light" w:cs="Calibri Light"/>
        </w:rPr>
      </w:pPr>
    </w:p>
    <w:p w14:paraId="45D134B4" w14:textId="45D8BA01" w:rsidR="000538EF" w:rsidRDefault="000538EF" w:rsidP="007C052E">
      <w:pPr>
        <w:jc w:val="both"/>
        <w:rPr>
          <w:rFonts w:ascii="Calibri Light" w:hAnsi="Calibri Light" w:cs="Calibri Light"/>
        </w:rPr>
      </w:pPr>
      <w:r>
        <w:rPr>
          <w:noProof/>
          <w:lang w:val="en-US" w:eastAsia="en-US"/>
        </w:rPr>
        <w:drawing>
          <wp:inline distT="0" distB="0" distL="0" distR="0" wp14:anchorId="26649F77" wp14:editId="3F8A51B0">
            <wp:extent cx="5400675" cy="2343150"/>
            <wp:effectExtent l="0" t="0" r="9525" b="0"/>
            <wp:docPr id="186899337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93374" name="Imagen 1" descr="Interfaz de usuario gráfica, Aplicación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820F" w14:textId="77777777" w:rsidR="000538EF" w:rsidRDefault="000538EF" w:rsidP="007C052E">
      <w:pPr>
        <w:jc w:val="both"/>
        <w:rPr>
          <w:rFonts w:ascii="Calibri Light" w:hAnsi="Calibri Light" w:cs="Calibri Light"/>
        </w:rPr>
      </w:pPr>
    </w:p>
    <w:p w14:paraId="32477E6E" w14:textId="77777777" w:rsidR="000538EF" w:rsidRDefault="000538EF" w:rsidP="007C052E">
      <w:pPr>
        <w:jc w:val="both"/>
        <w:rPr>
          <w:rFonts w:ascii="Calibri Light" w:hAnsi="Calibri Light" w:cs="Calibri Light"/>
        </w:rPr>
      </w:pPr>
    </w:p>
    <w:p w14:paraId="0FD0A4BB" w14:textId="01BE5DF2" w:rsidR="000538EF" w:rsidRDefault="0FF54618" w:rsidP="00A90A2A">
      <w:pPr>
        <w:pStyle w:val="Ttulo4"/>
      </w:pPr>
      <w:bookmarkStart w:id="30" w:name="_Toc854667407"/>
      <w:r>
        <w:t>Migración de los routers de ingress a los nodos infra</w:t>
      </w:r>
      <w:bookmarkEnd w:id="30"/>
    </w:p>
    <w:p w14:paraId="09B8B026" w14:textId="77777777" w:rsidR="00A90A2A" w:rsidRDefault="00A90A2A" w:rsidP="085D34C8">
      <w:pPr>
        <w:rPr>
          <w:rFonts w:eastAsia="Arial" w:cs="Arial"/>
        </w:rPr>
      </w:pPr>
    </w:p>
    <w:p w14:paraId="776BC030" w14:textId="33DFF110" w:rsidR="00A90A2A" w:rsidRDefault="12A5A9B5" w:rsidP="085D34C8">
      <w:pPr>
        <w:rPr>
          <w:rFonts w:eastAsia="Arial" w:cs="Arial"/>
        </w:rPr>
      </w:pPr>
      <w:r w:rsidRPr="085D34C8">
        <w:rPr>
          <w:rFonts w:eastAsia="Arial" w:cs="Arial"/>
        </w:rPr>
        <w:t>Para poder migrar los routers de ingress de la plataforma necesitamos ejecutar el siguiente comando en nuestro nodo bastión:</w:t>
      </w:r>
    </w:p>
    <w:p w14:paraId="0DCBA262" w14:textId="77777777" w:rsidR="000E0AC8" w:rsidRDefault="000E0AC8" w:rsidP="085D34C8">
      <w:pPr>
        <w:rPr>
          <w:rFonts w:eastAsia="Arial" w:cs="Arial"/>
        </w:rPr>
      </w:pPr>
    </w:p>
    <w:p w14:paraId="0F842AAE" w14:textId="0DAD7D92" w:rsidR="000E0AC8" w:rsidRPr="00FD4922" w:rsidRDefault="12A5A9B5" w:rsidP="085D34C8">
      <w:pPr>
        <w:shd w:val="clear" w:color="auto" w:fill="000000" w:themeFill="text1"/>
        <w:rPr>
          <w:rFonts w:ascii="Consolas" w:eastAsia="Consolas" w:hAnsi="Consolas" w:cs="Consolas"/>
          <w:b/>
          <w:bCs/>
          <w:lang w:val="en-US"/>
        </w:rPr>
      </w:pPr>
      <w:r w:rsidRPr="00FD4922">
        <w:rPr>
          <w:rFonts w:ascii="Consolas" w:eastAsia="Consolas" w:hAnsi="Consolas" w:cs="Consolas"/>
          <w:b/>
          <w:bCs/>
          <w:lang w:val="en-US"/>
        </w:rPr>
        <w:t xml:space="preserve">oc patch </w:t>
      </w:r>
      <w:proofErr w:type="spellStart"/>
      <w:r w:rsidRPr="00FD4922">
        <w:rPr>
          <w:rFonts w:ascii="Consolas" w:eastAsia="Consolas" w:hAnsi="Consolas" w:cs="Consolas"/>
          <w:b/>
          <w:bCs/>
          <w:lang w:val="en-US"/>
        </w:rPr>
        <w:t>ingresscontroller</w:t>
      </w:r>
      <w:proofErr w:type="spellEnd"/>
      <w:r w:rsidRPr="00FD4922">
        <w:rPr>
          <w:rFonts w:ascii="Consolas" w:eastAsia="Consolas" w:hAnsi="Consolas" w:cs="Consolas"/>
          <w:b/>
          <w:bCs/>
          <w:lang w:val="en-US"/>
        </w:rPr>
        <w:t xml:space="preserve"> default -</w:t>
      </w:r>
      <w:proofErr w:type="gramStart"/>
      <w:r w:rsidRPr="00FD4922">
        <w:rPr>
          <w:rFonts w:ascii="Consolas" w:eastAsia="Consolas" w:hAnsi="Consolas" w:cs="Consolas"/>
          <w:b/>
          <w:bCs/>
          <w:lang w:val="en-US"/>
        </w:rPr>
        <w:t>n openshift</w:t>
      </w:r>
      <w:proofErr w:type="gramEnd"/>
      <w:r w:rsidRPr="00FD4922">
        <w:rPr>
          <w:rFonts w:ascii="Consolas" w:eastAsia="Consolas" w:hAnsi="Consolas" w:cs="Consolas"/>
          <w:b/>
          <w:bCs/>
          <w:lang w:val="en-US"/>
        </w:rPr>
        <w:t>-ingress-operator --type=merge --patch</w:t>
      </w:r>
      <w:proofErr w:type="gramStart"/>
      <w:r w:rsidRPr="00FD4922">
        <w:rPr>
          <w:rFonts w:ascii="Consolas" w:eastAsia="Consolas" w:hAnsi="Consolas" w:cs="Consolas"/>
          <w:b/>
          <w:bCs/>
          <w:lang w:val="en-US"/>
        </w:rPr>
        <w:t>='{"</w:t>
      </w:r>
      <w:proofErr w:type="gramEnd"/>
      <w:r w:rsidRPr="00FD4922">
        <w:rPr>
          <w:rFonts w:ascii="Consolas" w:eastAsia="Consolas" w:hAnsi="Consolas" w:cs="Consolas"/>
          <w:b/>
          <w:bCs/>
          <w:lang w:val="en-US"/>
        </w:rPr>
        <w:t>spec</w:t>
      </w:r>
      <w:proofErr w:type="gramStart"/>
      <w:r w:rsidRPr="00FD4922">
        <w:rPr>
          <w:rFonts w:ascii="Consolas" w:eastAsia="Consolas" w:hAnsi="Consolas" w:cs="Consolas"/>
          <w:b/>
          <w:bCs/>
          <w:lang w:val="en-US"/>
        </w:rPr>
        <w:t>":{</w:t>
      </w:r>
      <w:proofErr w:type="gramEnd"/>
      <w:r w:rsidRPr="00FD4922">
        <w:rPr>
          <w:rFonts w:ascii="Consolas" w:eastAsia="Consolas" w:hAnsi="Consolas" w:cs="Consolas"/>
          <w:b/>
          <w:bCs/>
          <w:lang w:val="en-US"/>
        </w:rPr>
        <w:t>"</w:t>
      </w:r>
      <w:proofErr w:type="spellStart"/>
      <w:r w:rsidRPr="00FD4922">
        <w:rPr>
          <w:rFonts w:ascii="Consolas" w:eastAsia="Consolas" w:hAnsi="Consolas" w:cs="Consolas"/>
          <w:b/>
          <w:bCs/>
          <w:lang w:val="en-US"/>
        </w:rPr>
        <w:t>nodePlacement</w:t>
      </w:r>
      <w:proofErr w:type="spellEnd"/>
      <w:proofErr w:type="gramStart"/>
      <w:r w:rsidRPr="00FD4922">
        <w:rPr>
          <w:rFonts w:ascii="Consolas" w:eastAsia="Consolas" w:hAnsi="Consolas" w:cs="Consolas"/>
          <w:b/>
          <w:bCs/>
          <w:lang w:val="en-US"/>
        </w:rPr>
        <w:t>":{</w:t>
      </w:r>
      <w:proofErr w:type="gramEnd"/>
      <w:r w:rsidRPr="00FD4922">
        <w:rPr>
          <w:rFonts w:ascii="Consolas" w:eastAsia="Consolas" w:hAnsi="Consolas" w:cs="Consolas"/>
          <w:b/>
          <w:bCs/>
          <w:lang w:val="en-US"/>
        </w:rPr>
        <w:t>"</w:t>
      </w:r>
      <w:proofErr w:type="spellStart"/>
      <w:r w:rsidRPr="00FD4922">
        <w:rPr>
          <w:rFonts w:ascii="Consolas" w:eastAsia="Consolas" w:hAnsi="Consolas" w:cs="Consolas"/>
          <w:b/>
          <w:bCs/>
          <w:lang w:val="en-US"/>
        </w:rPr>
        <w:t>nodeSelector</w:t>
      </w:r>
      <w:proofErr w:type="spellEnd"/>
      <w:proofErr w:type="gramStart"/>
      <w:r w:rsidRPr="00FD4922">
        <w:rPr>
          <w:rFonts w:ascii="Consolas" w:eastAsia="Consolas" w:hAnsi="Consolas" w:cs="Consolas"/>
          <w:b/>
          <w:bCs/>
          <w:lang w:val="en-US"/>
        </w:rPr>
        <w:t>": {</w:t>
      </w:r>
      <w:proofErr w:type="gramEnd"/>
      <w:r w:rsidRPr="00FD4922">
        <w:rPr>
          <w:rFonts w:ascii="Consolas" w:eastAsia="Consolas" w:hAnsi="Consolas" w:cs="Consolas"/>
          <w:b/>
          <w:bCs/>
          <w:lang w:val="en-US"/>
        </w:rPr>
        <w:t>"</w:t>
      </w:r>
      <w:proofErr w:type="spellStart"/>
      <w:r w:rsidRPr="00FD4922">
        <w:rPr>
          <w:rFonts w:ascii="Consolas" w:eastAsia="Consolas" w:hAnsi="Consolas" w:cs="Consolas"/>
          <w:b/>
          <w:bCs/>
          <w:lang w:val="en-US"/>
        </w:rPr>
        <w:t>matchLabels</w:t>
      </w:r>
      <w:proofErr w:type="spellEnd"/>
      <w:proofErr w:type="gramStart"/>
      <w:r w:rsidRPr="00FD4922">
        <w:rPr>
          <w:rFonts w:ascii="Consolas" w:eastAsia="Consolas" w:hAnsi="Consolas" w:cs="Consolas"/>
          <w:b/>
          <w:bCs/>
          <w:lang w:val="en-US"/>
        </w:rPr>
        <w:t>":{</w:t>
      </w:r>
      <w:proofErr w:type="gramEnd"/>
      <w:r w:rsidRPr="00FD4922">
        <w:rPr>
          <w:rFonts w:ascii="Consolas" w:eastAsia="Consolas" w:hAnsi="Consolas" w:cs="Consolas"/>
          <w:b/>
          <w:bCs/>
          <w:lang w:val="en-US"/>
        </w:rPr>
        <w:t>"node-role.kubernetes.io/infra":</w:t>
      </w:r>
      <w:proofErr w:type="gramStart"/>
      <w:r w:rsidRPr="00FD4922">
        <w:rPr>
          <w:rFonts w:ascii="Consolas" w:eastAsia="Consolas" w:hAnsi="Consolas" w:cs="Consolas"/>
          <w:b/>
          <w:bCs/>
          <w:lang w:val="en-US"/>
        </w:rPr>
        <w:t>""}}}}}</w:t>
      </w:r>
      <w:proofErr w:type="gramEnd"/>
      <w:r w:rsidRPr="00FD4922">
        <w:rPr>
          <w:rFonts w:ascii="Consolas" w:eastAsia="Consolas" w:hAnsi="Consolas" w:cs="Consolas"/>
          <w:b/>
          <w:bCs/>
          <w:lang w:val="en-US"/>
        </w:rPr>
        <w:t>'</w:t>
      </w:r>
    </w:p>
    <w:p w14:paraId="3659E52F" w14:textId="77777777" w:rsidR="000E0AC8" w:rsidRPr="000E0AC8" w:rsidRDefault="000E0AC8" w:rsidP="085D34C8">
      <w:pPr>
        <w:rPr>
          <w:rFonts w:ascii="Consolas" w:eastAsia="Consolas" w:hAnsi="Consolas" w:cs="Consolas"/>
          <w:b/>
          <w:bCs/>
          <w:sz w:val="16"/>
          <w:szCs w:val="16"/>
          <w:lang w:val="en-US"/>
        </w:rPr>
      </w:pPr>
    </w:p>
    <w:p w14:paraId="4A7488DA" w14:textId="7353DC66" w:rsidR="000E0AC8" w:rsidRDefault="12A5A9B5" w:rsidP="000E0AC8">
      <w:pPr>
        <w:pStyle w:val="Ttulo5"/>
      </w:pPr>
      <w:r w:rsidRPr="085D34C8">
        <w:rPr>
          <w:lang w:val="en-US"/>
        </w:rPr>
        <w:t xml:space="preserve"> </w:t>
      </w:r>
      <w:bookmarkStart w:id="31" w:name="_Toc1824584302"/>
      <w:r>
        <w:t>Migración de la registry a los nodos infra</w:t>
      </w:r>
      <w:bookmarkEnd w:id="31"/>
    </w:p>
    <w:p w14:paraId="686EE1E4" w14:textId="06D3478A" w:rsidR="000E0AC8" w:rsidRDefault="000E0AC8" w:rsidP="000E0AC8"/>
    <w:p w14:paraId="3168BE80" w14:textId="54FC6EE5" w:rsidR="000E0AC8" w:rsidRDefault="12A5A9B5" w:rsidP="000E0AC8">
      <w:pPr>
        <w:rPr>
          <w:rFonts w:ascii="Calibri Light" w:hAnsi="Calibri Light" w:cs="Calibri Light"/>
        </w:rPr>
      </w:pPr>
      <w:r w:rsidRPr="085D34C8">
        <w:rPr>
          <w:rFonts w:ascii="Calibri Light" w:hAnsi="Calibri Light" w:cs="Calibri Light"/>
        </w:rPr>
        <w:t xml:space="preserve">El siguiente comando realiza la migración de la registry desde </w:t>
      </w:r>
      <w:r w:rsidR="0AE433AF" w:rsidRPr="085D34C8">
        <w:rPr>
          <w:rFonts w:ascii="Calibri Light" w:hAnsi="Calibri Light" w:cs="Calibri Light"/>
        </w:rPr>
        <w:t>los nodos</w:t>
      </w:r>
      <w:r w:rsidRPr="085D34C8">
        <w:rPr>
          <w:rFonts w:ascii="Calibri Light" w:hAnsi="Calibri Light" w:cs="Calibri Light"/>
        </w:rPr>
        <w:t xml:space="preserve"> master hacia los infra:</w:t>
      </w:r>
    </w:p>
    <w:p w14:paraId="582B4174" w14:textId="77777777" w:rsidR="000E0AC8" w:rsidRDefault="000E0AC8" w:rsidP="000E0AC8">
      <w:pPr>
        <w:rPr>
          <w:rFonts w:ascii="Calibri Light" w:hAnsi="Calibri Light" w:cs="Calibri Light"/>
        </w:rPr>
      </w:pPr>
    </w:p>
    <w:p w14:paraId="1CFC432A" w14:textId="2A34A276" w:rsidR="000E0AC8" w:rsidRPr="00FD4922" w:rsidRDefault="000E0AC8" w:rsidP="327FF483">
      <w:pPr>
        <w:shd w:val="clear" w:color="auto" w:fill="000000" w:themeFill="text1"/>
        <w:rPr>
          <w:rFonts w:ascii="Consolas" w:hAnsi="Consolas" w:cs="Calibri Light"/>
          <w:b/>
          <w:bCs/>
          <w:sz w:val="16"/>
          <w:szCs w:val="16"/>
          <w:lang w:val="en-US"/>
        </w:rPr>
      </w:pPr>
      <w:r w:rsidRPr="00FD4922">
        <w:rPr>
          <w:rFonts w:ascii="Consolas" w:hAnsi="Consolas" w:cs="Calibri Light"/>
          <w:b/>
          <w:bCs/>
          <w:sz w:val="16"/>
          <w:szCs w:val="16"/>
          <w:lang w:val="en-US"/>
        </w:rPr>
        <w:lastRenderedPageBreak/>
        <w:t>oc patch configs.imageregistry.operator.openshift.io/cluster -</w:t>
      </w:r>
      <w:proofErr w:type="gramStart"/>
      <w:r w:rsidRPr="00FD4922">
        <w:rPr>
          <w:rFonts w:ascii="Consolas" w:hAnsi="Consolas" w:cs="Calibri Light"/>
          <w:b/>
          <w:bCs/>
          <w:sz w:val="16"/>
          <w:szCs w:val="16"/>
          <w:lang w:val="en-US"/>
        </w:rPr>
        <w:t>n openshift</w:t>
      </w:r>
      <w:proofErr w:type="gramEnd"/>
      <w:r w:rsidRPr="00FD4922">
        <w:rPr>
          <w:rFonts w:ascii="Consolas" w:hAnsi="Consolas" w:cs="Calibri Light"/>
          <w:b/>
          <w:bCs/>
          <w:sz w:val="16"/>
          <w:szCs w:val="16"/>
          <w:lang w:val="en-US"/>
        </w:rPr>
        <w:t>-image-</w:t>
      </w:r>
      <w:proofErr w:type="gramStart"/>
      <w:r w:rsidRPr="00FD4922">
        <w:rPr>
          <w:rFonts w:ascii="Consolas" w:hAnsi="Consolas" w:cs="Calibri Light"/>
          <w:b/>
          <w:bCs/>
          <w:sz w:val="16"/>
          <w:szCs w:val="16"/>
          <w:lang w:val="en-US"/>
        </w:rPr>
        <w:t>registry --type</w:t>
      </w:r>
      <w:proofErr w:type="gramEnd"/>
      <w:r w:rsidRPr="00FD4922">
        <w:rPr>
          <w:rFonts w:ascii="Consolas" w:hAnsi="Consolas" w:cs="Calibri Light"/>
          <w:b/>
          <w:bCs/>
          <w:sz w:val="16"/>
          <w:szCs w:val="16"/>
          <w:lang w:val="en-US"/>
        </w:rPr>
        <w:t>=merge --</w:t>
      </w:r>
      <w:proofErr w:type="gramStart"/>
      <w:r w:rsidRPr="00FD4922">
        <w:rPr>
          <w:rFonts w:ascii="Consolas" w:hAnsi="Consolas" w:cs="Calibri Light"/>
          <w:b/>
          <w:bCs/>
          <w:sz w:val="16"/>
          <w:szCs w:val="16"/>
          <w:lang w:val="en-US"/>
        </w:rPr>
        <w:t>patch '{</w:t>
      </w:r>
      <w:proofErr w:type="gramEnd"/>
      <w:r w:rsidRPr="00FD4922">
        <w:rPr>
          <w:rFonts w:ascii="Consolas" w:hAnsi="Consolas" w:cs="Calibri Light"/>
          <w:b/>
          <w:bCs/>
          <w:sz w:val="16"/>
          <w:szCs w:val="16"/>
          <w:lang w:val="en-US"/>
        </w:rPr>
        <w:t>"spec</w:t>
      </w:r>
      <w:proofErr w:type="gramStart"/>
      <w:r w:rsidRPr="00FD4922">
        <w:rPr>
          <w:rFonts w:ascii="Consolas" w:hAnsi="Consolas" w:cs="Calibri Light"/>
          <w:b/>
          <w:bCs/>
          <w:sz w:val="16"/>
          <w:szCs w:val="16"/>
          <w:lang w:val="en-US"/>
        </w:rPr>
        <w:t>":{</w:t>
      </w:r>
      <w:proofErr w:type="gramEnd"/>
      <w:r w:rsidRPr="00FD4922">
        <w:rPr>
          <w:rFonts w:ascii="Consolas" w:hAnsi="Consolas" w:cs="Calibri Light"/>
          <w:b/>
          <w:bCs/>
          <w:sz w:val="16"/>
          <w:szCs w:val="16"/>
          <w:lang w:val="en-US"/>
        </w:rPr>
        <w:t>"</w:t>
      </w:r>
      <w:proofErr w:type="spellStart"/>
      <w:r w:rsidRPr="00FD4922">
        <w:rPr>
          <w:rFonts w:ascii="Consolas" w:hAnsi="Consolas" w:cs="Calibri Light"/>
          <w:b/>
          <w:bCs/>
          <w:sz w:val="16"/>
          <w:szCs w:val="16"/>
          <w:lang w:val="en-US"/>
        </w:rPr>
        <w:t>nodeSelector</w:t>
      </w:r>
      <w:proofErr w:type="spellEnd"/>
      <w:proofErr w:type="gramStart"/>
      <w:r w:rsidRPr="00FD4922">
        <w:rPr>
          <w:rFonts w:ascii="Consolas" w:hAnsi="Consolas" w:cs="Calibri Light"/>
          <w:b/>
          <w:bCs/>
          <w:sz w:val="16"/>
          <w:szCs w:val="16"/>
          <w:lang w:val="en-US"/>
        </w:rPr>
        <w:t>":{</w:t>
      </w:r>
      <w:proofErr w:type="gramEnd"/>
      <w:r w:rsidRPr="00FD4922">
        <w:rPr>
          <w:rFonts w:ascii="Consolas" w:hAnsi="Consolas" w:cs="Calibri Light"/>
          <w:b/>
          <w:bCs/>
          <w:sz w:val="16"/>
          <w:szCs w:val="16"/>
          <w:lang w:val="en-US"/>
        </w:rPr>
        <w:t>"node-role.kubernetes.io/infra":</w:t>
      </w:r>
      <w:proofErr w:type="gramStart"/>
      <w:r w:rsidRPr="00FD4922">
        <w:rPr>
          <w:rFonts w:ascii="Consolas" w:hAnsi="Consolas" w:cs="Calibri Light"/>
          <w:b/>
          <w:bCs/>
          <w:sz w:val="16"/>
          <w:szCs w:val="16"/>
          <w:lang w:val="en-US"/>
        </w:rPr>
        <w:t>""}}}</w:t>
      </w:r>
      <w:proofErr w:type="gramEnd"/>
      <w:r w:rsidRPr="00FD4922">
        <w:rPr>
          <w:rFonts w:ascii="Consolas" w:hAnsi="Consolas" w:cs="Calibri Light"/>
          <w:b/>
          <w:bCs/>
          <w:sz w:val="16"/>
          <w:szCs w:val="16"/>
          <w:lang w:val="en-US"/>
        </w:rPr>
        <w:t xml:space="preserve">'     </w:t>
      </w:r>
    </w:p>
    <w:p w14:paraId="209E81FB" w14:textId="77777777" w:rsidR="000E0AC8" w:rsidRDefault="000E0AC8" w:rsidP="000E0AC8">
      <w:pPr>
        <w:shd w:val="clear" w:color="auto" w:fill="000000" w:themeFill="text1"/>
        <w:rPr>
          <w:rFonts w:ascii="Consolas" w:hAnsi="Consolas" w:cs="Calibri Light"/>
          <w:b/>
          <w:bCs/>
          <w:sz w:val="16"/>
          <w:szCs w:val="16"/>
          <w:lang w:val="en-US"/>
        </w:rPr>
      </w:pPr>
    </w:p>
    <w:p w14:paraId="57DA7D16" w14:textId="77777777" w:rsidR="000E0AC8" w:rsidRDefault="000E0AC8" w:rsidP="000E0AC8">
      <w:pPr>
        <w:shd w:val="clear" w:color="auto" w:fill="000000" w:themeFill="text1"/>
        <w:rPr>
          <w:rFonts w:ascii="Consolas" w:hAnsi="Consolas" w:cs="Calibri Light"/>
          <w:b/>
          <w:bCs/>
          <w:sz w:val="16"/>
          <w:szCs w:val="16"/>
          <w:lang w:val="en-US"/>
        </w:rPr>
      </w:pPr>
    </w:p>
    <w:p w14:paraId="64CCEB7A" w14:textId="77777777" w:rsidR="000E0AC8" w:rsidRPr="00F11014" w:rsidRDefault="000E0AC8" w:rsidP="000E0AC8">
      <w:pPr>
        <w:rPr>
          <w:lang w:val="en-US"/>
        </w:rPr>
      </w:pPr>
    </w:p>
    <w:p w14:paraId="587E4BCE" w14:textId="6C37C97E" w:rsidR="000E0AC8" w:rsidRDefault="4D0F09E1" w:rsidP="00746C30">
      <w:pPr>
        <w:pStyle w:val="Ttulo5"/>
      </w:pPr>
      <w:bookmarkStart w:id="32" w:name="_Toc518821053"/>
      <w:r>
        <w:t>Patcheo de nodos master como noscheduleable</w:t>
      </w:r>
      <w:bookmarkEnd w:id="32"/>
    </w:p>
    <w:p w14:paraId="34C9F734" w14:textId="77777777" w:rsidR="00746C30" w:rsidRDefault="00746C30" w:rsidP="00746C30"/>
    <w:p w14:paraId="58F6FA37" w14:textId="461FD471" w:rsidR="00746C30" w:rsidRDefault="4D0F09E1" w:rsidP="085D34C8">
      <w:pPr>
        <w:rPr>
          <w:rFonts w:eastAsia="Arial" w:cs="Arial"/>
        </w:rPr>
      </w:pPr>
      <w:r w:rsidRPr="085D34C8">
        <w:rPr>
          <w:rFonts w:eastAsia="Arial" w:cs="Arial"/>
        </w:rPr>
        <w:t>Esta tarea es necesaria para que los nodos master no corran pods de usuarios y se logra con la ejecución del siguiente comando:</w:t>
      </w:r>
    </w:p>
    <w:p w14:paraId="4DB84981" w14:textId="28F1DDED" w:rsidR="00746C30" w:rsidRPr="006F608D" w:rsidRDefault="00746C30" w:rsidP="3F9CB677">
      <w:pPr>
        <w:rPr>
          <w:rFonts w:ascii="Calibri Light" w:hAnsi="Calibri Light" w:cs="Calibri Light"/>
        </w:rPr>
      </w:pPr>
    </w:p>
    <w:p w14:paraId="5D0D60BC" w14:textId="77777777" w:rsidR="000E0AC8" w:rsidRPr="006F608D" w:rsidRDefault="000E0AC8" w:rsidP="000E0AC8"/>
    <w:p w14:paraId="6544E5AF" w14:textId="0720679E" w:rsidR="000E0AC8" w:rsidRDefault="2C6260F0" w:rsidP="00AC4620">
      <w:pPr>
        <w:pStyle w:val="Ttulo5"/>
      </w:pPr>
      <w:bookmarkStart w:id="33" w:name="_Toc84139606"/>
      <w:r>
        <w:t>Aumento de réplicas de los ingress routers</w:t>
      </w:r>
      <w:bookmarkEnd w:id="33"/>
    </w:p>
    <w:p w14:paraId="395536BD" w14:textId="77777777" w:rsidR="00AC4620" w:rsidRDefault="00AC4620" w:rsidP="00AC4620"/>
    <w:p w14:paraId="7A18A14E" w14:textId="7DF8C955" w:rsidR="00AC4620" w:rsidRDefault="00AC4620" w:rsidP="00AC4620">
      <w:r>
        <w:t xml:space="preserve">A efectos de garantizar mayor disponibilidad de los routers de ingress ante la caída de algún nodo </w:t>
      </w:r>
      <w:r w:rsidR="00D02486">
        <w:t>ejecutamos el siguiente comando</w:t>
      </w:r>
      <w:r>
        <w:t>:</w:t>
      </w:r>
    </w:p>
    <w:p w14:paraId="0008A1E3" w14:textId="77777777" w:rsidR="00AC4620" w:rsidRDefault="00AC4620" w:rsidP="00AC4620"/>
    <w:p w14:paraId="4CBC2BEA" w14:textId="18363F61" w:rsidR="00AC4620" w:rsidRPr="00FD4922" w:rsidRDefault="1B946D22" w:rsidP="085D34C8">
      <w:pPr>
        <w:shd w:val="clear" w:color="auto" w:fill="000000" w:themeFill="text1"/>
        <w:rPr>
          <w:rFonts w:ascii="Consolas" w:eastAsia="Consolas" w:hAnsi="Consolas" w:cs="Consolas"/>
          <w:lang w:val="en-US"/>
        </w:rPr>
      </w:pPr>
      <w:r w:rsidRPr="00FD4922">
        <w:rPr>
          <w:rFonts w:ascii="Consolas" w:eastAsia="Consolas" w:hAnsi="Consolas" w:cs="Consolas"/>
          <w:b/>
          <w:bCs/>
          <w:lang w:val="en-US"/>
        </w:rPr>
        <w:t xml:space="preserve">oc patch -n openshift-ingress-operator </w:t>
      </w:r>
      <w:proofErr w:type="spellStart"/>
      <w:r w:rsidRPr="00FD4922">
        <w:rPr>
          <w:rFonts w:ascii="Consolas" w:eastAsia="Consolas" w:hAnsi="Consolas" w:cs="Consolas"/>
          <w:b/>
          <w:bCs/>
          <w:lang w:val="en-US"/>
        </w:rPr>
        <w:t>ingresscontroller</w:t>
      </w:r>
      <w:proofErr w:type="spellEnd"/>
      <w:r w:rsidRPr="00FD4922">
        <w:rPr>
          <w:rFonts w:ascii="Consolas" w:eastAsia="Consolas" w:hAnsi="Consolas" w:cs="Consolas"/>
          <w:b/>
          <w:bCs/>
          <w:lang w:val="en-US"/>
        </w:rPr>
        <w:t>/default --</w:t>
      </w:r>
      <w:proofErr w:type="gramStart"/>
      <w:r w:rsidRPr="00FD4922">
        <w:rPr>
          <w:rFonts w:ascii="Consolas" w:eastAsia="Consolas" w:hAnsi="Consolas" w:cs="Consolas"/>
          <w:b/>
          <w:bCs/>
          <w:lang w:val="en-US"/>
        </w:rPr>
        <w:t>patch '{</w:t>
      </w:r>
      <w:proofErr w:type="gramEnd"/>
      <w:r w:rsidRPr="00FD4922">
        <w:rPr>
          <w:rFonts w:ascii="Consolas" w:eastAsia="Consolas" w:hAnsi="Consolas" w:cs="Consolas"/>
          <w:b/>
          <w:bCs/>
          <w:lang w:val="en-US"/>
        </w:rPr>
        <w:t>"spec</w:t>
      </w:r>
      <w:proofErr w:type="gramStart"/>
      <w:r w:rsidRPr="00FD4922">
        <w:rPr>
          <w:rFonts w:ascii="Consolas" w:eastAsia="Consolas" w:hAnsi="Consolas" w:cs="Consolas"/>
          <w:b/>
          <w:bCs/>
          <w:lang w:val="en-US"/>
        </w:rPr>
        <w:t>":{</w:t>
      </w:r>
      <w:proofErr w:type="gramEnd"/>
      <w:r w:rsidRPr="00FD4922">
        <w:rPr>
          <w:rFonts w:ascii="Consolas" w:eastAsia="Consolas" w:hAnsi="Consolas" w:cs="Consolas"/>
          <w:b/>
          <w:bCs/>
          <w:lang w:val="en-US"/>
        </w:rPr>
        <w:t xml:space="preserve">"replicas": </w:t>
      </w:r>
      <w:proofErr w:type="gramStart"/>
      <w:r w:rsidRPr="00FD4922">
        <w:rPr>
          <w:rFonts w:ascii="Consolas" w:eastAsia="Consolas" w:hAnsi="Consolas" w:cs="Consolas"/>
          <w:b/>
          <w:bCs/>
          <w:lang w:val="en-US"/>
        </w:rPr>
        <w:t>3}}'</w:t>
      </w:r>
      <w:proofErr w:type="gramEnd"/>
      <w:r w:rsidRPr="00FD4922">
        <w:rPr>
          <w:rFonts w:ascii="Consolas" w:eastAsia="Consolas" w:hAnsi="Consolas" w:cs="Consolas"/>
          <w:b/>
          <w:bCs/>
          <w:lang w:val="en-US"/>
        </w:rPr>
        <w:t xml:space="preserve"> --type=merge</w:t>
      </w:r>
    </w:p>
    <w:p w14:paraId="59BF90A4" w14:textId="77777777" w:rsidR="00AC4620" w:rsidRPr="00AC4620" w:rsidRDefault="00AC4620" w:rsidP="00AC4620">
      <w:pPr>
        <w:rPr>
          <w:lang w:val="en-US"/>
        </w:rPr>
      </w:pPr>
    </w:p>
    <w:p w14:paraId="71A4AED3" w14:textId="13E0BD36" w:rsidR="007A5ABE" w:rsidRDefault="1DE05306" w:rsidP="085D34C8">
      <w:pPr>
        <w:rPr>
          <w:rFonts w:eastAsia="Arial" w:cs="Arial"/>
        </w:rPr>
      </w:pPr>
      <w:r w:rsidRPr="085D34C8">
        <w:rPr>
          <w:rFonts w:eastAsia="Arial" w:cs="Arial"/>
        </w:rPr>
        <w:t xml:space="preserve">Este aumento en la cantidad de </w:t>
      </w:r>
      <w:r w:rsidR="274446DC" w:rsidRPr="085D34C8">
        <w:rPr>
          <w:rFonts w:eastAsia="Arial" w:cs="Arial"/>
        </w:rPr>
        <w:t>réplicas</w:t>
      </w:r>
      <w:r w:rsidRPr="085D34C8">
        <w:rPr>
          <w:rFonts w:eastAsia="Arial" w:cs="Arial"/>
        </w:rPr>
        <w:t xml:space="preserve"> de ingress router la podemos verificar con el siguiente comando:</w:t>
      </w:r>
    </w:p>
    <w:p w14:paraId="068717E8" w14:textId="77777777" w:rsidR="007A5ABE" w:rsidRDefault="007A5ABE" w:rsidP="085D34C8">
      <w:pPr>
        <w:rPr>
          <w:rFonts w:eastAsia="Arial" w:cs="Arial"/>
        </w:rPr>
      </w:pPr>
    </w:p>
    <w:p w14:paraId="55D1716D" w14:textId="2151F14A" w:rsidR="005A5B6F" w:rsidRDefault="00EE0884" w:rsidP="00AC4620">
      <w:pPr>
        <w:rPr>
          <w:rFonts w:ascii="Calibri Light" w:hAnsi="Calibri Light" w:cs="Calibri Light"/>
        </w:rPr>
      </w:pPr>
      <w:r w:rsidRPr="00EE0884">
        <w:rPr>
          <w:rFonts w:ascii="Calibri Light" w:hAnsi="Calibri Light" w:cs="Calibri Light"/>
          <w:noProof/>
        </w:rPr>
        <w:drawing>
          <wp:inline distT="0" distB="0" distL="0" distR="0" wp14:anchorId="5FA279C0" wp14:editId="38EF4104">
            <wp:extent cx="5400675" cy="795655"/>
            <wp:effectExtent l="0" t="0" r="9525" b="4445"/>
            <wp:docPr id="14904932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93257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7669" w14:textId="77777777" w:rsidR="005A5B6F" w:rsidRDefault="005A5B6F" w:rsidP="085D34C8">
      <w:pPr>
        <w:rPr>
          <w:rFonts w:eastAsia="Arial" w:cs="Arial"/>
        </w:rPr>
      </w:pPr>
    </w:p>
    <w:p w14:paraId="523E041B" w14:textId="09FF33ED" w:rsidR="005A5B6F" w:rsidRDefault="66012A5C" w:rsidP="085D34C8">
      <w:pPr>
        <w:rPr>
          <w:rFonts w:eastAsia="Arial" w:cs="Arial"/>
        </w:rPr>
      </w:pPr>
      <w:r w:rsidRPr="085D34C8">
        <w:rPr>
          <w:rFonts w:eastAsia="Arial" w:cs="Arial"/>
        </w:rPr>
        <w:t>Como podemos ver tenemos corriendo un router de ingress en cada uno de los nodos infra del cluster.</w:t>
      </w:r>
    </w:p>
    <w:p w14:paraId="36084D62" w14:textId="77777777" w:rsidR="00483085" w:rsidRDefault="00483085" w:rsidP="085D34C8">
      <w:pPr>
        <w:rPr>
          <w:rFonts w:eastAsia="Arial" w:cs="Arial"/>
          <w:sz w:val="24"/>
          <w:szCs w:val="24"/>
        </w:rPr>
      </w:pPr>
    </w:p>
    <w:p w14:paraId="08E950B6" w14:textId="7379345D" w:rsidR="00483085" w:rsidRDefault="472CEAE5" w:rsidP="085D34C8">
      <w:pPr>
        <w:pStyle w:val="Ttulo5"/>
        <w:rPr>
          <w:sz w:val="24"/>
          <w:szCs w:val="24"/>
        </w:rPr>
      </w:pPr>
      <w:bookmarkStart w:id="34" w:name="_Toc125206423"/>
      <w:r w:rsidRPr="085D34C8">
        <w:rPr>
          <w:sz w:val="24"/>
          <w:szCs w:val="24"/>
        </w:rPr>
        <w:t>configuración</w:t>
      </w:r>
      <w:r w:rsidR="53D45037" w:rsidRPr="085D34C8">
        <w:rPr>
          <w:sz w:val="24"/>
          <w:szCs w:val="24"/>
        </w:rPr>
        <w:t xml:space="preserve"> de la registry </w:t>
      </w:r>
      <w:r w:rsidRPr="085D34C8">
        <w:rPr>
          <w:sz w:val="24"/>
          <w:szCs w:val="24"/>
        </w:rPr>
        <w:t>y creación de</w:t>
      </w:r>
      <w:r w:rsidR="4B3F4F5E" w:rsidRPr="085D34C8">
        <w:rPr>
          <w:sz w:val="24"/>
          <w:szCs w:val="24"/>
        </w:rPr>
        <w:t xml:space="preserve"> </w:t>
      </w:r>
      <w:proofErr w:type="spellStart"/>
      <w:r w:rsidR="4B3F4F5E" w:rsidRPr="085D34C8">
        <w:rPr>
          <w:sz w:val="24"/>
          <w:szCs w:val="24"/>
        </w:rPr>
        <w:t>sc</w:t>
      </w:r>
      <w:proofErr w:type="spellEnd"/>
      <w:r w:rsidR="4B3F4F5E" w:rsidRPr="085D34C8">
        <w:rPr>
          <w:sz w:val="24"/>
          <w:szCs w:val="24"/>
        </w:rPr>
        <w:t>,</w:t>
      </w:r>
      <w:r w:rsidRPr="085D34C8">
        <w:rPr>
          <w:sz w:val="24"/>
          <w:szCs w:val="24"/>
        </w:rPr>
        <w:t xml:space="preserve"> </w:t>
      </w:r>
      <w:r w:rsidR="4664337C" w:rsidRPr="085D34C8">
        <w:rPr>
          <w:sz w:val="24"/>
          <w:szCs w:val="24"/>
        </w:rPr>
        <w:t xml:space="preserve">y </w:t>
      </w:r>
      <w:proofErr w:type="spellStart"/>
      <w:r w:rsidR="4664337C" w:rsidRPr="085D34C8">
        <w:rPr>
          <w:sz w:val="24"/>
          <w:szCs w:val="24"/>
        </w:rPr>
        <w:t>pv</w:t>
      </w:r>
      <w:bookmarkEnd w:id="34"/>
      <w:proofErr w:type="spellEnd"/>
    </w:p>
    <w:p w14:paraId="7B8E8C55" w14:textId="77777777" w:rsidR="009F0C90" w:rsidRDefault="009F0C90" w:rsidP="085D34C8">
      <w:pPr>
        <w:rPr>
          <w:sz w:val="24"/>
          <w:szCs w:val="24"/>
        </w:rPr>
      </w:pPr>
    </w:p>
    <w:p w14:paraId="7AAB41C5" w14:textId="15BF9C45" w:rsidR="009F0C90" w:rsidRDefault="0066DF23" w:rsidP="085D34C8">
      <w:pPr>
        <w:rPr>
          <w:rFonts w:eastAsia="Arial" w:cs="Arial"/>
        </w:rPr>
      </w:pPr>
      <w:r w:rsidRPr="085D34C8">
        <w:rPr>
          <w:rFonts w:eastAsia="Arial" w:cs="Arial"/>
        </w:rPr>
        <w:t xml:space="preserve">Fue necesario crear </w:t>
      </w:r>
      <w:r w:rsidR="4664337C" w:rsidRPr="085D34C8">
        <w:rPr>
          <w:rFonts w:eastAsia="Arial" w:cs="Arial"/>
        </w:rPr>
        <w:t>el st</w:t>
      </w:r>
      <w:r w:rsidR="507D30CF" w:rsidRPr="085D34C8">
        <w:rPr>
          <w:rFonts w:eastAsia="Arial" w:cs="Arial"/>
        </w:rPr>
        <w:t>o</w:t>
      </w:r>
      <w:r w:rsidR="4664337C" w:rsidRPr="085D34C8">
        <w:rPr>
          <w:rFonts w:eastAsia="Arial" w:cs="Arial"/>
        </w:rPr>
        <w:t>rage class</w:t>
      </w:r>
      <w:r w:rsidR="507D30CF" w:rsidRPr="085D34C8">
        <w:rPr>
          <w:rFonts w:eastAsia="Arial" w:cs="Arial"/>
        </w:rPr>
        <w:t xml:space="preserve"> y el </w:t>
      </w:r>
      <w:proofErr w:type="spellStart"/>
      <w:r w:rsidR="507D30CF" w:rsidRPr="085D34C8">
        <w:rPr>
          <w:rFonts w:eastAsia="Arial" w:cs="Arial"/>
        </w:rPr>
        <w:t>pv</w:t>
      </w:r>
      <w:proofErr w:type="spellEnd"/>
      <w:r w:rsidR="507D30CF" w:rsidRPr="085D34C8">
        <w:rPr>
          <w:rFonts w:eastAsia="Arial" w:cs="Arial"/>
        </w:rPr>
        <w:t xml:space="preserve"> correspondientes a la registry del cluster</w:t>
      </w:r>
      <w:r w:rsidR="0A1BD5AA" w:rsidRPr="085D34C8">
        <w:rPr>
          <w:rFonts w:eastAsia="Arial" w:cs="Arial"/>
        </w:rPr>
        <w:t xml:space="preserve">, apuntando al servidor NFS </w:t>
      </w:r>
      <w:r w:rsidR="45BB823F" w:rsidRPr="085D34C8">
        <w:rPr>
          <w:rFonts w:eastAsia="Arial" w:cs="Arial"/>
        </w:rPr>
        <w:t>configurado en el nodo bastión.</w:t>
      </w:r>
    </w:p>
    <w:p w14:paraId="68B3BEA6" w14:textId="77777777" w:rsidR="008622AF" w:rsidRDefault="008622AF" w:rsidP="085D34C8">
      <w:pPr>
        <w:rPr>
          <w:rFonts w:eastAsia="Arial" w:cs="Arial"/>
        </w:rPr>
      </w:pPr>
    </w:p>
    <w:p w14:paraId="3F011D2E" w14:textId="3B8AEF51" w:rsidR="00B30E75" w:rsidRDefault="696D0FC8" w:rsidP="085D34C8">
      <w:pPr>
        <w:rPr>
          <w:rFonts w:eastAsia="Arial" w:cs="Arial"/>
        </w:rPr>
      </w:pPr>
      <w:r w:rsidRPr="085D34C8">
        <w:rPr>
          <w:rFonts w:eastAsia="Arial" w:cs="Arial"/>
        </w:rPr>
        <w:t xml:space="preserve">Comenzamos por la creación del storage class que nombramos </w:t>
      </w:r>
      <w:r w:rsidR="6F5FCA73" w:rsidRPr="085D34C8">
        <w:rPr>
          <w:rFonts w:eastAsia="Arial" w:cs="Arial"/>
        </w:rPr>
        <w:t>stgokd (storage OKD) con os siguientes parámetros:</w:t>
      </w:r>
    </w:p>
    <w:p w14:paraId="4D610571" w14:textId="77777777" w:rsidR="00CA776C" w:rsidRDefault="00CA776C" w:rsidP="085D34C8">
      <w:pPr>
        <w:rPr>
          <w:rFonts w:eastAsia="Arial" w:cs="Arial"/>
        </w:rPr>
      </w:pPr>
    </w:p>
    <w:p w14:paraId="49CAEECF" w14:textId="77777777" w:rsidR="00CA776C" w:rsidRPr="00A00CA9" w:rsidRDefault="6F5FCA73" w:rsidP="085D34C8">
      <w:pPr>
        <w:shd w:val="clear" w:color="auto" w:fill="1E1E1E"/>
        <w:spacing w:line="285" w:lineRule="atLeast"/>
        <w:rPr>
          <w:rFonts w:ascii="Consolas" w:hAnsi="Consolas"/>
          <w:color w:val="D4D4D4"/>
          <w:lang w:val="en-US" w:eastAsia="es-AR"/>
        </w:rPr>
      </w:pPr>
      <w:r w:rsidRPr="085D34C8">
        <w:rPr>
          <w:rFonts w:ascii="Consolas" w:hAnsi="Consolas"/>
          <w:color w:val="73BCF7"/>
          <w:lang w:val="en-US" w:eastAsia="es-AR"/>
        </w:rPr>
        <w:t>kind</w:t>
      </w:r>
      <w:r w:rsidRPr="085D34C8">
        <w:rPr>
          <w:rFonts w:ascii="Consolas" w:hAnsi="Consolas"/>
          <w:color w:val="D4D4D4"/>
          <w:lang w:val="en-US" w:eastAsia="es-AR"/>
        </w:rPr>
        <w:t>: </w:t>
      </w:r>
      <w:proofErr w:type="spellStart"/>
      <w:r w:rsidRPr="085D34C8">
        <w:rPr>
          <w:rFonts w:ascii="Consolas" w:hAnsi="Consolas"/>
          <w:color w:val="F0AB00"/>
          <w:lang w:val="en-US" w:eastAsia="es-AR"/>
        </w:rPr>
        <w:t>StorageClass</w:t>
      </w:r>
      <w:proofErr w:type="spellEnd"/>
    </w:p>
    <w:p w14:paraId="09386860" w14:textId="77777777" w:rsidR="00CA776C" w:rsidRPr="00CA776C" w:rsidRDefault="6F5FCA73" w:rsidP="085D34C8">
      <w:pPr>
        <w:shd w:val="clear" w:color="auto" w:fill="1E1E1E"/>
        <w:spacing w:line="285" w:lineRule="atLeast"/>
        <w:rPr>
          <w:rFonts w:ascii="Consolas" w:hAnsi="Consolas"/>
          <w:color w:val="D4D4D4"/>
          <w:lang w:val="en-US" w:eastAsia="es-AR"/>
        </w:rPr>
      </w:pPr>
      <w:r w:rsidRPr="085D34C8">
        <w:rPr>
          <w:rFonts w:ascii="Consolas" w:hAnsi="Consolas"/>
          <w:color w:val="73BCF7"/>
          <w:lang w:val="en-US" w:eastAsia="es-AR"/>
        </w:rPr>
        <w:t>apiVersion</w:t>
      </w:r>
      <w:r w:rsidRPr="085D34C8">
        <w:rPr>
          <w:rFonts w:ascii="Consolas" w:hAnsi="Consolas"/>
          <w:color w:val="D4D4D4"/>
          <w:lang w:val="en-US" w:eastAsia="es-AR"/>
        </w:rPr>
        <w:t>: </w:t>
      </w:r>
      <w:r w:rsidRPr="085D34C8">
        <w:rPr>
          <w:rFonts w:ascii="Consolas" w:hAnsi="Consolas"/>
          <w:color w:val="F0AB00"/>
          <w:lang w:val="en-US" w:eastAsia="es-AR"/>
        </w:rPr>
        <w:t>storage.k8s.io/v1</w:t>
      </w:r>
    </w:p>
    <w:p w14:paraId="5408D0F0" w14:textId="77777777" w:rsidR="00CA776C" w:rsidRPr="00CA776C" w:rsidRDefault="6F5FCA73" w:rsidP="085D34C8">
      <w:pPr>
        <w:shd w:val="clear" w:color="auto" w:fill="1E1E1E"/>
        <w:spacing w:line="285" w:lineRule="atLeast"/>
        <w:rPr>
          <w:rFonts w:ascii="Consolas" w:hAnsi="Consolas"/>
          <w:color w:val="D4D4D4"/>
          <w:lang w:val="en-US" w:eastAsia="es-AR"/>
        </w:rPr>
      </w:pPr>
      <w:r w:rsidRPr="085D34C8">
        <w:rPr>
          <w:rFonts w:ascii="Consolas" w:hAnsi="Consolas"/>
          <w:color w:val="73BCF7"/>
          <w:lang w:val="en-US" w:eastAsia="es-AR"/>
        </w:rPr>
        <w:t>metadata</w:t>
      </w:r>
      <w:r w:rsidRPr="085D34C8">
        <w:rPr>
          <w:rFonts w:ascii="Consolas" w:hAnsi="Consolas"/>
          <w:color w:val="D4D4D4"/>
          <w:lang w:val="en-US" w:eastAsia="es-AR"/>
        </w:rPr>
        <w:t>:</w:t>
      </w:r>
    </w:p>
    <w:p w14:paraId="71446B84" w14:textId="77777777" w:rsidR="00CA776C" w:rsidRPr="00CA776C" w:rsidRDefault="6F5FCA73" w:rsidP="085D34C8">
      <w:pPr>
        <w:shd w:val="clear" w:color="auto" w:fill="1E1E1E"/>
        <w:spacing w:line="285" w:lineRule="atLeast"/>
        <w:rPr>
          <w:rFonts w:ascii="Consolas" w:hAnsi="Consolas"/>
          <w:color w:val="D4D4D4"/>
          <w:lang w:val="en-US" w:eastAsia="es-AR"/>
        </w:rPr>
      </w:pPr>
      <w:r w:rsidRPr="085D34C8">
        <w:rPr>
          <w:rFonts w:ascii="Consolas" w:hAnsi="Consolas"/>
          <w:color w:val="D4D4D4"/>
          <w:lang w:val="en-US" w:eastAsia="es-AR"/>
        </w:rPr>
        <w:t>  </w:t>
      </w:r>
      <w:r w:rsidRPr="085D34C8">
        <w:rPr>
          <w:rFonts w:ascii="Consolas" w:hAnsi="Consolas"/>
          <w:color w:val="73BCF7"/>
          <w:lang w:val="en-US" w:eastAsia="es-AR"/>
        </w:rPr>
        <w:t>name</w:t>
      </w:r>
      <w:r w:rsidRPr="085D34C8">
        <w:rPr>
          <w:rFonts w:ascii="Consolas" w:hAnsi="Consolas"/>
          <w:color w:val="D4D4D4"/>
          <w:lang w:val="en-US" w:eastAsia="es-AR"/>
        </w:rPr>
        <w:t>: </w:t>
      </w:r>
      <w:r w:rsidRPr="085D34C8">
        <w:rPr>
          <w:rFonts w:ascii="Consolas" w:hAnsi="Consolas"/>
          <w:color w:val="F0AB00"/>
          <w:lang w:val="en-US" w:eastAsia="es-AR"/>
        </w:rPr>
        <w:t>stgokd</w:t>
      </w:r>
    </w:p>
    <w:p w14:paraId="5D955469" w14:textId="77777777" w:rsidR="00CA776C" w:rsidRPr="00CA776C" w:rsidRDefault="6F5FCA73" w:rsidP="085D34C8">
      <w:pPr>
        <w:shd w:val="clear" w:color="auto" w:fill="1E1E1E"/>
        <w:spacing w:line="285" w:lineRule="atLeast"/>
        <w:rPr>
          <w:rFonts w:ascii="Consolas" w:hAnsi="Consolas"/>
          <w:color w:val="D4D4D4"/>
          <w:lang w:val="en-US" w:eastAsia="es-AR"/>
        </w:rPr>
      </w:pPr>
      <w:r w:rsidRPr="085D34C8">
        <w:rPr>
          <w:rFonts w:ascii="Consolas" w:hAnsi="Consolas"/>
          <w:color w:val="73BCF7"/>
          <w:lang w:val="en-US" w:eastAsia="es-AR"/>
        </w:rPr>
        <w:t>provisioner</w:t>
      </w:r>
      <w:r w:rsidRPr="085D34C8">
        <w:rPr>
          <w:rFonts w:ascii="Consolas" w:hAnsi="Consolas"/>
          <w:color w:val="D4D4D4"/>
          <w:lang w:val="en-US" w:eastAsia="es-AR"/>
        </w:rPr>
        <w:t>: </w:t>
      </w:r>
      <w:r w:rsidRPr="085D34C8">
        <w:rPr>
          <w:rFonts w:ascii="Consolas" w:hAnsi="Consolas"/>
          <w:color w:val="F0AB00"/>
          <w:lang w:val="en-US" w:eastAsia="es-AR"/>
        </w:rPr>
        <w:t>storage.io/</w:t>
      </w:r>
      <w:proofErr w:type="spellStart"/>
      <w:r w:rsidRPr="085D34C8">
        <w:rPr>
          <w:rFonts w:ascii="Consolas" w:hAnsi="Consolas"/>
          <w:color w:val="F0AB00"/>
          <w:lang w:val="en-US" w:eastAsia="es-AR"/>
        </w:rPr>
        <w:t>nfs</w:t>
      </w:r>
      <w:proofErr w:type="spellEnd"/>
    </w:p>
    <w:p w14:paraId="44D41C3B" w14:textId="77777777" w:rsidR="00CA776C" w:rsidRPr="00CA776C" w:rsidRDefault="6F5FCA73" w:rsidP="085D34C8">
      <w:pPr>
        <w:shd w:val="clear" w:color="auto" w:fill="1E1E1E"/>
        <w:spacing w:line="285" w:lineRule="atLeast"/>
        <w:rPr>
          <w:rFonts w:ascii="Consolas" w:hAnsi="Consolas"/>
          <w:color w:val="D4D4D4"/>
          <w:lang w:val="en-US" w:eastAsia="es-AR"/>
        </w:rPr>
      </w:pPr>
      <w:proofErr w:type="spellStart"/>
      <w:r w:rsidRPr="085D34C8">
        <w:rPr>
          <w:rFonts w:ascii="Consolas" w:hAnsi="Consolas"/>
          <w:color w:val="73BCF7"/>
          <w:lang w:val="en-US" w:eastAsia="es-AR"/>
        </w:rPr>
        <w:t>reclaimPolicy</w:t>
      </w:r>
      <w:proofErr w:type="spellEnd"/>
      <w:r w:rsidRPr="085D34C8">
        <w:rPr>
          <w:rFonts w:ascii="Consolas" w:hAnsi="Consolas"/>
          <w:color w:val="D4D4D4"/>
          <w:lang w:val="en-US" w:eastAsia="es-AR"/>
        </w:rPr>
        <w:t>: </w:t>
      </w:r>
      <w:r w:rsidRPr="085D34C8">
        <w:rPr>
          <w:rFonts w:ascii="Consolas" w:hAnsi="Consolas"/>
          <w:color w:val="F0AB00"/>
          <w:lang w:val="en-US" w:eastAsia="es-AR"/>
        </w:rPr>
        <w:t>Retain</w:t>
      </w:r>
    </w:p>
    <w:p w14:paraId="184BE657" w14:textId="77777777" w:rsidR="00CA776C" w:rsidRPr="00CA776C" w:rsidRDefault="6F5FCA73" w:rsidP="085D34C8">
      <w:pPr>
        <w:shd w:val="clear" w:color="auto" w:fill="1E1E1E"/>
        <w:spacing w:line="285" w:lineRule="atLeast"/>
        <w:rPr>
          <w:rFonts w:ascii="Consolas" w:hAnsi="Consolas"/>
          <w:color w:val="D4D4D4"/>
          <w:lang w:val="en-US" w:eastAsia="es-AR"/>
        </w:rPr>
      </w:pPr>
      <w:proofErr w:type="spellStart"/>
      <w:r w:rsidRPr="085D34C8">
        <w:rPr>
          <w:rFonts w:ascii="Consolas" w:hAnsi="Consolas"/>
          <w:color w:val="73BCF7"/>
          <w:lang w:val="en-US" w:eastAsia="es-AR"/>
        </w:rPr>
        <w:t>volumeBindingMode</w:t>
      </w:r>
      <w:proofErr w:type="spellEnd"/>
      <w:r w:rsidRPr="085D34C8">
        <w:rPr>
          <w:rFonts w:ascii="Consolas" w:hAnsi="Consolas"/>
          <w:color w:val="D4D4D4"/>
          <w:lang w:val="en-US" w:eastAsia="es-AR"/>
        </w:rPr>
        <w:t>: </w:t>
      </w:r>
      <w:r w:rsidRPr="085D34C8">
        <w:rPr>
          <w:rFonts w:ascii="Consolas" w:hAnsi="Consolas"/>
          <w:color w:val="F0AB00"/>
          <w:lang w:val="en-US" w:eastAsia="es-AR"/>
        </w:rPr>
        <w:t>Immediate</w:t>
      </w:r>
    </w:p>
    <w:p w14:paraId="32D06874" w14:textId="77777777" w:rsidR="00CA776C" w:rsidRPr="00CA776C" w:rsidRDefault="00CA776C" w:rsidP="085D34C8">
      <w:pPr>
        <w:shd w:val="clear" w:color="auto" w:fill="1E1E1E"/>
        <w:spacing w:line="285" w:lineRule="atLeast"/>
        <w:rPr>
          <w:rFonts w:ascii="Consolas" w:hAnsi="Consolas"/>
          <w:color w:val="D4D4D4"/>
          <w:lang w:val="en-US" w:eastAsia="es-AR"/>
        </w:rPr>
      </w:pPr>
    </w:p>
    <w:p w14:paraId="7EF8C134" w14:textId="77777777" w:rsidR="00CA776C" w:rsidRPr="000B274E" w:rsidRDefault="00CA776C" w:rsidP="009F0C90">
      <w:pPr>
        <w:rPr>
          <w:rFonts w:ascii="Calibri Light" w:hAnsi="Calibri Light" w:cs="Calibri Light"/>
          <w:lang w:val="en-US"/>
        </w:rPr>
      </w:pPr>
    </w:p>
    <w:p w14:paraId="3DFF63A3" w14:textId="4C846A3E" w:rsidR="008622AF" w:rsidRPr="00A00CA9" w:rsidRDefault="00C1201A" w:rsidP="009F0C90">
      <w:pPr>
        <w:rPr>
          <w:rFonts w:ascii="Calibri Light" w:hAnsi="Calibri Light" w:cs="Calibri Light"/>
          <w:lang w:val="en-US"/>
        </w:rPr>
      </w:pPr>
      <w:r w:rsidRPr="00A00CA9">
        <w:rPr>
          <w:rFonts w:ascii="Calibri Light" w:hAnsi="Calibri Light" w:cs="Calibri Light"/>
          <w:lang w:val="en-US"/>
        </w:rPr>
        <w:t xml:space="preserve">A continuacion  </w:t>
      </w:r>
      <w:proofErr w:type="spellStart"/>
      <w:r w:rsidR="003302F9" w:rsidRPr="00A00CA9">
        <w:rPr>
          <w:rFonts w:ascii="Calibri Light" w:hAnsi="Calibri Light" w:cs="Calibri Light"/>
          <w:lang w:val="en-US"/>
        </w:rPr>
        <w:t>creamos</w:t>
      </w:r>
      <w:proofErr w:type="spellEnd"/>
      <w:r w:rsidR="003302F9" w:rsidRPr="00A00CA9">
        <w:rPr>
          <w:rFonts w:ascii="Calibri Light" w:hAnsi="Calibri Light" w:cs="Calibri Light"/>
          <w:lang w:val="en-US"/>
        </w:rPr>
        <w:t xml:space="preserve"> </w:t>
      </w:r>
      <w:proofErr w:type="spellStart"/>
      <w:r w:rsidR="003302F9" w:rsidRPr="00A00CA9">
        <w:rPr>
          <w:rFonts w:ascii="Calibri Light" w:hAnsi="Calibri Light" w:cs="Calibri Light"/>
          <w:lang w:val="en-US"/>
        </w:rPr>
        <w:t>el</w:t>
      </w:r>
      <w:proofErr w:type="spellEnd"/>
      <w:r w:rsidR="003302F9" w:rsidRPr="00A00CA9">
        <w:rPr>
          <w:rFonts w:ascii="Calibri Light" w:hAnsi="Calibri Light" w:cs="Calibri Light"/>
          <w:lang w:val="en-US"/>
        </w:rPr>
        <w:t xml:space="preserve"> </w:t>
      </w:r>
      <w:r w:rsidR="00C87A38" w:rsidRPr="00A00CA9">
        <w:rPr>
          <w:rFonts w:ascii="Calibri Light" w:hAnsi="Calibri Light" w:cs="Calibri Light"/>
          <w:lang w:val="en-US"/>
        </w:rPr>
        <w:t>persistent</w:t>
      </w:r>
      <w:r w:rsidR="003302F9" w:rsidRPr="00A00CA9">
        <w:rPr>
          <w:rFonts w:ascii="Calibri Light" w:hAnsi="Calibri Light" w:cs="Calibri Light"/>
          <w:lang w:val="en-US"/>
        </w:rPr>
        <w:t xml:space="preserve"> volume (</w:t>
      </w:r>
      <w:proofErr w:type="spellStart"/>
      <w:r w:rsidR="003302F9" w:rsidRPr="00A00CA9">
        <w:rPr>
          <w:rFonts w:ascii="Calibri Light" w:hAnsi="Calibri Light" w:cs="Calibri Light"/>
          <w:lang w:val="en-US"/>
        </w:rPr>
        <w:t>pv</w:t>
      </w:r>
      <w:proofErr w:type="spellEnd"/>
      <w:r w:rsidR="003302F9" w:rsidRPr="00A00CA9">
        <w:rPr>
          <w:rFonts w:ascii="Calibri Light" w:hAnsi="Calibri Light" w:cs="Calibri Light"/>
          <w:lang w:val="en-US"/>
        </w:rPr>
        <w:t>):</w:t>
      </w:r>
    </w:p>
    <w:p w14:paraId="3F9A35B7" w14:textId="77777777" w:rsidR="008C483C" w:rsidRPr="00A00CA9" w:rsidRDefault="008C483C" w:rsidP="009F0C90">
      <w:pPr>
        <w:rPr>
          <w:rFonts w:ascii="Calibri Light" w:hAnsi="Calibri Light" w:cs="Calibri Light"/>
          <w:lang w:val="en-US"/>
        </w:rPr>
      </w:pPr>
    </w:p>
    <w:p w14:paraId="41283750" w14:textId="194C2231" w:rsidR="085D34C8" w:rsidRPr="00FD4922" w:rsidRDefault="085D34C8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color w:val="569CD6"/>
          <w:sz w:val="21"/>
          <w:szCs w:val="21"/>
          <w:lang w:val="en-US"/>
        </w:rPr>
      </w:pPr>
    </w:p>
    <w:p w14:paraId="57948BC5" w14:textId="1711684C" w:rsidR="69ACBD64" w:rsidRPr="00FD4922" w:rsidRDefault="69ACBD64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569CD6"/>
          <w:lang w:val="en-US"/>
        </w:rPr>
        <w:t>apiVersion</w:t>
      </w:r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r w:rsidRPr="00FD4922">
        <w:rPr>
          <w:rFonts w:ascii="Consolas" w:eastAsia="Consolas" w:hAnsi="Consolas" w:cs="Consolas"/>
          <w:color w:val="CE9178"/>
          <w:lang w:val="en-US"/>
        </w:rPr>
        <w:t>v1</w:t>
      </w:r>
    </w:p>
    <w:p w14:paraId="4802CCD8" w14:textId="35EC8B5A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569CD6"/>
          <w:lang w:val="en-US"/>
        </w:rPr>
        <w:t>kind</w:t>
      </w:r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proofErr w:type="spellStart"/>
      <w:r w:rsidRPr="00FD4922">
        <w:rPr>
          <w:rFonts w:ascii="Consolas" w:eastAsia="Consolas" w:hAnsi="Consolas" w:cs="Consolas"/>
          <w:color w:val="CE9178"/>
          <w:lang w:val="en-US"/>
        </w:rPr>
        <w:t>PersistentVolume</w:t>
      </w:r>
      <w:proofErr w:type="spellEnd"/>
    </w:p>
    <w:p w14:paraId="7AC1BF53" w14:textId="45EE3B80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CCCCC"/>
          <w:lang w:val="en-US"/>
        </w:rPr>
      </w:pPr>
      <w:r w:rsidRPr="00FD4922">
        <w:rPr>
          <w:rFonts w:ascii="Consolas" w:eastAsia="Consolas" w:hAnsi="Consolas" w:cs="Consolas"/>
          <w:color w:val="569CD6"/>
          <w:lang w:val="en-US"/>
        </w:rPr>
        <w:t>metadata</w:t>
      </w:r>
      <w:r w:rsidRPr="00FD4922">
        <w:rPr>
          <w:rFonts w:ascii="Consolas" w:eastAsia="Consolas" w:hAnsi="Consolas" w:cs="Consolas"/>
          <w:color w:val="CCCCCC"/>
          <w:lang w:val="en-US"/>
        </w:rPr>
        <w:t>:</w:t>
      </w:r>
    </w:p>
    <w:p w14:paraId="38E0A728" w14:textId="0FBBE7DA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</w:t>
      </w:r>
      <w:r w:rsidRPr="00FD4922">
        <w:rPr>
          <w:rFonts w:ascii="Consolas" w:eastAsia="Consolas" w:hAnsi="Consolas" w:cs="Consolas"/>
          <w:color w:val="569CD6"/>
          <w:lang w:val="en-US"/>
        </w:rPr>
        <w:t>name</w:t>
      </w:r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proofErr w:type="spellStart"/>
      <w:r w:rsidRPr="00FD4922">
        <w:rPr>
          <w:rFonts w:ascii="Consolas" w:eastAsia="Consolas" w:hAnsi="Consolas" w:cs="Consolas"/>
          <w:color w:val="CE9178"/>
          <w:lang w:val="en-US"/>
        </w:rPr>
        <w:t>pv</w:t>
      </w:r>
      <w:proofErr w:type="spellEnd"/>
      <w:r w:rsidRPr="00FD4922">
        <w:rPr>
          <w:rFonts w:ascii="Consolas" w:eastAsia="Consolas" w:hAnsi="Consolas" w:cs="Consolas"/>
          <w:color w:val="CE9178"/>
          <w:lang w:val="en-US"/>
        </w:rPr>
        <w:t>-image-registry</w:t>
      </w:r>
    </w:p>
    <w:p w14:paraId="79FF76CD" w14:textId="3A81F672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CCCCC"/>
          <w:lang w:val="en-US"/>
        </w:rPr>
      </w:pPr>
      <w:r w:rsidRPr="00FD4922">
        <w:rPr>
          <w:rFonts w:ascii="Consolas" w:eastAsia="Consolas" w:hAnsi="Consolas" w:cs="Consolas"/>
          <w:color w:val="569CD6"/>
          <w:lang w:val="en-US"/>
        </w:rPr>
        <w:t>spec</w:t>
      </w:r>
      <w:r w:rsidRPr="00FD4922">
        <w:rPr>
          <w:rFonts w:ascii="Consolas" w:eastAsia="Consolas" w:hAnsi="Consolas" w:cs="Consolas"/>
          <w:color w:val="CCCCCC"/>
          <w:lang w:val="en-US"/>
        </w:rPr>
        <w:t>:</w:t>
      </w:r>
    </w:p>
    <w:p w14:paraId="5CB66C62" w14:textId="14529300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CCCCC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</w:t>
      </w:r>
      <w:r w:rsidRPr="00FD4922">
        <w:rPr>
          <w:rFonts w:ascii="Consolas" w:eastAsia="Consolas" w:hAnsi="Consolas" w:cs="Consolas"/>
          <w:color w:val="569CD6"/>
          <w:lang w:val="en-US"/>
        </w:rPr>
        <w:t>capacity</w:t>
      </w:r>
      <w:r w:rsidRPr="00FD4922">
        <w:rPr>
          <w:rFonts w:ascii="Consolas" w:eastAsia="Consolas" w:hAnsi="Consolas" w:cs="Consolas"/>
          <w:color w:val="CCCCCC"/>
          <w:lang w:val="en-US"/>
        </w:rPr>
        <w:t>:</w:t>
      </w:r>
    </w:p>
    <w:p w14:paraId="343FCEFD" w14:textId="26168995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  </w:t>
      </w:r>
      <w:r w:rsidRPr="00FD4922">
        <w:rPr>
          <w:rFonts w:ascii="Consolas" w:eastAsia="Consolas" w:hAnsi="Consolas" w:cs="Consolas"/>
          <w:color w:val="569CD6"/>
          <w:lang w:val="en-US"/>
        </w:rPr>
        <w:t>storage</w:t>
      </w:r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r w:rsidRPr="00FD4922">
        <w:rPr>
          <w:rFonts w:ascii="Consolas" w:eastAsia="Consolas" w:hAnsi="Consolas" w:cs="Consolas"/>
          <w:color w:val="CE9178"/>
          <w:lang w:val="en-US"/>
        </w:rPr>
        <w:t>100Gi</w:t>
      </w:r>
    </w:p>
    <w:p w14:paraId="7059FEED" w14:textId="29302C15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CCCCC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</w:t>
      </w:r>
      <w:proofErr w:type="spellStart"/>
      <w:r w:rsidRPr="00FD4922">
        <w:rPr>
          <w:rFonts w:ascii="Consolas" w:eastAsia="Consolas" w:hAnsi="Consolas" w:cs="Consolas"/>
          <w:color w:val="569CD6"/>
          <w:lang w:val="en-US"/>
        </w:rPr>
        <w:t>accessModes</w:t>
      </w:r>
      <w:proofErr w:type="spellEnd"/>
      <w:r w:rsidRPr="00FD4922">
        <w:rPr>
          <w:rFonts w:ascii="Consolas" w:eastAsia="Consolas" w:hAnsi="Consolas" w:cs="Consolas"/>
          <w:color w:val="CCCCCC"/>
          <w:lang w:val="en-US"/>
        </w:rPr>
        <w:t>:</w:t>
      </w:r>
    </w:p>
    <w:p w14:paraId="54EDDD50" w14:textId="109E2D6C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lastRenderedPageBreak/>
        <w:t xml:space="preserve">    - </w:t>
      </w:r>
      <w:r w:rsidRPr="00FD4922">
        <w:rPr>
          <w:rFonts w:ascii="Consolas" w:eastAsia="Consolas" w:hAnsi="Consolas" w:cs="Consolas"/>
          <w:color w:val="CE9178"/>
          <w:lang w:val="en-US"/>
        </w:rPr>
        <w:t>ReadWriteMany</w:t>
      </w:r>
    </w:p>
    <w:p w14:paraId="7D83472A" w14:textId="3D92AF59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</w:t>
      </w:r>
      <w:proofErr w:type="spellStart"/>
      <w:r w:rsidRPr="00FD4922">
        <w:rPr>
          <w:rFonts w:ascii="Consolas" w:eastAsia="Consolas" w:hAnsi="Consolas" w:cs="Consolas"/>
          <w:color w:val="569CD6"/>
          <w:lang w:val="en-US"/>
        </w:rPr>
        <w:t>persistentVolumeReclaimPolicy</w:t>
      </w:r>
      <w:proofErr w:type="spellEnd"/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r w:rsidRPr="00FD4922">
        <w:rPr>
          <w:rFonts w:ascii="Consolas" w:eastAsia="Consolas" w:hAnsi="Consolas" w:cs="Consolas"/>
          <w:color w:val="CE9178"/>
          <w:lang w:val="en-US"/>
        </w:rPr>
        <w:t>Retain</w:t>
      </w:r>
    </w:p>
    <w:p w14:paraId="59BC58C2" w14:textId="6972EC56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</w:t>
      </w:r>
      <w:proofErr w:type="spellStart"/>
      <w:r w:rsidRPr="00FD4922">
        <w:rPr>
          <w:rFonts w:ascii="Consolas" w:eastAsia="Consolas" w:hAnsi="Consolas" w:cs="Consolas"/>
          <w:color w:val="569CD6"/>
          <w:lang w:val="en-US"/>
        </w:rPr>
        <w:t>volumeMode</w:t>
      </w:r>
      <w:proofErr w:type="spellEnd"/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r w:rsidRPr="00FD4922">
        <w:rPr>
          <w:rFonts w:ascii="Consolas" w:eastAsia="Consolas" w:hAnsi="Consolas" w:cs="Consolas"/>
          <w:color w:val="CE9178"/>
          <w:lang w:val="en-US"/>
        </w:rPr>
        <w:t>Filesystem</w:t>
      </w:r>
    </w:p>
    <w:p w14:paraId="53DA27A4" w14:textId="7412245B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CCCCC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</w:t>
      </w:r>
      <w:proofErr w:type="spellStart"/>
      <w:r w:rsidRPr="00FD4922">
        <w:rPr>
          <w:rFonts w:ascii="Consolas" w:eastAsia="Consolas" w:hAnsi="Consolas" w:cs="Consolas"/>
          <w:color w:val="569CD6"/>
          <w:lang w:val="en-US"/>
        </w:rPr>
        <w:t>mountOptions</w:t>
      </w:r>
      <w:proofErr w:type="spellEnd"/>
      <w:r w:rsidRPr="00FD4922">
        <w:rPr>
          <w:rFonts w:ascii="Consolas" w:eastAsia="Consolas" w:hAnsi="Consolas" w:cs="Consolas"/>
          <w:color w:val="CCCCCC"/>
          <w:lang w:val="en-US"/>
        </w:rPr>
        <w:t>:</w:t>
      </w:r>
    </w:p>
    <w:p w14:paraId="05AFC352" w14:textId="57C9B113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  - </w:t>
      </w:r>
      <w:proofErr w:type="spellStart"/>
      <w:r w:rsidRPr="00FD4922">
        <w:rPr>
          <w:rFonts w:ascii="Consolas" w:eastAsia="Consolas" w:hAnsi="Consolas" w:cs="Consolas"/>
          <w:color w:val="CE9178"/>
          <w:lang w:val="en-US"/>
        </w:rPr>
        <w:t>vers</w:t>
      </w:r>
      <w:proofErr w:type="spellEnd"/>
      <w:r w:rsidRPr="00FD4922">
        <w:rPr>
          <w:rFonts w:ascii="Consolas" w:eastAsia="Consolas" w:hAnsi="Consolas" w:cs="Consolas"/>
          <w:color w:val="CE9178"/>
          <w:lang w:val="en-US"/>
        </w:rPr>
        <w:t>=3</w:t>
      </w:r>
    </w:p>
    <w:p w14:paraId="42C00A74" w14:textId="311C47AD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CCCCC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</w:t>
      </w:r>
      <w:proofErr w:type="spellStart"/>
      <w:r w:rsidRPr="00FD4922">
        <w:rPr>
          <w:rFonts w:ascii="Consolas" w:eastAsia="Consolas" w:hAnsi="Consolas" w:cs="Consolas"/>
          <w:color w:val="569CD6"/>
          <w:lang w:val="en-US"/>
        </w:rPr>
        <w:t>nfs</w:t>
      </w:r>
      <w:proofErr w:type="spellEnd"/>
      <w:r w:rsidRPr="00FD4922">
        <w:rPr>
          <w:rFonts w:ascii="Consolas" w:eastAsia="Consolas" w:hAnsi="Consolas" w:cs="Consolas"/>
          <w:color w:val="CCCCCC"/>
          <w:lang w:val="en-US"/>
        </w:rPr>
        <w:t>:</w:t>
      </w:r>
    </w:p>
    <w:p w14:paraId="293A01F2" w14:textId="39D8B883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  </w:t>
      </w:r>
      <w:r w:rsidRPr="00FD4922">
        <w:rPr>
          <w:rFonts w:ascii="Consolas" w:eastAsia="Consolas" w:hAnsi="Consolas" w:cs="Consolas"/>
          <w:color w:val="569CD6"/>
          <w:lang w:val="en-US"/>
        </w:rPr>
        <w:t>path</w:t>
      </w:r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r w:rsidRPr="00FD4922">
        <w:rPr>
          <w:rFonts w:ascii="Consolas" w:eastAsia="Consolas" w:hAnsi="Consolas" w:cs="Consolas"/>
          <w:color w:val="CE9178"/>
          <w:lang w:val="en-US"/>
        </w:rPr>
        <w:t>/</w:t>
      </w:r>
      <w:proofErr w:type="spellStart"/>
      <w:r w:rsidRPr="00FD4922">
        <w:rPr>
          <w:rFonts w:ascii="Consolas" w:eastAsia="Consolas" w:hAnsi="Consolas" w:cs="Consolas"/>
          <w:color w:val="CE9178"/>
          <w:lang w:val="en-US"/>
        </w:rPr>
        <w:t>ibm</w:t>
      </w:r>
      <w:proofErr w:type="spellEnd"/>
      <w:r w:rsidRPr="00FD4922">
        <w:rPr>
          <w:rFonts w:ascii="Consolas" w:eastAsia="Consolas" w:hAnsi="Consolas" w:cs="Consolas"/>
          <w:color w:val="CE9178"/>
          <w:lang w:val="en-US"/>
        </w:rPr>
        <w:t>/</w:t>
      </w:r>
      <w:proofErr w:type="spellStart"/>
      <w:r w:rsidRPr="00FD4922">
        <w:rPr>
          <w:rFonts w:ascii="Consolas" w:eastAsia="Consolas" w:hAnsi="Consolas" w:cs="Consolas"/>
          <w:color w:val="CE9178"/>
          <w:lang w:val="en-US"/>
        </w:rPr>
        <w:t>NFS_Prod</w:t>
      </w:r>
      <w:proofErr w:type="spellEnd"/>
      <w:r w:rsidRPr="00FD4922">
        <w:rPr>
          <w:rFonts w:ascii="Consolas" w:eastAsia="Consolas" w:hAnsi="Consolas" w:cs="Consolas"/>
          <w:color w:val="CE9178"/>
          <w:lang w:val="en-US"/>
        </w:rPr>
        <w:t>/</w:t>
      </w:r>
      <w:proofErr w:type="spellStart"/>
      <w:r w:rsidRPr="00FD4922">
        <w:rPr>
          <w:rFonts w:ascii="Consolas" w:eastAsia="Consolas" w:hAnsi="Consolas" w:cs="Consolas"/>
          <w:color w:val="CE9178"/>
          <w:lang w:val="en-US"/>
        </w:rPr>
        <w:t>REGISTRY_LABOKDIPI_dt_okd_apu</w:t>
      </w:r>
      <w:proofErr w:type="spellEnd"/>
    </w:p>
    <w:p w14:paraId="7AA3A145" w14:textId="1BB9DBC9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B5CEA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  </w:t>
      </w:r>
      <w:r w:rsidRPr="00FD4922">
        <w:rPr>
          <w:rFonts w:ascii="Consolas" w:eastAsia="Consolas" w:hAnsi="Consolas" w:cs="Consolas"/>
          <w:color w:val="569CD6"/>
          <w:lang w:val="en-US"/>
        </w:rPr>
        <w:t>server</w:t>
      </w:r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r w:rsidRPr="00FD4922">
        <w:rPr>
          <w:rFonts w:ascii="Consolas" w:eastAsia="Consolas" w:hAnsi="Consolas" w:cs="Consolas"/>
          <w:color w:val="B5CEA8"/>
          <w:lang w:val="en-US"/>
        </w:rPr>
        <w:t>10.202.36.23</w:t>
      </w:r>
    </w:p>
    <w:p w14:paraId="3C6DF132" w14:textId="0ADA4481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569CD6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  </w:t>
      </w:r>
      <w:proofErr w:type="spellStart"/>
      <w:r w:rsidRPr="00FD4922">
        <w:rPr>
          <w:rFonts w:ascii="Consolas" w:eastAsia="Consolas" w:hAnsi="Consolas" w:cs="Consolas"/>
          <w:color w:val="569CD6"/>
          <w:lang w:val="en-US"/>
        </w:rPr>
        <w:t>readOnly</w:t>
      </w:r>
      <w:proofErr w:type="spellEnd"/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r w:rsidRPr="00FD4922">
        <w:rPr>
          <w:rFonts w:ascii="Consolas" w:eastAsia="Consolas" w:hAnsi="Consolas" w:cs="Consolas"/>
          <w:color w:val="569CD6"/>
          <w:lang w:val="en-US"/>
        </w:rPr>
        <w:t>false</w:t>
      </w:r>
    </w:p>
    <w:p w14:paraId="6A9A7609" w14:textId="09E0EAB4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CCCCC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</w:t>
      </w:r>
      <w:proofErr w:type="spellStart"/>
      <w:r w:rsidRPr="00FD4922">
        <w:rPr>
          <w:rFonts w:ascii="Consolas" w:eastAsia="Consolas" w:hAnsi="Consolas" w:cs="Consolas"/>
          <w:color w:val="569CD6"/>
          <w:lang w:val="en-US"/>
        </w:rPr>
        <w:t>claimRef</w:t>
      </w:r>
      <w:proofErr w:type="spellEnd"/>
      <w:r w:rsidRPr="00FD4922">
        <w:rPr>
          <w:rFonts w:ascii="Consolas" w:eastAsia="Consolas" w:hAnsi="Consolas" w:cs="Consolas"/>
          <w:color w:val="CCCCCC"/>
          <w:lang w:val="en-US"/>
        </w:rPr>
        <w:t>:</w:t>
      </w:r>
    </w:p>
    <w:p w14:paraId="6EAF6248" w14:textId="2114E146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  </w:t>
      </w:r>
      <w:r w:rsidRPr="00FD4922">
        <w:rPr>
          <w:rFonts w:ascii="Consolas" w:eastAsia="Consolas" w:hAnsi="Consolas" w:cs="Consolas"/>
          <w:color w:val="569CD6"/>
          <w:lang w:val="en-US"/>
        </w:rPr>
        <w:t>namespace</w:t>
      </w:r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r w:rsidRPr="00FD4922">
        <w:rPr>
          <w:rFonts w:ascii="Consolas" w:eastAsia="Consolas" w:hAnsi="Consolas" w:cs="Consolas"/>
          <w:color w:val="CE9178"/>
          <w:lang w:val="en-US"/>
        </w:rPr>
        <w:t>openshift-image-registry</w:t>
      </w:r>
    </w:p>
    <w:p w14:paraId="61225A76" w14:textId="15F5C2BB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  </w:t>
      </w:r>
      <w:r w:rsidRPr="00FD4922">
        <w:rPr>
          <w:rFonts w:ascii="Consolas" w:eastAsia="Consolas" w:hAnsi="Consolas" w:cs="Consolas"/>
          <w:color w:val="569CD6"/>
          <w:lang w:val="en-US"/>
        </w:rPr>
        <w:t>name</w:t>
      </w:r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r w:rsidRPr="00FD4922">
        <w:rPr>
          <w:rFonts w:ascii="Consolas" w:eastAsia="Consolas" w:hAnsi="Consolas" w:cs="Consolas"/>
          <w:color w:val="CE9178"/>
          <w:lang w:val="en-US"/>
        </w:rPr>
        <w:t>pvc-image-registry</w:t>
      </w:r>
    </w:p>
    <w:p w14:paraId="18AAE558" w14:textId="6CAEA3D0" w:rsidR="69ACBD64" w:rsidRPr="00FD4922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  </w:t>
      </w:r>
      <w:r w:rsidRPr="00FD4922">
        <w:rPr>
          <w:rFonts w:ascii="Consolas" w:eastAsia="Consolas" w:hAnsi="Consolas" w:cs="Consolas"/>
          <w:color w:val="569CD6"/>
          <w:lang w:val="en-US"/>
        </w:rPr>
        <w:t>apiVersion</w:t>
      </w:r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r w:rsidRPr="00FD4922">
        <w:rPr>
          <w:rFonts w:ascii="Consolas" w:eastAsia="Consolas" w:hAnsi="Consolas" w:cs="Consolas"/>
          <w:color w:val="CE9178"/>
          <w:lang w:val="en-US"/>
        </w:rPr>
        <w:t>v1</w:t>
      </w:r>
    </w:p>
    <w:p w14:paraId="1717C9AD" w14:textId="5EDF3A76" w:rsidR="69ACBD64" w:rsidRDefault="69ACBD64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  </w:t>
      </w:r>
      <w:proofErr w:type="spellStart"/>
      <w:r w:rsidRPr="085D34C8">
        <w:rPr>
          <w:rFonts w:ascii="Consolas" w:eastAsia="Consolas" w:hAnsi="Consolas" w:cs="Consolas"/>
          <w:color w:val="569CD6"/>
        </w:rPr>
        <w:t>kind</w:t>
      </w:r>
      <w:proofErr w:type="spellEnd"/>
      <w:r w:rsidRPr="085D34C8">
        <w:rPr>
          <w:rFonts w:ascii="Consolas" w:eastAsia="Consolas" w:hAnsi="Consolas" w:cs="Consolas"/>
          <w:color w:val="CCCCCC"/>
        </w:rPr>
        <w:t xml:space="preserve">: </w:t>
      </w:r>
      <w:proofErr w:type="spellStart"/>
      <w:r w:rsidRPr="085D34C8">
        <w:rPr>
          <w:rFonts w:ascii="Consolas" w:eastAsia="Consolas" w:hAnsi="Consolas" w:cs="Consolas"/>
          <w:color w:val="CE9178"/>
        </w:rPr>
        <w:t>PersistentVolumeClaim</w:t>
      </w:r>
      <w:proofErr w:type="spellEnd"/>
    </w:p>
    <w:p w14:paraId="0C41325D" w14:textId="1B6E62EC" w:rsidR="085D34C8" w:rsidRDefault="085D34C8" w:rsidP="085D34C8">
      <w:pPr>
        <w:shd w:val="clear" w:color="auto" w:fill="1F1F1F"/>
        <w:spacing w:line="285" w:lineRule="atLeast"/>
        <w:rPr>
          <w:rFonts w:ascii="Consolas" w:hAnsi="Consolas"/>
          <w:color w:val="CE9178"/>
          <w:lang w:eastAsia="es-AR"/>
        </w:rPr>
      </w:pPr>
    </w:p>
    <w:p w14:paraId="6EAE4576" w14:textId="77777777" w:rsidR="00AE1FAE" w:rsidRPr="00A00CA9" w:rsidRDefault="00AE1FAE" w:rsidP="00AE1FAE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eastAsia="es-AR"/>
        </w:rPr>
      </w:pPr>
    </w:p>
    <w:p w14:paraId="4E0EB769" w14:textId="0983AB1E" w:rsidR="085D34C8" w:rsidRDefault="085D34C8" w:rsidP="085D34C8">
      <w:pPr>
        <w:rPr>
          <w:rFonts w:ascii="Calibri Light" w:hAnsi="Calibri Light" w:cs="Calibri Light"/>
        </w:rPr>
      </w:pPr>
    </w:p>
    <w:p w14:paraId="001EB729" w14:textId="3B83E022" w:rsidR="2F82397D" w:rsidRDefault="2F82397D" w:rsidP="085D34C8">
      <w:pPr>
        <w:rPr>
          <w:rFonts w:eastAsia="Arial" w:cs="Arial"/>
        </w:rPr>
      </w:pPr>
      <w:r w:rsidRPr="085D34C8">
        <w:rPr>
          <w:rFonts w:eastAsia="Arial" w:cs="Arial"/>
        </w:rPr>
        <w:t>Seguimos con el pvc:</w:t>
      </w:r>
    </w:p>
    <w:p w14:paraId="394DDC89" w14:textId="36DFEE31" w:rsidR="085D34C8" w:rsidRDefault="085D34C8" w:rsidP="085D34C8">
      <w:pPr>
        <w:rPr>
          <w:rFonts w:ascii="Calibri Light" w:hAnsi="Calibri Light" w:cs="Calibri Light"/>
        </w:rPr>
      </w:pPr>
    </w:p>
    <w:p w14:paraId="5D80B9C9" w14:textId="2F2F73E6" w:rsidR="2F82397D" w:rsidRPr="00FD4922" w:rsidRDefault="2F82397D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569CD6"/>
          <w:lang w:val="en-US"/>
        </w:rPr>
        <w:t>apiVersion</w:t>
      </w:r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r w:rsidRPr="00FD4922">
        <w:rPr>
          <w:rFonts w:ascii="Consolas" w:eastAsia="Consolas" w:hAnsi="Consolas" w:cs="Consolas"/>
          <w:color w:val="CE9178"/>
          <w:lang w:val="en-US"/>
        </w:rPr>
        <w:t>v1</w:t>
      </w:r>
    </w:p>
    <w:p w14:paraId="77E00BE3" w14:textId="188B38F3" w:rsidR="2F82397D" w:rsidRPr="00FD4922" w:rsidRDefault="2F82397D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569CD6"/>
          <w:lang w:val="en-US"/>
        </w:rPr>
        <w:t>kind</w:t>
      </w:r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proofErr w:type="spellStart"/>
      <w:r w:rsidRPr="00FD4922">
        <w:rPr>
          <w:rFonts w:ascii="Consolas" w:eastAsia="Consolas" w:hAnsi="Consolas" w:cs="Consolas"/>
          <w:color w:val="CE9178"/>
          <w:lang w:val="en-US"/>
        </w:rPr>
        <w:t>PersistentVolumeClaim</w:t>
      </w:r>
      <w:proofErr w:type="spellEnd"/>
    </w:p>
    <w:p w14:paraId="149E57F0" w14:textId="1CDCC2A4" w:rsidR="2F82397D" w:rsidRPr="00FD4922" w:rsidRDefault="2F82397D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CCCCC"/>
          <w:lang w:val="en-US"/>
        </w:rPr>
      </w:pPr>
      <w:r w:rsidRPr="00FD4922">
        <w:rPr>
          <w:rFonts w:ascii="Consolas" w:eastAsia="Consolas" w:hAnsi="Consolas" w:cs="Consolas"/>
          <w:color w:val="569CD6"/>
          <w:lang w:val="en-US"/>
        </w:rPr>
        <w:t>metadata</w:t>
      </w:r>
      <w:r w:rsidRPr="00FD4922">
        <w:rPr>
          <w:rFonts w:ascii="Consolas" w:eastAsia="Consolas" w:hAnsi="Consolas" w:cs="Consolas"/>
          <w:color w:val="CCCCCC"/>
          <w:lang w:val="en-US"/>
        </w:rPr>
        <w:t>:</w:t>
      </w:r>
    </w:p>
    <w:p w14:paraId="3E0EFEC5" w14:textId="727955F4" w:rsidR="2F82397D" w:rsidRPr="00FD4922" w:rsidRDefault="2F82397D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</w:t>
      </w:r>
      <w:r w:rsidRPr="00FD4922">
        <w:rPr>
          <w:rFonts w:ascii="Consolas" w:eastAsia="Consolas" w:hAnsi="Consolas" w:cs="Consolas"/>
          <w:color w:val="569CD6"/>
          <w:lang w:val="en-US"/>
        </w:rPr>
        <w:t>name</w:t>
      </w:r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r w:rsidRPr="00FD4922">
        <w:rPr>
          <w:rFonts w:ascii="Consolas" w:eastAsia="Consolas" w:hAnsi="Consolas" w:cs="Consolas"/>
          <w:color w:val="CE9178"/>
          <w:lang w:val="en-US"/>
        </w:rPr>
        <w:t>pvc-image-registry</w:t>
      </w:r>
    </w:p>
    <w:p w14:paraId="3F3C56D5" w14:textId="5B7E3115" w:rsidR="2F82397D" w:rsidRPr="00FD4922" w:rsidRDefault="2F82397D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</w:t>
      </w:r>
      <w:r w:rsidRPr="00FD4922">
        <w:rPr>
          <w:rFonts w:ascii="Consolas" w:eastAsia="Consolas" w:hAnsi="Consolas" w:cs="Consolas"/>
          <w:color w:val="569CD6"/>
          <w:lang w:val="en-US"/>
        </w:rPr>
        <w:t>namespace</w:t>
      </w:r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r w:rsidRPr="00FD4922">
        <w:rPr>
          <w:rFonts w:ascii="Consolas" w:eastAsia="Consolas" w:hAnsi="Consolas" w:cs="Consolas"/>
          <w:color w:val="CE9178"/>
          <w:lang w:val="en-US"/>
        </w:rPr>
        <w:t>openshift-image-registry</w:t>
      </w:r>
    </w:p>
    <w:p w14:paraId="47F2B4B8" w14:textId="57F8D84D" w:rsidR="2F82397D" w:rsidRPr="00FD4922" w:rsidRDefault="2F82397D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CCCCC"/>
          <w:lang w:val="en-US"/>
        </w:rPr>
      </w:pPr>
      <w:r w:rsidRPr="00FD4922">
        <w:rPr>
          <w:rFonts w:ascii="Consolas" w:eastAsia="Consolas" w:hAnsi="Consolas" w:cs="Consolas"/>
          <w:color w:val="569CD6"/>
          <w:lang w:val="en-US"/>
        </w:rPr>
        <w:t>spec</w:t>
      </w:r>
      <w:r w:rsidRPr="00FD4922">
        <w:rPr>
          <w:rFonts w:ascii="Consolas" w:eastAsia="Consolas" w:hAnsi="Consolas" w:cs="Consolas"/>
          <w:color w:val="CCCCCC"/>
          <w:lang w:val="en-US"/>
        </w:rPr>
        <w:t>:</w:t>
      </w:r>
    </w:p>
    <w:p w14:paraId="32DD6E32" w14:textId="618826A3" w:rsidR="2F82397D" w:rsidRPr="00FD4922" w:rsidRDefault="2F82397D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CCCCC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</w:t>
      </w:r>
      <w:proofErr w:type="spellStart"/>
      <w:r w:rsidRPr="00FD4922">
        <w:rPr>
          <w:rFonts w:ascii="Consolas" w:eastAsia="Consolas" w:hAnsi="Consolas" w:cs="Consolas"/>
          <w:color w:val="569CD6"/>
          <w:lang w:val="en-US"/>
        </w:rPr>
        <w:t>accessModes</w:t>
      </w:r>
      <w:proofErr w:type="spellEnd"/>
      <w:r w:rsidRPr="00FD4922">
        <w:rPr>
          <w:rFonts w:ascii="Consolas" w:eastAsia="Consolas" w:hAnsi="Consolas" w:cs="Consolas"/>
          <w:color w:val="CCCCCC"/>
          <w:lang w:val="en-US"/>
        </w:rPr>
        <w:t>:</w:t>
      </w:r>
    </w:p>
    <w:p w14:paraId="62049C48" w14:textId="74DE5E34" w:rsidR="2F82397D" w:rsidRPr="00FD4922" w:rsidRDefault="2F82397D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  - </w:t>
      </w:r>
      <w:r w:rsidRPr="00FD4922">
        <w:rPr>
          <w:rFonts w:ascii="Consolas" w:eastAsia="Consolas" w:hAnsi="Consolas" w:cs="Consolas"/>
          <w:color w:val="CE9178"/>
          <w:lang w:val="en-US"/>
        </w:rPr>
        <w:t>ReadWriteMany</w:t>
      </w:r>
    </w:p>
    <w:p w14:paraId="403A5FD7" w14:textId="531D0045" w:rsidR="2F82397D" w:rsidRPr="00FD4922" w:rsidRDefault="2F82397D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CCCCC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</w:t>
      </w:r>
      <w:r w:rsidRPr="00FD4922">
        <w:rPr>
          <w:rFonts w:ascii="Consolas" w:eastAsia="Consolas" w:hAnsi="Consolas" w:cs="Consolas"/>
          <w:color w:val="569CD6"/>
          <w:lang w:val="en-US"/>
        </w:rPr>
        <w:t>resources</w:t>
      </w:r>
      <w:r w:rsidRPr="00FD4922">
        <w:rPr>
          <w:rFonts w:ascii="Consolas" w:eastAsia="Consolas" w:hAnsi="Consolas" w:cs="Consolas"/>
          <w:color w:val="CCCCCC"/>
          <w:lang w:val="en-US"/>
        </w:rPr>
        <w:t>:</w:t>
      </w:r>
    </w:p>
    <w:p w14:paraId="6C94A451" w14:textId="14CCA0FE" w:rsidR="2F82397D" w:rsidRPr="00FD4922" w:rsidRDefault="2F82397D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CCCCC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  </w:t>
      </w:r>
      <w:r w:rsidRPr="00FD4922">
        <w:rPr>
          <w:rFonts w:ascii="Consolas" w:eastAsia="Consolas" w:hAnsi="Consolas" w:cs="Consolas"/>
          <w:color w:val="569CD6"/>
          <w:lang w:val="en-US"/>
        </w:rPr>
        <w:t>requests</w:t>
      </w:r>
      <w:r w:rsidRPr="00FD4922">
        <w:rPr>
          <w:rFonts w:ascii="Consolas" w:eastAsia="Consolas" w:hAnsi="Consolas" w:cs="Consolas"/>
          <w:color w:val="CCCCCC"/>
          <w:lang w:val="en-US"/>
        </w:rPr>
        <w:t>:</w:t>
      </w:r>
    </w:p>
    <w:p w14:paraId="77EE2962" w14:textId="7DF2148A" w:rsidR="2F82397D" w:rsidRPr="00FD4922" w:rsidRDefault="2F82397D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    </w:t>
      </w:r>
      <w:r w:rsidRPr="00FD4922">
        <w:rPr>
          <w:rFonts w:ascii="Consolas" w:eastAsia="Consolas" w:hAnsi="Consolas" w:cs="Consolas"/>
          <w:color w:val="569CD6"/>
          <w:lang w:val="en-US"/>
        </w:rPr>
        <w:t>storage</w:t>
      </w:r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r w:rsidRPr="00FD4922">
        <w:rPr>
          <w:rFonts w:ascii="Consolas" w:eastAsia="Consolas" w:hAnsi="Consolas" w:cs="Consolas"/>
          <w:color w:val="CE9178"/>
          <w:lang w:val="en-US"/>
        </w:rPr>
        <w:t>100Gi</w:t>
      </w:r>
    </w:p>
    <w:p w14:paraId="03C68F0A" w14:textId="4CE8B1B2" w:rsidR="2F82397D" w:rsidRPr="00FD4922" w:rsidRDefault="2F82397D" w:rsidP="085D34C8">
      <w:pPr>
        <w:shd w:val="clear" w:color="auto" w:fill="1F1F1F"/>
        <w:spacing w:line="285" w:lineRule="auto"/>
        <w:rPr>
          <w:rFonts w:ascii="Consolas" w:eastAsia="Consolas" w:hAnsi="Consolas" w:cs="Consolas"/>
          <w:color w:val="CE9178"/>
          <w:lang w:val="en-US"/>
        </w:rPr>
      </w:pPr>
      <w:r w:rsidRPr="00FD4922">
        <w:rPr>
          <w:rFonts w:ascii="Consolas" w:eastAsia="Consolas" w:hAnsi="Consolas" w:cs="Consolas"/>
          <w:color w:val="CCCCCC"/>
          <w:lang w:val="en-US"/>
        </w:rPr>
        <w:t xml:space="preserve">  </w:t>
      </w:r>
      <w:proofErr w:type="spellStart"/>
      <w:r w:rsidRPr="00FD4922">
        <w:rPr>
          <w:rFonts w:ascii="Consolas" w:eastAsia="Consolas" w:hAnsi="Consolas" w:cs="Consolas"/>
          <w:color w:val="569CD6"/>
          <w:lang w:val="en-US"/>
        </w:rPr>
        <w:t>volumeName</w:t>
      </w:r>
      <w:proofErr w:type="spellEnd"/>
      <w:r w:rsidRPr="00FD4922">
        <w:rPr>
          <w:rFonts w:ascii="Consolas" w:eastAsia="Consolas" w:hAnsi="Consolas" w:cs="Consolas"/>
          <w:color w:val="CCCCCC"/>
          <w:lang w:val="en-US"/>
        </w:rPr>
        <w:t xml:space="preserve">: </w:t>
      </w:r>
      <w:proofErr w:type="spellStart"/>
      <w:r w:rsidRPr="00FD4922">
        <w:rPr>
          <w:rFonts w:ascii="Consolas" w:eastAsia="Consolas" w:hAnsi="Consolas" w:cs="Consolas"/>
          <w:color w:val="CE9178"/>
          <w:lang w:val="en-US"/>
        </w:rPr>
        <w:t>pv</w:t>
      </w:r>
      <w:proofErr w:type="spellEnd"/>
      <w:r w:rsidRPr="00FD4922">
        <w:rPr>
          <w:rFonts w:ascii="Consolas" w:eastAsia="Consolas" w:hAnsi="Consolas" w:cs="Consolas"/>
          <w:color w:val="CE9178"/>
          <w:lang w:val="en-US"/>
        </w:rPr>
        <w:t>-image-registry</w:t>
      </w:r>
    </w:p>
    <w:p w14:paraId="308E6CC8" w14:textId="4E11E265" w:rsidR="085D34C8" w:rsidRPr="00FD4922" w:rsidRDefault="085D34C8" w:rsidP="085D34C8">
      <w:pPr>
        <w:shd w:val="clear" w:color="auto" w:fill="1F1F1F"/>
        <w:spacing w:line="285" w:lineRule="auto"/>
        <w:rPr>
          <w:lang w:val="en-US"/>
        </w:rPr>
      </w:pPr>
    </w:p>
    <w:p w14:paraId="7C383974" w14:textId="1E6AF899" w:rsidR="085D34C8" w:rsidRPr="00FD4922" w:rsidRDefault="085D34C8" w:rsidP="085D34C8">
      <w:pPr>
        <w:rPr>
          <w:rFonts w:ascii="Calibri Light" w:hAnsi="Calibri Light" w:cs="Calibri Light"/>
          <w:lang w:val="en-US"/>
        </w:rPr>
      </w:pPr>
    </w:p>
    <w:p w14:paraId="79415B1C" w14:textId="5FC04E7D" w:rsidR="085D34C8" w:rsidRPr="00FD4922" w:rsidRDefault="085D34C8" w:rsidP="085D34C8">
      <w:pPr>
        <w:rPr>
          <w:rFonts w:ascii="Calibri Light" w:hAnsi="Calibri Light" w:cs="Calibri Light"/>
          <w:lang w:val="en-US"/>
        </w:rPr>
      </w:pPr>
    </w:p>
    <w:p w14:paraId="5DB6B23A" w14:textId="4A7DF757" w:rsidR="085D34C8" w:rsidRPr="00FD4922" w:rsidRDefault="085D34C8" w:rsidP="085D34C8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20"/>
          <w:szCs w:val="20"/>
          <w:lang w:val="en-US"/>
        </w:rPr>
      </w:pPr>
    </w:p>
    <w:p w14:paraId="4C2B0262" w14:textId="333318DD" w:rsidR="085D34C8" w:rsidRPr="00FD4922" w:rsidRDefault="085D34C8" w:rsidP="085D34C8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20"/>
          <w:szCs w:val="20"/>
          <w:lang w:val="en-US"/>
        </w:rPr>
      </w:pPr>
    </w:p>
    <w:p w14:paraId="67245365" w14:textId="04B19F9C" w:rsidR="008C6394" w:rsidRPr="008C6394" w:rsidRDefault="7F733D46" w:rsidP="085D34C8">
      <w:pPr>
        <w:pStyle w:val="NormalWeb"/>
        <w:spacing w:before="0" w:beforeAutospacing="0" w:after="0" w:afterAutospacing="0"/>
        <w:rPr>
          <w:rFonts w:ascii="Calibri Light" w:hAnsi="Calibri Light" w:cs="Calibri Light"/>
          <w:sz w:val="20"/>
          <w:szCs w:val="20"/>
          <w:lang w:eastAsia="es-AR"/>
        </w:rPr>
      </w:pPr>
      <w:r w:rsidRPr="085D34C8">
        <w:rPr>
          <w:rFonts w:ascii="Calibri Light" w:hAnsi="Calibri Light" w:cs="Calibri Light"/>
          <w:color w:val="000000" w:themeColor="text1"/>
          <w:sz w:val="20"/>
          <w:szCs w:val="20"/>
        </w:rPr>
        <w:t>Luego se editó la configuración de registry y se agregó el PV</w:t>
      </w:r>
      <w:r w:rsidR="5204E641" w:rsidRPr="085D34C8">
        <w:rPr>
          <w:rFonts w:ascii="Calibri Light" w:hAnsi="Calibri Light" w:cs="Calibri Light"/>
          <w:color w:val="000000" w:themeColor="text1"/>
          <w:sz w:val="20"/>
          <w:szCs w:val="20"/>
        </w:rPr>
        <w:t>C</w:t>
      </w:r>
      <w:r w:rsidRPr="085D34C8">
        <w:rPr>
          <w:rFonts w:ascii="Calibri Light" w:hAnsi="Calibri Light" w:cs="Calibri Light"/>
          <w:color w:val="000000" w:themeColor="text1"/>
          <w:sz w:val="20"/>
          <w:szCs w:val="20"/>
        </w:rPr>
        <w:t xml:space="preserve"> creado.</w:t>
      </w:r>
    </w:p>
    <w:p w14:paraId="500AA9C4" w14:textId="6D01A9BF" w:rsidR="003302F9" w:rsidRDefault="003302F9" w:rsidP="009F0C90">
      <w:pPr>
        <w:rPr>
          <w:rFonts w:ascii="Calibri Light" w:hAnsi="Calibri Light" w:cs="Calibri Light"/>
          <w:lang w:val="es-419"/>
        </w:rPr>
      </w:pPr>
    </w:p>
    <w:p w14:paraId="3F5F062C" w14:textId="46C8EE37" w:rsidR="009E4275" w:rsidRDefault="007719A3" w:rsidP="009F0C90">
      <w:pPr>
        <w:rPr>
          <w:rFonts w:ascii="Calibri Light" w:hAnsi="Calibri Light" w:cs="Calibri Light"/>
          <w:lang w:val="es-419"/>
        </w:rPr>
      </w:pPr>
      <w:r w:rsidRPr="007719A3">
        <w:rPr>
          <w:rFonts w:ascii="Calibri Light" w:hAnsi="Calibri Light" w:cs="Calibri Light"/>
          <w:noProof/>
          <w:lang w:val="es-419"/>
        </w:rPr>
        <w:drawing>
          <wp:inline distT="0" distB="0" distL="0" distR="0" wp14:anchorId="256780EF" wp14:editId="1C678497">
            <wp:extent cx="5400675" cy="255270"/>
            <wp:effectExtent l="0" t="0" r="9525" b="0"/>
            <wp:docPr id="179160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09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7142" w14:textId="77777777" w:rsidR="00A310A8" w:rsidRDefault="00A310A8" w:rsidP="009F0C90">
      <w:pPr>
        <w:rPr>
          <w:rFonts w:ascii="Calibri Light" w:hAnsi="Calibri Light" w:cs="Calibri Light"/>
          <w:lang w:val="es-419"/>
        </w:rPr>
      </w:pPr>
    </w:p>
    <w:p w14:paraId="57A0941D" w14:textId="77777777" w:rsidR="00A310A8" w:rsidRDefault="00A310A8" w:rsidP="009F0C90">
      <w:pPr>
        <w:rPr>
          <w:rFonts w:ascii="Calibri Light" w:hAnsi="Calibri Light" w:cs="Calibri Light"/>
          <w:lang w:val="es-419"/>
        </w:rPr>
      </w:pPr>
    </w:p>
    <w:p w14:paraId="45E4BE1D" w14:textId="040D08D0" w:rsidR="00A310A8" w:rsidRDefault="00197A7C" w:rsidP="009F0C90">
      <w:pPr>
        <w:rPr>
          <w:rFonts w:ascii="Calibri Light" w:hAnsi="Calibri Light" w:cs="Calibri Light"/>
          <w:lang w:val="es-419"/>
        </w:rPr>
      </w:pPr>
      <w:r>
        <w:rPr>
          <w:rFonts w:ascii="Calibri Light" w:hAnsi="Calibri Light" w:cs="Calibri Light"/>
          <w:lang w:val="es-419"/>
        </w:rPr>
        <w:t>Agregamos</w:t>
      </w:r>
      <w:r w:rsidR="00E020A0">
        <w:rPr>
          <w:rFonts w:ascii="Calibri Light" w:hAnsi="Calibri Light" w:cs="Calibri Light"/>
          <w:lang w:val="es-419"/>
        </w:rPr>
        <w:t xml:space="preserve"> </w:t>
      </w:r>
      <w:r>
        <w:rPr>
          <w:rFonts w:ascii="Calibri Light" w:hAnsi="Calibri Light" w:cs="Calibri Light"/>
          <w:lang w:val="es-419"/>
        </w:rPr>
        <w:t>los campos :</w:t>
      </w:r>
    </w:p>
    <w:p w14:paraId="76D17A7A" w14:textId="77777777" w:rsidR="00197A7C" w:rsidRDefault="00197A7C" w:rsidP="009F0C90">
      <w:pPr>
        <w:rPr>
          <w:rFonts w:ascii="Calibri Light" w:hAnsi="Calibri Light" w:cs="Calibri Light"/>
          <w:lang w:val="es-419"/>
        </w:rPr>
      </w:pPr>
    </w:p>
    <w:p w14:paraId="1480F32D" w14:textId="3A32CF2D" w:rsidR="00962D00" w:rsidRDefault="005D08A4" w:rsidP="009F0C90">
      <w:pPr>
        <w:rPr>
          <w:rFonts w:ascii="Calibri Light" w:hAnsi="Calibri Light" w:cs="Calibri Light"/>
          <w:lang w:val="es-419"/>
        </w:rPr>
      </w:pPr>
      <w:r>
        <w:rPr>
          <w:rFonts w:ascii="Calibri Light" w:hAnsi="Calibri Light" w:cs="Calibri Light"/>
          <w:noProof/>
          <w:lang w:val="es-419"/>
        </w:rPr>
        <w:lastRenderedPageBreak/>
        <w:drawing>
          <wp:inline distT="0" distB="0" distL="0" distR="0" wp14:anchorId="4A42C95F" wp14:editId="066A46B4">
            <wp:extent cx="5400675" cy="2390140"/>
            <wp:effectExtent l="0" t="0" r="9525" b="0"/>
            <wp:docPr id="1963421701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21701" name="Imagen 6" descr="Texto&#10;&#10;El contenido generado por IA puede ser incorrecto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6EBA" w14:textId="4A56470F" w:rsidR="00197A7C" w:rsidRDefault="00197A7C" w:rsidP="009F0C90">
      <w:pPr>
        <w:rPr>
          <w:rFonts w:ascii="Calibri Light" w:hAnsi="Calibri Light" w:cs="Calibri Light"/>
          <w:lang w:val="es-419"/>
        </w:rPr>
      </w:pPr>
    </w:p>
    <w:p w14:paraId="0F54940D" w14:textId="77777777" w:rsidR="00197A7C" w:rsidRDefault="00197A7C" w:rsidP="009F0C90">
      <w:pPr>
        <w:rPr>
          <w:rFonts w:ascii="Calibri Light" w:hAnsi="Calibri Light" w:cs="Calibri Light"/>
          <w:lang w:val="es-419"/>
        </w:rPr>
      </w:pPr>
    </w:p>
    <w:p w14:paraId="00BC8B84" w14:textId="553F40FB" w:rsidR="00A310A8" w:rsidRDefault="00DD5EA1" w:rsidP="009F0C90">
      <w:pPr>
        <w:rPr>
          <w:rFonts w:ascii="Calibri Light" w:hAnsi="Calibri Light" w:cs="Calibri Light"/>
          <w:lang w:val="es-419"/>
        </w:rPr>
      </w:pPr>
      <w:r>
        <w:rPr>
          <w:rFonts w:ascii="Calibri Light" w:hAnsi="Calibri Light" w:cs="Calibri Light"/>
          <w:lang w:val="es-419"/>
        </w:rPr>
        <w:t>Ahora podemos ver creado el pvc correspondiente</w:t>
      </w:r>
      <w:r w:rsidR="005E5A70">
        <w:rPr>
          <w:rFonts w:ascii="Calibri Light" w:hAnsi="Calibri Light" w:cs="Calibri Light"/>
          <w:lang w:val="es-419"/>
        </w:rPr>
        <w:t>:</w:t>
      </w:r>
    </w:p>
    <w:p w14:paraId="5EEA0554" w14:textId="77777777" w:rsidR="005E5A70" w:rsidRDefault="005E5A70" w:rsidP="009F0C90">
      <w:pPr>
        <w:rPr>
          <w:rFonts w:ascii="Calibri Light" w:hAnsi="Calibri Light" w:cs="Calibri Light"/>
          <w:lang w:val="es-419"/>
        </w:rPr>
      </w:pPr>
    </w:p>
    <w:p w14:paraId="416F85D5" w14:textId="5ED04318" w:rsidR="005E5A70" w:rsidRDefault="00230D06" w:rsidP="009F0C90">
      <w:pPr>
        <w:rPr>
          <w:rFonts w:ascii="Calibri Light" w:hAnsi="Calibri Light" w:cs="Calibri Light"/>
          <w:lang w:val="es-419"/>
        </w:rPr>
      </w:pPr>
      <w:r w:rsidRPr="00230D06">
        <w:rPr>
          <w:rFonts w:ascii="Calibri Light" w:hAnsi="Calibri Light" w:cs="Calibri Light"/>
          <w:noProof/>
          <w:lang w:val="es-419"/>
        </w:rPr>
        <w:drawing>
          <wp:inline distT="0" distB="0" distL="0" distR="0" wp14:anchorId="76AAD6E4" wp14:editId="228A567D">
            <wp:extent cx="5400675" cy="1320800"/>
            <wp:effectExtent l="0" t="0" r="9525" b="0"/>
            <wp:docPr id="133343081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30817" name="Imagen 1" descr="Captura de pantalla de un celular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03B2" w14:textId="1C63B606" w:rsidR="00A52CCC" w:rsidRDefault="00A52CCC" w:rsidP="009F0C90">
      <w:pPr>
        <w:rPr>
          <w:rFonts w:ascii="Calibri Light" w:hAnsi="Calibri Light" w:cs="Calibri Light"/>
          <w:lang w:val="es-419"/>
        </w:rPr>
      </w:pPr>
    </w:p>
    <w:p w14:paraId="384AC3B8" w14:textId="7A410C0D" w:rsidR="00A52CCC" w:rsidRDefault="018127AB" w:rsidP="009F0C90">
      <w:pPr>
        <w:rPr>
          <w:rFonts w:ascii="Calibri Light" w:hAnsi="Calibri Light" w:cs="Calibri Light"/>
          <w:lang w:val="es-419"/>
        </w:rPr>
      </w:pPr>
      <w:r w:rsidRPr="085D34C8">
        <w:rPr>
          <w:rFonts w:ascii="Calibri Light" w:hAnsi="Calibri Light" w:cs="Calibri Light"/>
          <w:lang w:val="es-419"/>
        </w:rPr>
        <w:t xml:space="preserve">Por comando el </w:t>
      </w:r>
      <w:proofErr w:type="spellStart"/>
      <w:r w:rsidRPr="085D34C8">
        <w:rPr>
          <w:rFonts w:ascii="Calibri Light" w:hAnsi="Calibri Light" w:cs="Calibri Light"/>
          <w:lang w:val="es-419"/>
        </w:rPr>
        <w:t>patcheo</w:t>
      </w:r>
      <w:proofErr w:type="spellEnd"/>
      <w:r w:rsidRPr="085D34C8">
        <w:rPr>
          <w:rFonts w:ascii="Calibri Light" w:hAnsi="Calibri Light" w:cs="Calibri Light"/>
          <w:lang w:val="es-419"/>
        </w:rPr>
        <w:t xml:space="preserve"> para que use el registry seria:</w:t>
      </w:r>
    </w:p>
    <w:p w14:paraId="305F9914" w14:textId="15C1227E" w:rsidR="085D34C8" w:rsidRDefault="085D34C8" w:rsidP="085D34C8">
      <w:pPr>
        <w:rPr>
          <w:rFonts w:ascii="Calibri Light" w:hAnsi="Calibri Light" w:cs="Calibri Light"/>
          <w:lang w:val="es-419"/>
        </w:rPr>
      </w:pPr>
    </w:p>
    <w:p w14:paraId="6B09AEB4" w14:textId="77777777" w:rsidR="002231D6" w:rsidRDefault="018127AB" w:rsidP="085D34C8">
      <w:pPr>
        <w:pStyle w:val="NormalWeb"/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</w:pPr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oc patch configs.imageregistry.operator.openshift.io cluster --type merge --</w:t>
      </w:r>
      <w:proofErr w:type="gramStart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patch '{</w:t>
      </w:r>
      <w:proofErr w:type="gramEnd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"spec</w:t>
      </w:r>
      <w:proofErr w:type="gramStart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":{</w:t>
      </w:r>
      <w:proofErr w:type="gramEnd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"storage</w:t>
      </w:r>
      <w:proofErr w:type="gramStart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":{</w:t>
      </w:r>
      <w:proofErr w:type="gramEnd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"pvc</w:t>
      </w:r>
      <w:proofErr w:type="gramStart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":{</w:t>
      </w:r>
      <w:proofErr w:type="gramEnd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"</w:t>
      </w:r>
      <w:proofErr w:type="spellStart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claim":"pvc-image-</w:t>
      </w:r>
      <w:proofErr w:type="gramStart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registry</w:t>
      </w:r>
      <w:proofErr w:type="spellEnd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"}}</w:t>
      </w:r>
      <w:proofErr w:type="gramEnd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, "</w:t>
      </w:r>
      <w:proofErr w:type="spellStart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managementState</w:t>
      </w:r>
      <w:proofErr w:type="spellEnd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": "</w:t>
      </w:r>
      <w:proofErr w:type="gramStart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Managed"}}</w:t>
      </w:r>
      <w:proofErr w:type="gramEnd"/>
      <w:r w:rsidRPr="2BB5F919">
        <w:rPr>
          <w:rFonts w:ascii="Consolas" w:eastAsia="Consolas" w:hAnsi="Consolas" w:cs="Consolas"/>
          <w:b/>
          <w:bCs/>
          <w:color w:val="2B9B62"/>
          <w:sz w:val="20"/>
          <w:szCs w:val="20"/>
          <w:lang w:val="en-US"/>
        </w:rPr>
        <w:t>' </w:t>
      </w:r>
    </w:p>
    <w:p w14:paraId="5BEEFC7B" w14:textId="6B10D6FF" w:rsidR="00325934" w:rsidRPr="00E200AE" w:rsidRDefault="00325934" w:rsidP="085D34C8">
      <w:pPr>
        <w:pStyle w:val="NormalWeb"/>
        <w:rPr>
          <w:color w:val="2B9B62"/>
          <w:sz w:val="22"/>
          <w:szCs w:val="22"/>
          <w:lang w:val="en-US"/>
        </w:rPr>
      </w:pPr>
    </w:p>
    <w:p w14:paraId="4660681C" w14:textId="2BE0C8A3" w:rsidR="00325934" w:rsidRPr="00E200AE" w:rsidRDefault="1FAB346B" w:rsidP="085D34C8">
      <w:pPr>
        <w:rPr>
          <w:rStyle w:val="ui-provider"/>
          <w:lang w:val="en-US"/>
        </w:rPr>
      </w:pPr>
      <w:r>
        <w:rPr>
          <w:noProof/>
        </w:rPr>
        <w:drawing>
          <wp:inline distT="0" distB="0" distL="0" distR="0" wp14:anchorId="127505EE" wp14:editId="038B124B">
            <wp:extent cx="5400675" cy="2524125"/>
            <wp:effectExtent l="0" t="0" r="0" b="0"/>
            <wp:docPr id="357143997" name="Imagen 357143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934">
        <w:br/>
      </w:r>
    </w:p>
    <w:p w14:paraId="6826DCF0" w14:textId="489721B1" w:rsidR="00323644" w:rsidRDefault="4D772B03" w:rsidP="00323644">
      <w:pPr>
        <w:pStyle w:val="Ttulo5"/>
        <w:rPr>
          <w:lang w:val="es-419"/>
        </w:rPr>
      </w:pPr>
      <w:bookmarkStart w:id="35" w:name="_Toc1634136866"/>
      <w:r w:rsidRPr="085D34C8">
        <w:rPr>
          <w:lang w:val="es-419"/>
        </w:rPr>
        <w:t>configuración login local con htpasswd</w:t>
      </w:r>
      <w:bookmarkEnd w:id="35"/>
    </w:p>
    <w:p w14:paraId="7A873CE8" w14:textId="77777777" w:rsidR="0037067C" w:rsidRDefault="0037067C" w:rsidP="0037067C">
      <w:pPr>
        <w:rPr>
          <w:lang w:val="es-419"/>
        </w:rPr>
      </w:pPr>
    </w:p>
    <w:p w14:paraId="5762087A" w14:textId="64C74B4D" w:rsidR="00EB521C" w:rsidRDefault="6F0EE496" w:rsidP="085D34C8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</w:rPr>
      </w:pPr>
      <w:r w:rsidRPr="085D34C8">
        <w:rPr>
          <w:rFonts w:ascii="Calibri Light" w:hAnsi="Calibri Light" w:cs="Calibri Light"/>
          <w:color w:val="000000" w:themeColor="text1"/>
          <w:sz w:val="20"/>
          <w:szCs w:val="20"/>
        </w:rPr>
        <w:t xml:space="preserve">Se agregó la configuración de un Identity Provider del tipo htpasswd. </w:t>
      </w:r>
      <w:r w:rsidR="6B4DD530" w:rsidRPr="085D34C8">
        <w:rPr>
          <w:rFonts w:ascii="Calibri Light" w:hAnsi="Calibri Light" w:cs="Calibri Light"/>
          <w:color w:val="000000" w:themeColor="text1"/>
          <w:sz w:val="20"/>
          <w:szCs w:val="20"/>
        </w:rPr>
        <w:t xml:space="preserve">Como primer paso </w:t>
      </w:r>
      <w:r w:rsidR="05C2CE32" w:rsidRPr="085D34C8">
        <w:rPr>
          <w:rFonts w:ascii="Calibri Light" w:hAnsi="Calibri Light" w:cs="Calibri Light"/>
          <w:color w:val="000000" w:themeColor="text1"/>
          <w:sz w:val="20"/>
          <w:szCs w:val="20"/>
        </w:rPr>
        <w:t xml:space="preserve">se </w:t>
      </w:r>
      <w:proofErr w:type="spellStart"/>
      <w:r w:rsidR="05C2CE32" w:rsidRPr="085D34C8">
        <w:rPr>
          <w:rFonts w:ascii="Calibri Light" w:hAnsi="Calibri Light" w:cs="Calibri Light"/>
          <w:color w:val="000000" w:themeColor="text1"/>
          <w:sz w:val="20"/>
          <w:szCs w:val="20"/>
        </w:rPr>
        <w:t>creo</w:t>
      </w:r>
      <w:proofErr w:type="spellEnd"/>
      <w:r w:rsidR="05C2CE32" w:rsidRPr="085D34C8">
        <w:rPr>
          <w:rFonts w:ascii="Calibri Light" w:hAnsi="Calibri Light" w:cs="Calibri Light"/>
          <w:color w:val="000000" w:themeColor="text1"/>
          <w:sz w:val="20"/>
          <w:szCs w:val="20"/>
        </w:rPr>
        <w:t xml:space="preserve"> el archivo </w:t>
      </w:r>
      <w:r w:rsidR="339C19E6" w:rsidRPr="085D34C8">
        <w:rPr>
          <w:rFonts w:ascii="Calibri Light" w:hAnsi="Calibri Light" w:cs="Calibri Light"/>
          <w:color w:val="000000" w:themeColor="text1"/>
          <w:sz w:val="20"/>
          <w:szCs w:val="20"/>
        </w:rPr>
        <w:t xml:space="preserve">que contiene las </w:t>
      </w:r>
      <w:r w:rsidR="3D2C3C47" w:rsidRPr="085D34C8">
        <w:rPr>
          <w:rFonts w:ascii="Calibri Light" w:hAnsi="Calibri Light" w:cs="Calibri Light"/>
          <w:color w:val="000000" w:themeColor="text1"/>
          <w:sz w:val="20"/>
          <w:szCs w:val="20"/>
        </w:rPr>
        <w:t>credenciales:</w:t>
      </w:r>
    </w:p>
    <w:p w14:paraId="3725DABA" w14:textId="77777777" w:rsidR="003D3045" w:rsidRDefault="003D3045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</w:rPr>
      </w:pPr>
    </w:p>
    <w:p w14:paraId="67F127BF" w14:textId="0A630F7B" w:rsidR="003D3045" w:rsidRPr="009F1786" w:rsidRDefault="339C19E6" w:rsidP="085D34C8">
      <w:pPr>
        <w:pStyle w:val="NormalWeb"/>
        <w:spacing w:before="0" w:beforeAutospacing="0" w:after="0" w:afterAutospacing="0"/>
        <w:rPr>
          <w:rFonts w:ascii="Consolas" w:eastAsia="Consolas" w:hAnsi="Consolas" w:cs="Consolas"/>
          <w:b/>
          <w:bCs/>
          <w:color w:val="000000"/>
          <w:sz w:val="20"/>
          <w:szCs w:val="20"/>
        </w:rPr>
      </w:pPr>
      <w:r w:rsidRPr="085D34C8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 xml:space="preserve">htpasswd -c -B -b </w:t>
      </w:r>
      <w:proofErr w:type="spellStart"/>
      <w:r w:rsidRPr="085D34C8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>users.htpasswd</w:t>
      </w:r>
      <w:proofErr w:type="spellEnd"/>
      <w:r w:rsidRPr="085D34C8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85D34C8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>okd</w:t>
      </w:r>
      <w:proofErr w:type="spellEnd"/>
      <w:r w:rsidRPr="085D34C8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 xml:space="preserve">  </w:t>
      </w:r>
      <w:r w:rsidR="683D273F" w:rsidRPr="085D34C8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>alfombra03</w:t>
      </w:r>
    </w:p>
    <w:p w14:paraId="46481FE2" w14:textId="77777777" w:rsidR="008A28CB" w:rsidRPr="009F1786" w:rsidRDefault="008A28CB" w:rsidP="003E55AA">
      <w:pPr>
        <w:pStyle w:val="NormalWeb"/>
        <w:spacing w:before="0" w:beforeAutospacing="0" w:after="0" w:afterAutospacing="0"/>
        <w:rPr>
          <w:rFonts w:ascii="Consolas" w:hAnsi="Consolas" w:cs="Calibri Light"/>
          <w:b/>
          <w:bCs/>
          <w:color w:val="000000"/>
          <w:sz w:val="16"/>
          <w:szCs w:val="16"/>
        </w:rPr>
      </w:pPr>
    </w:p>
    <w:p w14:paraId="77DCAC79" w14:textId="1BE4FA1E" w:rsidR="008A28CB" w:rsidRDefault="008A28CB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  <w:lang w:val="es-AR"/>
        </w:rPr>
      </w:pPr>
      <w:r w:rsidRPr="00D122A2">
        <w:rPr>
          <w:rFonts w:ascii="Calibri Light" w:hAnsi="Calibri Light" w:cs="Calibri Light"/>
          <w:color w:val="000000"/>
          <w:sz w:val="20"/>
          <w:szCs w:val="20"/>
          <w:lang w:val="es-AR"/>
        </w:rPr>
        <w:t xml:space="preserve">Como resultante </w:t>
      </w:r>
      <w:r w:rsidR="00D122A2" w:rsidRPr="00D122A2">
        <w:rPr>
          <w:rFonts w:ascii="Calibri Light" w:hAnsi="Calibri Light" w:cs="Calibri Light"/>
          <w:color w:val="000000"/>
          <w:sz w:val="20"/>
          <w:szCs w:val="20"/>
          <w:lang w:val="es-AR"/>
        </w:rPr>
        <w:t>tenemos un a</w:t>
      </w:r>
      <w:r w:rsidR="00D122A2">
        <w:rPr>
          <w:rFonts w:ascii="Calibri Light" w:hAnsi="Calibri Light" w:cs="Calibri Light"/>
          <w:color w:val="000000"/>
          <w:sz w:val="20"/>
          <w:szCs w:val="20"/>
          <w:lang w:val="es-AR"/>
        </w:rPr>
        <w:t>rchivo con el siguiente contenido:</w:t>
      </w:r>
    </w:p>
    <w:p w14:paraId="79CCC9C4" w14:textId="77777777" w:rsidR="00D122A2" w:rsidRDefault="00D122A2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  <w:lang w:val="es-AR"/>
        </w:rPr>
      </w:pPr>
    </w:p>
    <w:p w14:paraId="0976E1D0" w14:textId="1A0431C0" w:rsidR="00D122A2" w:rsidRPr="00D122A2" w:rsidRDefault="006E6836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  <w:lang w:val="es-AR"/>
        </w:rPr>
      </w:pPr>
      <w:r w:rsidRPr="006E6836">
        <w:rPr>
          <w:rFonts w:ascii="Calibri Light" w:hAnsi="Calibri Light" w:cs="Calibri Light"/>
          <w:noProof/>
          <w:color w:val="000000"/>
          <w:sz w:val="20"/>
          <w:szCs w:val="20"/>
          <w:lang w:val="es-AR"/>
        </w:rPr>
        <w:drawing>
          <wp:inline distT="0" distB="0" distL="0" distR="0" wp14:anchorId="2DF54A46" wp14:editId="43FEADA6">
            <wp:extent cx="5400675" cy="335915"/>
            <wp:effectExtent l="0" t="0" r="9525" b="6985"/>
            <wp:docPr id="1533991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918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4005" w14:textId="77777777" w:rsidR="00EB521C" w:rsidRPr="00D122A2" w:rsidRDefault="00EB521C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  <w:lang w:val="es-AR"/>
        </w:rPr>
      </w:pPr>
    </w:p>
    <w:p w14:paraId="627EB19E" w14:textId="2BC3B697" w:rsidR="0037067C" w:rsidRDefault="00EB521C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b/>
          <w:bCs/>
          <w:color w:val="000000"/>
          <w:sz w:val="20"/>
          <w:szCs w:val="20"/>
        </w:rPr>
      </w:pPr>
      <w:r>
        <w:rPr>
          <w:rFonts w:ascii="Calibri Light" w:hAnsi="Calibri Light" w:cs="Calibri Light"/>
          <w:color w:val="000000"/>
          <w:sz w:val="20"/>
          <w:szCs w:val="20"/>
        </w:rPr>
        <w:t>Luego</w:t>
      </w:r>
      <w:r w:rsidR="00AA5E46">
        <w:rPr>
          <w:rFonts w:ascii="Calibri Light" w:hAnsi="Calibri Light" w:cs="Calibri Light"/>
          <w:color w:val="000000"/>
          <w:sz w:val="20"/>
          <w:szCs w:val="20"/>
        </w:rPr>
        <w:t xml:space="preserve"> s</w:t>
      </w:r>
      <w:r w:rsidR="00AA5E46" w:rsidRPr="00AA5E46">
        <w:rPr>
          <w:rFonts w:ascii="Calibri Light" w:hAnsi="Calibri Light" w:cs="Calibri Light"/>
          <w:color w:val="000000"/>
          <w:sz w:val="20"/>
          <w:szCs w:val="20"/>
        </w:rPr>
        <w:t xml:space="preserve">e generó </w:t>
      </w:r>
      <w:r w:rsidR="00AA5E46">
        <w:rPr>
          <w:rFonts w:ascii="Calibri Light" w:hAnsi="Calibri Light" w:cs="Calibri Light"/>
          <w:color w:val="000000"/>
          <w:sz w:val="20"/>
          <w:szCs w:val="20"/>
        </w:rPr>
        <w:t>el</w:t>
      </w:r>
      <w:r w:rsidR="00AA5E46" w:rsidRPr="00AA5E46">
        <w:rPr>
          <w:rFonts w:ascii="Calibri Light" w:hAnsi="Calibri Light" w:cs="Calibri Light"/>
          <w:color w:val="000000"/>
          <w:sz w:val="20"/>
          <w:szCs w:val="20"/>
        </w:rPr>
        <w:t xml:space="preserve"> </w:t>
      </w:r>
      <w:r w:rsidR="00696F7A">
        <w:rPr>
          <w:rFonts w:ascii="Calibri Light" w:hAnsi="Calibri Light" w:cs="Calibri Light"/>
          <w:color w:val="000000"/>
          <w:sz w:val="20"/>
          <w:szCs w:val="20"/>
        </w:rPr>
        <w:t xml:space="preserve"> secret </w:t>
      </w:r>
      <w:r w:rsidR="00A63820" w:rsidRPr="00A63820">
        <w:rPr>
          <w:rFonts w:ascii="Calibri Light" w:hAnsi="Calibri Light" w:cs="Calibri Light"/>
          <w:color w:val="000000"/>
          <w:sz w:val="20"/>
          <w:szCs w:val="20"/>
        </w:rPr>
        <w:t>con la ejecución del siguiente comando:</w:t>
      </w:r>
    </w:p>
    <w:p w14:paraId="79858529" w14:textId="77777777" w:rsidR="00AC27D7" w:rsidRPr="00A00CA9" w:rsidRDefault="00AC27D7" w:rsidP="003E55AA">
      <w:pPr>
        <w:pStyle w:val="NormalWeb"/>
        <w:spacing w:before="0" w:beforeAutospacing="0" w:after="0" w:afterAutospacing="0"/>
        <w:rPr>
          <w:rFonts w:ascii="Consolas" w:hAnsi="Consolas" w:cs="Calibri Light"/>
          <w:b/>
          <w:bCs/>
          <w:color w:val="000000"/>
          <w:sz w:val="16"/>
          <w:szCs w:val="16"/>
          <w:lang w:val="es-AR"/>
        </w:rPr>
      </w:pPr>
    </w:p>
    <w:p w14:paraId="60460304" w14:textId="39EDF966" w:rsidR="00A63820" w:rsidRDefault="6EF7D9FE" w:rsidP="085D34C8">
      <w:pPr>
        <w:pStyle w:val="NormalWeb"/>
        <w:spacing w:before="0" w:beforeAutospacing="0" w:after="0" w:afterAutospacing="0"/>
        <w:rPr>
          <w:rFonts w:ascii="Consolas" w:eastAsia="Consolas" w:hAnsi="Consolas" w:cs="Consolas"/>
          <w:b/>
          <w:bCs/>
          <w:color w:val="000000"/>
          <w:sz w:val="20"/>
          <w:szCs w:val="20"/>
          <w:lang w:val="en-US"/>
        </w:rPr>
      </w:pPr>
      <w:r w:rsidRPr="085D34C8">
        <w:rPr>
          <w:rFonts w:ascii="Consolas" w:eastAsia="Consolas" w:hAnsi="Consolas" w:cs="Consolas"/>
          <w:b/>
          <w:bCs/>
          <w:color w:val="000000" w:themeColor="text1"/>
          <w:sz w:val="20"/>
          <w:szCs w:val="20"/>
          <w:lang w:val="en-US"/>
        </w:rPr>
        <w:t xml:space="preserve">oc create secret generic </w:t>
      </w:r>
      <w:proofErr w:type="spellStart"/>
      <w:r w:rsidRPr="085D34C8">
        <w:rPr>
          <w:rFonts w:ascii="Consolas" w:eastAsia="Consolas" w:hAnsi="Consolas" w:cs="Consolas"/>
          <w:b/>
          <w:bCs/>
          <w:color w:val="000000" w:themeColor="text1"/>
          <w:sz w:val="20"/>
          <w:szCs w:val="20"/>
          <w:lang w:val="en-US"/>
        </w:rPr>
        <w:t>htpass</w:t>
      </w:r>
      <w:proofErr w:type="spellEnd"/>
      <w:r w:rsidRPr="085D34C8">
        <w:rPr>
          <w:rFonts w:ascii="Consolas" w:eastAsia="Consolas" w:hAnsi="Consolas" w:cs="Consolas"/>
          <w:b/>
          <w:bCs/>
          <w:color w:val="000000" w:themeColor="text1"/>
          <w:sz w:val="20"/>
          <w:szCs w:val="20"/>
          <w:lang w:val="en-US"/>
        </w:rPr>
        <w:t xml:space="preserve">-secret --from-file=htpasswd= </w:t>
      </w:r>
      <w:proofErr w:type="spellStart"/>
      <w:r w:rsidRPr="085D34C8">
        <w:rPr>
          <w:rFonts w:ascii="Consolas" w:eastAsia="Consolas" w:hAnsi="Consolas" w:cs="Consolas"/>
          <w:b/>
          <w:bCs/>
          <w:color w:val="000000" w:themeColor="text1"/>
          <w:sz w:val="20"/>
          <w:szCs w:val="20"/>
          <w:lang w:val="en-US"/>
        </w:rPr>
        <w:t>users.htpasswd</w:t>
      </w:r>
      <w:proofErr w:type="spellEnd"/>
      <w:r w:rsidRPr="085D34C8">
        <w:rPr>
          <w:rFonts w:ascii="Consolas" w:eastAsia="Consolas" w:hAnsi="Consolas" w:cs="Consolas"/>
          <w:b/>
          <w:bCs/>
          <w:color w:val="000000" w:themeColor="text1"/>
          <w:sz w:val="20"/>
          <w:szCs w:val="20"/>
          <w:lang w:val="en-US"/>
        </w:rPr>
        <w:t xml:space="preserve"> -n openshift-config</w:t>
      </w:r>
    </w:p>
    <w:p w14:paraId="4EA3C6E1" w14:textId="77777777" w:rsidR="008E7FE8" w:rsidRPr="00A00CA9" w:rsidRDefault="008E7FE8" w:rsidP="003E55AA">
      <w:pPr>
        <w:pStyle w:val="NormalWeb"/>
        <w:spacing w:before="0" w:beforeAutospacing="0" w:after="0" w:afterAutospacing="0"/>
        <w:rPr>
          <w:rFonts w:ascii="Consolas" w:hAnsi="Consolas" w:cs="Calibri Light"/>
          <w:b/>
          <w:bCs/>
          <w:color w:val="000000"/>
          <w:sz w:val="16"/>
          <w:szCs w:val="16"/>
          <w:lang w:val="en-US"/>
        </w:rPr>
      </w:pPr>
    </w:p>
    <w:p w14:paraId="4F669051" w14:textId="2DCF81BF" w:rsidR="000D5A75" w:rsidRDefault="7658A7AB" w:rsidP="085D34C8">
      <w:pPr>
        <w:pStyle w:val="NormalWeb"/>
        <w:spacing w:before="0" w:beforeAutospacing="0" w:after="0" w:afterAutospacing="0"/>
        <w:rPr>
          <w:rFonts w:ascii="Arial" w:eastAsia="Arial" w:hAnsi="Arial" w:cs="Arial"/>
          <w:color w:val="000000"/>
          <w:sz w:val="20"/>
          <w:szCs w:val="20"/>
          <w:lang w:val="es-AR"/>
        </w:rPr>
      </w:pPr>
      <w:r w:rsidRPr="085D34C8">
        <w:rPr>
          <w:rFonts w:ascii="Arial" w:eastAsia="Arial" w:hAnsi="Arial" w:cs="Arial"/>
          <w:color w:val="000000" w:themeColor="text1"/>
          <w:sz w:val="20"/>
          <w:szCs w:val="20"/>
          <w:lang w:val="es-AR"/>
        </w:rPr>
        <w:t xml:space="preserve">Creamos el custom resource </w:t>
      </w:r>
      <w:r w:rsidR="421C8BC6" w:rsidRPr="085D34C8">
        <w:rPr>
          <w:rFonts w:ascii="Arial" w:eastAsia="Arial" w:hAnsi="Arial" w:cs="Arial"/>
          <w:color w:val="000000" w:themeColor="text1"/>
          <w:sz w:val="20"/>
          <w:szCs w:val="20"/>
          <w:lang w:val="es-AR"/>
        </w:rPr>
        <w:t xml:space="preserve">( cr ) </w:t>
      </w:r>
      <w:r w:rsidRPr="085D34C8">
        <w:rPr>
          <w:rFonts w:ascii="Arial" w:eastAsia="Arial" w:hAnsi="Arial" w:cs="Arial"/>
          <w:color w:val="000000" w:themeColor="text1"/>
          <w:sz w:val="20"/>
          <w:szCs w:val="20"/>
          <w:lang w:val="es-AR"/>
        </w:rPr>
        <w:t xml:space="preserve">para </w:t>
      </w:r>
      <w:r w:rsidR="421C8BC6" w:rsidRPr="085D34C8">
        <w:rPr>
          <w:rFonts w:ascii="Arial" w:eastAsia="Arial" w:hAnsi="Arial" w:cs="Arial"/>
          <w:color w:val="000000" w:themeColor="text1"/>
          <w:sz w:val="20"/>
          <w:szCs w:val="20"/>
          <w:lang w:val="es-AR"/>
        </w:rPr>
        <w:t>el Identity Provider htpasswd</w:t>
      </w:r>
      <w:r w:rsidR="647A9DF9" w:rsidRPr="085D34C8">
        <w:rPr>
          <w:rFonts w:ascii="Arial" w:eastAsia="Arial" w:hAnsi="Arial" w:cs="Arial"/>
          <w:color w:val="000000" w:themeColor="text1"/>
          <w:sz w:val="20"/>
          <w:szCs w:val="20"/>
          <w:lang w:val="es-AR"/>
        </w:rPr>
        <w:t xml:space="preserve">. A tal </w:t>
      </w:r>
      <w:r w:rsidR="2E13AED0" w:rsidRPr="085D34C8">
        <w:rPr>
          <w:rFonts w:ascii="Arial" w:eastAsia="Arial" w:hAnsi="Arial" w:cs="Arial"/>
          <w:color w:val="000000" w:themeColor="text1"/>
          <w:sz w:val="20"/>
          <w:szCs w:val="20"/>
          <w:lang w:val="es-AR"/>
        </w:rPr>
        <w:t>e</w:t>
      </w:r>
      <w:r w:rsidR="647A9DF9" w:rsidRPr="085D34C8">
        <w:rPr>
          <w:rFonts w:ascii="Arial" w:eastAsia="Arial" w:hAnsi="Arial" w:cs="Arial"/>
          <w:color w:val="000000" w:themeColor="text1"/>
          <w:sz w:val="20"/>
          <w:szCs w:val="20"/>
          <w:lang w:val="es-AR"/>
        </w:rPr>
        <w:t>fecto creamos</w:t>
      </w:r>
      <w:r w:rsidR="2E13AED0" w:rsidRPr="085D34C8">
        <w:rPr>
          <w:rFonts w:ascii="Arial" w:eastAsia="Arial" w:hAnsi="Arial" w:cs="Arial"/>
          <w:color w:val="000000" w:themeColor="text1"/>
          <w:sz w:val="20"/>
          <w:szCs w:val="20"/>
          <w:lang w:val="es-AR"/>
        </w:rPr>
        <w:t xml:space="preserve"> </w:t>
      </w:r>
      <w:r w:rsidR="041B76D9" w:rsidRPr="085D34C8">
        <w:rPr>
          <w:rFonts w:ascii="Arial" w:eastAsia="Arial" w:hAnsi="Arial" w:cs="Arial"/>
          <w:color w:val="000000" w:themeColor="text1"/>
          <w:sz w:val="20"/>
          <w:szCs w:val="20"/>
          <w:lang w:val="es-AR"/>
        </w:rPr>
        <w:t xml:space="preserve">el siguiente archivo </w:t>
      </w:r>
      <w:r w:rsidR="14BA83C1" w:rsidRPr="085D34C8">
        <w:rPr>
          <w:rFonts w:ascii="Arial" w:eastAsia="Arial" w:hAnsi="Arial" w:cs="Arial"/>
          <w:color w:val="000000" w:themeColor="text1"/>
          <w:sz w:val="20"/>
          <w:szCs w:val="20"/>
          <w:lang w:val="es-AR"/>
        </w:rPr>
        <w:t>httpass-cr.yaml</w:t>
      </w:r>
      <w:r w:rsidR="041B76D9" w:rsidRPr="085D34C8">
        <w:rPr>
          <w:rFonts w:ascii="Arial" w:eastAsia="Arial" w:hAnsi="Arial" w:cs="Arial"/>
          <w:color w:val="000000" w:themeColor="text1"/>
          <w:sz w:val="20"/>
          <w:szCs w:val="20"/>
          <w:lang w:val="es-AR"/>
        </w:rPr>
        <w:t>:</w:t>
      </w:r>
    </w:p>
    <w:p w14:paraId="2C2AB1DD" w14:textId="77777777" w:rsidR="000D5A75" w:rsidRDefault="000D5A75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  <w:lang w:val="es-AR"/>
        </w:rPr>
      </w:pPr>
    </w:p>
    <w:p w14:paraId="5A00E7BA" w14:textId="77777777" w:rsidR="001877D7" w:rsidRPr="001877D7" w:rsidRDefault="1E0E2C96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b/>
          <w:bCs/>
          <w:color w:val="CE9178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>apiVersion: config.openshift.io/v1</w:t>
      </w:r>
    </w:p>
    <w:p w14:paraId="6FC69ECA" w14:textId="77777777" w:rsidR="001877D7" w:rsidRPr="001877D7" w:rsidRDefault="1E0E2C96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b/>
          <w:bCs/>
          <w:color w:val="CE9178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>kind: OAuth</w:t>
      </w:r>
    </w:p>
    <w:p w14:paraId="31C68B84" w14:textId="77777777" w:rsidR="001877D7" w:rsidRPr="001877D7" w:rsidRDefault="1E0E2C96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b/>
          <w:bCs/>
          <w:color w:val="CE9178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>metadata:</w:t>
      </w:r>
    </w:p>
    <w:p w14:paraId="28E32298" w14:textId="77777777" w:rsidR="001877D7" w:rsidRPr="001877D7" w:rsidRDefault="1E0E2C96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b/>
          <w:bCs/>
          <w:color w:val="CE9178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 xml:space="preserve">  name: cluster</w:t>
      </w:r>
    </w:p>
    <w:p w14:paraId="2CB2DA51" w14:textId="77777777" w:rsidR="001877D7" w:rsidRPr="001877D7" w:rsidRDefault="1E0E2C96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b/>
          <w:bCs/>
          <w:color w:val="CE9178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>spec:</w:t>
      </w:r>
    </w:p>
    <w:p w14:paraId="646E18A2" w14:textId="77777777" w:rsidR="001877D7" w:rsidRPr="001877D7" w:rsidRDefault="1E0E2C96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b/>
          <w:bCs/>
          <w:color w:val="CE9178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 xml:space="preserve">  identityProviders:</w:t>
      </w:r>
    </w:p>
    <w:p w14:paraId="6EB3FC6E" w14:textId="77777777" w:rsidR="001877D7" w:rsidRPr="001877D7" w:rsidRDefault="1E0E2C96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b/>
          <w:bCs/>
          <w:color w:val="CE9178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 xml:space="preserve">  - name: Local</w:t>
      </w:r>
    </w:p>
    <w:p w14:paraId="09E7F24A" w14:textId="77777777" w:rsidR="001877D7" w:rsidRPr="001877D7" w:rsidRDefault="1E0E2C96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b/>
          <w:bCs/>
          <w:color w:val="CE9178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 xml:space="preserve">    </w:t>
      </w:r>
      <w:proofErr w:type="spellStart"/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>mappingMethod</w:t>
      </w:r>
      <w:proofErr w:type="spellEnd"/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>: claim</w:t>
      </w:r>
    </w:p>
    <w:p w14:paraId="2246AAC5" w14:textId="77777777" w:rsidR="001877D7" w:rsidRPr="001877D7" w:rsidRDefault="1E0E2C96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b/>
          <w:bCs/>
          <w:color w:val="CE9178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 xml:space="preserve">    type: </w:t>
      </w:r>
      <w:proofErr w:type="spellStart"/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>HTPasswd</w:t>
      </w:r>
      <w:proofErr w:type="spellEnd"/>
    </w:p>
    <w:p w14:paraId="0C120FA7" w14:textId="77777777" w:rsidR="001877D7" w:rsidRPr="001877D7" w:rsidRDefault="1E0E2C96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b/>
          <w:bCs/>
          <w:color w:val="CE9178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 xml:space="preserve">    challenge: true</w:t>
      </w:r>
    </w:p>
    <w:p w14:paraId="2BEF231B" w14:textId="77777777" w:rsidR="001877D7" w:rsidRPr="001877D7" w:rsidRDefault="1E0E2C96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b/>
          <w:bCs/>
          <w:color w:val="CE9178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 xml:space="preserve">    login: true</w:t>
      </w:r>
    </w:p>
    <w:p w14:paraId="10228772" w14:textId="77777777" w:rsidR="001877D7" w:rsidRPr="001877D7" w:rsidRDefault="1E0E2C96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b/>
          <w:bCs/>
          <w:color w:val="CE9178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 xml:space="preserve">    htpasswd:</w:t>
      </w:r>
    </w:p>
    <w:p w14:paraId="17B2E294" w14:textId="77777777" w:rsidR="001877D7" w:rsidRPr="00FC1F78" w:rsidRDefault="1E0E2C96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b/>
          <w:bCs/>
          <w:color w:val="CE9178"/>
          <w:lang w:eastAsia="es-AR"/>
        </w:rPr>
      </w:pPr>
      <w:r w:rsidRPr="085D34C8">
        <w:rPr>
          <w:rFonts w:ascii="Consolas" w:eastAsia="Consolas" w:hAnsi="Consolas" w:cs="Consolas"/>
          <w:b/>
          <w:bCs/>
          <w:color w:val="CE9178"/>
          <w:lang w:val="en-US" w:eastAsia="es-AR"/>
        </w:rPr>
        <w:t xml:space="preserve">      </w:t>
      </w:r>
      <w:proofErr w:type="spellStart"/>
      <w:r w:rsidRPr="085D34C8">
        <w:rPr>
          <w:rFonts w:ascii="Consolas" w:eastAsia="Consolas" w:hAnsi="Consolas" w:cs="Consolas"/>
          <w:b/>
          <w:bCs/>
          <w:color w:val="CE9178"/>
          <w:lang w:eastAsia="es-AR"/>
        </w:rPr>
        <w:t>fileData</w:t>
      </w:r>
      <w:proofErr w:type="spellEnd"/>
      <w:r w:rsidRPr="085D34C8">
        <w:rPr>
          <w:rFonts w:ascii="Consolas" w:eastAsia="Consolas" w:hAnsi="Consolas" w:cs="Consolas"/>
          <w:b/>
          <w:bCs/>
          <w:color w:val="CE9178"/>
          <w:lang w:eastAsia="es-AR"/>
        </w:rPr>
        <w:t>:</w:t>
      </w:r>
    </w:p>
    <w:p w14:paraId="18810BE6" w14:textId="44AB0A27" w:rsidR="00E32085" w:rsidRPr="00A00CA9" w:rsidRDefault="1E0E2C96" w:rsidP="085D34C8">
      <w:pPr>
        <w:shd w:val="clear" w:color="auto" w:fill="1F1F1F"/>
        <w:spacing w:line="285" w:lineRule="atLeast"/>
        <w:rPr>
          <w:rFonts w:ascii="Consolas" w:eastAsia="Consolas" w:hAnsi="Consolas" w:cs="Consolas"/>
          <w:b/>
          <w:bCs/>
          <w:color w:val="CCCCCC"/>
          <w:lang w:eastAsia="es-AR"/>
        </w:rPr>
      </w:pPr>
      <w:r w:rsidRPr="085D34C8">
        <w:rPr>
          <w:rFonts w:ascii="Consolas" w:eastAsia="Consolas" w:hAnsi="Consolas" w:cs="Consolas"/>
          <w:b/>
          <w:bCs/>
          <w:color w:val="CE9178"/>
          <w:lang w:eastAsia="es-AR"/>
        </w:rPr>
        <w:t xml:space="preserve">        </w:t>
      </w:r>
      <w:proofErr w:type="spellStart"/>
      <w:r w:rsidRPr="085D34C8">
        <w:rPr>
          <w:rFonts w:ascii="Consolas" w:eastAsia="Consolas" w:hAnsi="Consolas" w:cs="Consolas"/>
          <w:b/>
          <w:bCs/>
          <w:color w:val="CE9178"/>
          <w:lang w:eastAsia="es-AR"/>
        </w:rPr>
        <w:t>name</w:t>
      </w:r>
      <w:proofErr w:type="spellEnd"/>
      <w:r w:rsidRPr="085D34C8">
        <w:rPr>
          <w:rFonts w:ascii="Consolas" w:eastAsia="Consolas" w:hAnsi="Consolas" w:cs="Consolas"/>
          <w:b/>
          <w:bCs/>
          <w:color w:val="CE9178"/>
          <w:lang w:eastAsia="es-AR"/>
        </w:rPr>
        <w:t xml:space="preserve">: </w:t>
      </w:r>
      <w:proofErr w:type="spellStart"/>
      <w:r w:rsidRPr="085D34C8">
        <w:rPr>
          <w:rFonts w:ascii="Consolas" w:eastAsia="Consolas" w:hAnsi="Consolas" w:cs="Consolas"/>
          <w:b/>
          <w:bCs/>
          <w:color w:val="CE9178"/>
          <w:lang w:eastAsia="es-AR"/>
        </w:rPr>
        <w:t>htpass</w:t>
      </w:r>
      <w:proofErr w:type="spellEnd"/>
      <w:r w:rsidRPr="085D34C8">
        <w:rPr>
          <w:rFonts w:ascii="Consolas" w:eastAsia="Consolas" w:hAnsi="Consolas" w:cs="Consolas"/>
          <w:b/>
          <w:bCs/>
          <w:color w:val="CE9178"/>
          <w:lang w:eastAsia="es-AR"/>
        </w:rPr>
        <w:t>-secret</w:t>
      </w:r>
    </w:p>
    <w:p w14:paraId="46E7DBF9" w14:textId="2CBB6551" w:rsidR="008E7FE8" w:rsidRPr="00A00CA9" w:rsidRDefault="007B56B9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  <w:lang w:val="es-AR"/>
        </w:rPr>
      </w:pPr>
      <w:r w:rsidRPr="00A00CA9">
        <w:rPr>
          <w:rFonts w:ascii="Calibri Light" w:hAnsi="Calibri Light" w:cs="Calibri Light"/>
          <w:color w:val="000000"/>
          <w:sz w:val="20"/>
          <w:szCs w:val="20"/>
          <w:lang w:val="es-AR"/>
        </w:rPr>
        <w:t xml:space="preserve"> </w:t>
      </w:r>
    </w:p>
    <w:p w14:paraId="090855E8" w14:textId="3EF14E48" w:rsidR="00AC27D7" w:rsidRDefault="00116CF6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  <w:lang w:val="es-AR"/>
        </w:rPr>
      </w:pPr>
      <w:r>
        <w:rPr>
          <w:rFonts w:ascii="Calibri Light" w:hAnsi="Calibri Light" w:cs="Calibri Light"/>
          <w:color w:val="000000"/>
          <w:sz w:val="20"/>
          <w:szCs w:val="20"/>
          <w:lang w:val="es-AR"/>
        </w:rPr>
        <w:t>Ahora aplicamos dicho yaml de la siguiente manera:</w:t>
      </w:r>
    </w:p>
    <w:p w14:paraId="161002BF" w14:textId="77777777" w:rsidR="000D3E9E" w:rsidRPr="003B68C4" w:rsidRDefault="000D3E9E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  <w:lang w:val="es-AR"/>
        </w:rPr>
      </w:pPr>
    </w:p>
    <w:p w14:paraId="38F35E37" w14:textId="5BBA5306" w:rsidR="00116CF6" w:rsidRDefault="000D3E9E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79E15B1" wp14:editId="09ED7686">
            <wp:extent cx="4051346" cy="221979"/>
            <wp:effectExtent l="0" t="0" r="0" b="6985"/>
            <wp:docPr id="728668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680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14227" cy="23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4FD5" w14:textId="77777777" w:rsidR="00F53EC2" w:rsidRDefault="00F53EC2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  <w:lang w:val="en-US"/>
        </w:rPr>
      </w:pPr>
    </w:p>
    <w:p w14:paraId="3D21DA60" w14:textId="6E1D4D92" w:rsidR="00F53EC2" w:rsidRDefault="00675DC0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  <w:lang w:val="es-AR"/>
        </w:rPr>
      </w:pPr>
      <w:r w:rsidRPr="00675DC0">
        <w:rPr>
          <w:rFonts w:ascii="Calibri Light" w:hAnsi="Calibri Light" w:cs="Calibri Light"/>
          <w:color w:val="000000"/>
          <w:sz w:val="20"/>
          <w:szCs w:val="20"/>
          <w:lang w:val="es-AR"/>
        </w:rPr>
        <w:t>Luego de aplicado el y</w:t>
      </w:r>
      <w:r>
        <w:rPr>
          <w:rFonts w:ascii="Calibri Light" w:hAnsi="Calibri Light" w:cs="Calibri Light"/>
          <w:color w:val="000000"/>
          <w:sz w:val="20"/>
          <w:szCs w:val="20"/>
          <w:lang w:val="es-AR"/>
        </w:rPr>
        <w:t xml:space="preserve">aml mencionado </w:t>
      </w:r>
      <w:r w:rsidR="000007F7">
        <w:rPr>
          <w:rFonts w:ascii="Calibri Light" w:hAnsi="Calibri Light" w:cs="Calibri Light"/>
          <w:color w:val="000000"/>
          <w:sz w:val="20"/>
          <w:szCs w:val="20"/>
          <w:lang w:val="es-AR"/>
        </w:rPr>
        <w:t xml:space="preserve">se puede verificar en la consola de OKD la creación del CR con su correspondiente POD , así como también </w:t>
      </w:r>
      <w:r w:rsidR="003C32F8">
        <w:rPr>
          <w:rFonts w:ascii="Calibri Light" w:hAnsi="Calibri Light" w:cs="Calibri Light"/>
          <w:color w:val="000000"/>
          <w:sz w:val="20"/>
          <w:szCs w:val="20"/>
          <w:lang w:val="es-AR"/>
        </w:rPr>
        <w:t>la existencia del Identity Provider htpasswd :</w:t>
      </w:r>
    </w:p>
    <w:p w14:paraId="2D1C589E" w14:textId="77777777" w:rsidR="003C32F8" w:rsidRDefault="003C32F8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  <w:lang w:val="es-AR"/>
        </w:rPr>
      </w:pPr>
    </w:p>
    <w:p w14:paraId="62452859" w14:textId="4543AFC6" w:rsidR="003C32F8" w:rsidRPr="00675DC0" w:rsidRDefault="000E3E53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  <w:lang w:val="es-AR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50BB1698" wp14:editId="3D44D3E5">
            <wp:extent cx="4375841" cy="3378736"/>
            <wp:effectExtent l="0" t="0" r="5715" b="0"/>
            <wp:docPr id="1231424962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24962" name="Imagen 1" descr="Interfaz de usuario gráfica, Sitio web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04977" cy="340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242A" w14:textId="77777777" w:rsidR="00116CF6" w:rsidRPr="00675DC0" w:rsidRDefault="00116CF6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20"/>
          <w:szCs w:val="20"/>
          <w:lang w:val="es-AR"/>
        </w:rPr>
      </w:pPr>
    </w:p>
    <w:p w14:paraId="2E7DD1BF" w14:textId="47392A21" w:rsidR="00AC27D7" w:rsidRPr="00675DC0" w:rsidRDefault="0010043A" w:rsidP="003E55AA">
      <w:pPr>
        <w:pStyle w:val="NormalWeb"/>
        <w:spacing w:before="0" w:beforeAutospacing="0" w:after="0" w:afterAutospacing="0"/>
        <w:rPr>
          <w:rFonts w:ascii="Consolas" w:hAnsi="Consolas" w:cs="Calibri Light"/>
          <w:b/>
          <w:bCs/>
          <w:color w:val="000000"/>
          <w:sz w:val="16"/>
          <w:szCs w:val="16"/>
          <w:lang w:val="es-AR"/>
        </w:rPr>
      </w:pPr>
      <w:r>
        <w:rPr>
          <w:noProof/>
          <w:lang w:val="en-US" w:eastAsia="en-US"/>
        </w:rPr>
        <w:drawing>
          <wp:inline distT="0" distB="0" distL="0" distR="0" wp14:anchorId="7712182A" wp14:editId="04BA08EF">
            <wp:extent cx="4023288" cy="3779667"/>
            <wp:effectExtent l="0" t="0" r="0" b="0"/>
            <wp:docPr id="162221265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12650" name="Imagen 1" descr="Interfaz de usuario gráfica, Texto, Aplicación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37941" cy="379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66DC" w14:textId="77777777" w:rsidR="00781B5E" w:rsidRPr="00675DC0" w:rsidRDefault="00781B5E" w:rsidP="3F9CB677">
      <w:pPr>
        <w:pStyle w:val="NormalWeb"/>
        <w:spacing w:before="0" w:beforeAutospacing="0" w:after="0" w:afterAutospacing="0"/>
        <w:rPr>
          <w:rFonts w:ascii="Calibri Light" w:hAnsi="Calibri Light" w:cs="Calibri Light"/>
          <w:b/>
          <w:bCs/>
          <w:color w:val="000000"/>
          <w:sz w:val="20"/>
          <w:szCs w:val="20"/>
          <w:lang w:val="es-AR"/>
        </w:rPr>
      </w:pPr>
    </w:p>
    <w:p w14:paraId="62F830E2" w14:textId="62F89CEB" w:rsidR="00A63820" w:rsidRDefault="33CB0F91" w:rsidP="3F9CB677">
      <w:pPr>
        <w:pStyle w:val="NormalWeb"/>
        <w:spacing w:before="0" w:beforeAutospacing="0" w:after="0" w:afterAutospacing="0"/>
        <w:rPr>
          <w:rFonts w:ascii="Calibri Light" w:hAnsi="Calibri Light" w:cs="Calibri Light"/>
          <w:sz w:val="20"/>
          <w:szCs w:val="20"/>
          <w:lang w:val="es-AR"/>
        </w:rPr>
      </w:pPr>
      <w:r>
        <w:rPr>
          <w:noProof/>
        </w:rPr>
        <w:lastRenderedPageBreak/>
        <w:drawing>
          <wp:inline distT="0" distB="0" distL="0" distR="0" wp14:anchorId="76A8D9C1" wp14:editId="23F9B3C2">
            <wp:extent cx="3842795" cy="2338660"/>
            <wp:effectExtent l="0" t="0" r="5715" b="5080"/>
            <wp:docPr id="111476684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795" cy="23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3745" w14:textId="77777777" w:rsidR="003F3D77" w:rsidRDefault="003F3D77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sz w:val="20"/>
          <w:szCs w:val="20"/>
          <w:lang w:val="es-AR"/>
        </w:rPr>
      </w:pPr>
    </w:p>
    <w:p w14:paraId="78DF7535" w14:textId="77777777" w:rsidR="003F3D77" w:rsidRDefault="003F3D77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sz w:val="20"/>
          <w:szCs w:val="20"/>
          <w:lang w:val="es-AR"/>
        </w:rPr>
      </w:pPr>
    </w:p>
    <w:p w14:paraId="3A7EB6CD" w14:textId="35D41CF4" w:rsidR="003F3D77" w:rsidRDefault="00FC5D74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sz w:val="20"/>
          <w:szCs w:val="20"/>
          <w:lang w:val="es-AR"/>
        </w:rPr>
      </w:pPr>
      <w:r>
        <w:rPr>
          <w:rFonts w:ascii="Calibri Light" w:hAnsi="Calibri Light" w:cs="Calibri Light"/>
          <w:sz w:val="20"/>
          <w:szCs w:val="20"/>
          <w:lang w:val="es-AR"/>
        </w:rPr>
        <w:t xml:space="preserve">Probamos </w:t>
      </w:r>
      <w:r w:rsidR="00963508">
        <w:rPr>
          <w:rFonts w:ascii="Calibri Light" w:hAnsi="Calibri Light" w:cs="Calibri Light"/>
          <w:sz w:val="20"/>
          <w:szCs w:val="20"/>
          <w:lang w:val="es-AR"/>
        </w:rPr>
        <w:t>el acceso a la consola OKD a través del Identity Provider creado:</w:t>
      </w:r>
    </w:p>
    <w:p w14:paraId="110D897B" w14:textId="77777777" w:rsidR="00963508" w:rsidRDefault="00963508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sz w:val="20"/>
          <w:szCs w:val="20"/>
          <w:lang w:val="es-AR"/>
        </w:rPr>
      </w:pPr>
    </w:p>
    <w:p w14:paraId="2E815291" w14:textId="66B56CBF" w:rsidR="00963508" w:rsidRDefault="00FA3DD2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sz w:val="20"/>
          <w:szCs w:val="20"/>
          <w:lang w:val="es-AR"/>
        </w:rPr>
      </w:pPr>
      <w:r>
        <w:rPr>
          <w:noProof/>
          <w:lang w:val="en-US" w:eastAsia="en-US"/>
        </w:rPr>
        <w:drawing>
          <wp:inline distT="0" distB="0" distL="0" distR="0" wp14:anchorId="5919BC0B" wp14:editId="45AB5013">
            <wp:extent cx="4596235" cy="2956074"/>
            <wp:effectExtent l="0" t="0" r="0" b="0"/>
            <wp:docPr id="43174161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41619" name="Imagen 1" descr="Interfaz de usuario gráfica, Aplicación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13720" cy="29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DEDD" w14:textId="77777777" w:rsidR="003F3D77" w:rsidRPr="00675DC0" w:rsidRDefault="003F3D77" w:rsidP="003E55AA">
      <w:pPr>
        <w:pStyle w:val="NormalWeb"/>
        <w:spacing w:before="0" w:beforeAutospacing="0" w:after="0" w:afterAutospacing="0"/>
        <w:rPr>
          <w:rFonts w:ascii="Calibri Light" w:hAnsi="Calibri Light" w:cs="Calibri Light"/>
          <w:sz w:val="20"/>
          <w:szCs w:val="20"/>
          <w:lang w:val="es-AR"/>
        </w:rPr>
      </w:pPr>
    </w:p>
    <w:p w14:paraId="7DF9CBE1" w14:textId="77777777" w:rsidR="006F0B2F" w:rsidRPr="00675DC0" w:rsidRDefault="006F0B2F" w:rsidP="006F0B2F"/>
    <w:p w14:paraId="68315C41" w14:textId="4562932B" w:rsidR="003E55AA" w:rsidRPr="00217405" w:rsidRDefault="00FA3DD2" w:rsidP="006F0B2F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Nos encontramos con que la pantalla de Loguin tiene un nuevo capo llamado htpasswd</w:t>
      </w:r>
      <w:r w:rsidR="00EB0066">
        <w:rPr>
          <w:rFonts w:ascii="Calibri Light" w:hAnsi="Calibri Light" w:cs="Calibri Light"/>
        </w:rPr>
        <w:t xml:space="preserve">. Hacemos clic en dicho campo e ingresamos las credenciales creadas en la </w:t>
      </w:r>
      <w:r w:rsidR="008C1E82">
        <w:rPr>
          <w:rFonts w:ascii="Calibri Light" w:hAnsi="Calibri Light" w:cs="Calibri Light"/>
        </w:rPr>
        <w:t xml:space="preserve">generación del archivo </w:t>
      </w:r>
      <w:proofErr w:type="spellStart"/>
      <w:r w:rsidR="000F394E" w:rsidRPr="000F394E">
        <w:rPr>
          <w:rFonts w:ascii="Consolas" w:hAnsi="Consolas" w:cs="Calibri Light"/>
          <w:b/>
          <w:bCs/>
          <w:sz w:val="16"/>
          <w:szCs w:val="16"/>
        </w:rPr>
        <w:t>users.htpasswd</w:t>
      </w:r>
      <w:proofErr w:type="spellEnd"/>
      <w:r w:rsidR="00217405">
        <w:rPr>
          <w:rFonts w:ascii="Consolas" w:hAnsi="Consolas" w:cs="Calibri Light"/>
          <w:b/>
          <w:bCs/>
          <w:sz w:val="16"/>
          <w:szCs w:val="16"/>
        </w:rPr>
        <w:t xml:space="preserve"> </w:t>
      </w:r>
      <w:r w:rsidR="00217405" w:rsidRPr="00217405">
        <w:rPr>
          <w:rFonts w:ascii="Calibri Light" w:hAnsi="Calibri Light" w:cs="Calibri Light"/>
        </w:rPr>
        <w:t>e ingresamos en la consola OKD</w:t>
      </w:r>
      <w:r w:rsidR="000F394E" w:rsidRPr="00217405">
        <w:rPr>
          <w:rFonts w:ascii="Calibri Light" w:hAnsi="Calibri Light" w:cs="Calibri Light"/>
        </w:rPr>
        <w:t>:</w:t>
      </w:r>
    </w:p>
    <w:p w14:paraId="4C912F7E" w14:textId="77777777" w:rsidR="000F394E" w:rsidRDefault="000F394E" w:rsidP="006F0B2F">
      <w:pPr>
        <w:rPr>
          <w:rFonts w:ascii="Calibri Light" w:hAnsi="Calibri Light" w:cs="Calibri Light"/>
        </w:rPr>
      </w:pPr>
    </w:p>
    <w:p w14:paraId="665CA8BB" w14:textId="77777777" w:rsidR="00C24830" w:rsidRDefault="00C24830" w:rsidP="006F0B2F">
      <w:pPr>
        <w:rPr>
          <w:rFonts w:ascii="Calibri Light" w:hAnsi="Calibri Light" w:cs="Calibri Light"/>
        </w:rPr>
      </w:pPr>
    </w:p>
    <w:p w14:paraId="2EB0A5DF" w14:textId="77777777" w:rsidR="00C24830" w:rsidRPr="00217405" w:rsidRDefault="00C24830" w:rsidP="006F0B2F">
      <w:pPr>
        <w:rPr>
          <w:rFonts w:ascii="Calibri Light" w:hAnsi="Calibri Light" w:cs="Calibri Light"/>
        </w:rPr>
      </w:pPr>
    </w:p>
    <w:p w14:paraId="09213A17" w14:textId="322A4455" w:rsidR="000F394E" w:rsidRPr="000F394E" w:rsidRDefault="00217405" w:rsidP="006F0B2F">
      <w:pPr>
        <w:rPr>
          <w:rFonts w:ascii="Calibri Light" w:hAnsi="Calibri Light" w:cs="Calibri Light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1A8C41BB" wp14:editId="0654D328">
            <wp:extent cx="5400675" cy="2478405"/>
            <wp:effectExtent l="0" t="0" r="9525" b="0"/>
            <wp:docPr id="175058107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81070" name="Imagen 1" descr="Interfaz de usuario gráfica, Aplicación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1C06" w14:textId="77777777" w:rsidR="006F0B2F" w:rsidRPr="00675DC0" w:rsidRDefault="006F0B2F" w:rsidP="006F0B2F"/>
    <w:p w14:paraId="33F9D507" w14:textId="1C3E1C2B" w:rsidR="3F9CB677" w:rsidRDefault="3F9CB677"/>
    <w:p w14:paraId="222D45D8" w14:textId="15D89D6E" w:rsidR="3F9CB677" w:rsidRDefault="3F9CB677"/>
    <w:p w14:paraId="5736BFAA" w14:textId="44B4C7F0" w:rsidR="4F015D8C" w:rsidRDefault="24918A48">
      <w:r>
        <w:t xml:space="preserve">Otorgar el rol de cluster </w:t>
      </w:r>
      <w:proofErr w:type="spellStart"/>
      <w:r>
        <w:t>admin</w:t>
      </w:r>
      <w:proofErr w:type="spellEnd"/>
      <w:r>
        <w:t xml:space="preserve"> a </w:t>
      </w:r>
      <w:r w:rsidR="3A35C1AB">
        <w:t>nuestro usuario</w:t>
      </w:r>
      <w:r>
        <w:t xml:space="preserve"> local:</w:t>
      </w:r>
    </w:p>
    <w:p w14:paraId="45D4B85B" w14:textId="7FBB85D7" w:rsidR="3F9CB677" w:rsidRDefault="3F9CB677"/>
    <w:p w14:paraId="4DB97CBA" w14:textId="1BDB8366" w:rsidR="4F015D8C" w:rsidRPr="006F608D" w:rsidRDefault="24918A48" w:rsidP="085D34C8">
      <w:pPr>
        <w:rPr>
          <w:rFonts w:ascii="Consolas" w:eastAsia="Consolas" w:hAnsi="Consolas" w:cs="Consolas"/>
          <w:b/>
          <w:bCs/>
          <w:lang w:val="en-US"/>
        </w:rPr>
      </w:pPr>
      <w:r w:rsidRPr="085D34C8">
        <w:rPr>
          <w:rFonts w:ascii="Consolas" w:eastAsia="Consolas" w:hAnsi="Consolas" w:cs="Consolas"/>
          <w:b/>
          <w:bCs/>
          <w:lang w:val="en-US"/>
        </w:rPr>
        <w:t xml:space="preserve">oc </w:t>
      </w:r>
      <w:proofErr w:type="spellStart"/>
      <w:r w:rsidRPr="085D34C8">
        <w:rPr>
          <w:rFonts w:ascii="Consolas" w:eastAsia="Consolas" w:hAnsi="Consolas" w:cs="Consolas"/>
          <w:b/>
          <w:bCs/>
          <w:lang w:val="en-US"/>
        </w:rPr>
        <w:t>adm</w:t>
      </w:r>
      <w:proofErr w:type="spellEnd"/>
      <w:r w:rsidRPr="085D34C8">
        <w:rPr>
          <w:rFonts w:ascii="Consolas" w:eastAsia="Consolas" w:hAnsi="Consolas" w:cs="Consolas"/>
          <w:b/>
          <w:bCs/>
          <w:lang w:val="en-US"/>
        </w:rPr>
        <w:t xml:space="preserve"> policy add-cluster-role-to-user cluster-admin</w:t>
      </w:r>
      <w:r w:rsidR="7A792B8D" w:rsidRPr="085D34C8">
        <w:rPr>
          <w:rFonts w:ascii="Consolas" w:eastAsia="Consolas" w:hAnsi="Consolas" w:cs="Consolas"/>
          <w:b/>
          <w:bCs/>
          <w:lang w:val="en-US"/>
        </w:rPr>
        <w:t xml:space="preserve"> admin</w:t>
      </w:r>
    </w:p>
    <w:p w14:paraId="35B26126" w14:textId="77777777" w:rsidR="006F0B2F" w:rsidRPr="006F608D" w:rsidRDefault="006F0B2F" w:rsidP="006F0B2F">
      <w:pPr>
        <w:rPr>
          <w:lang w:val="en-US"/>
        </w:rPr>
      </w:pPr>
    </w:p>
    <w:p w14:paraId="3D6E9B0D" w14:textId="77777777" w:rsidR="00325934" w:rsidRPr="006F608D" w:rsidRDefault="00325934" w:rsidP="009F0C90">
      <w:pPr>
        <w:rPr>
          <w:rFonts w:ascii="Calibri Light" w:hAnsi="Calibri Light" w:cs="Calibri Light"/>
          <w:lang w:val="en-US"/>
        </w:rPr>
      </w:pPr>
    </w:p>
    <w:p w14:paraId="7FE49C0A" w14:textId="215BA2C6" w:rsidR="085D34C8" w:rsidRDefault="085D34C8" w:rsidP="085D34C8">
      <w:pPr>
        <w:rPr>
          <w:rFonts w:ascii="Calibri Light" w:hAnsi="Calibri Light" w:cs="Calibri Light"/>
          <w:lang w:val="en-US"/>
        </w:rPr>
      </w:pPr>
    </w:p>
    <w:p w14:paraId="28D5B8CB" w14:textId="3D0A2F98" w:rsidR="085D34C8" w:rsidRDefault="085D34C8" w:rsidP="085D34C8">
      <w:pPr>
        <w:rPr>
          <w:rFonts w:ascii="Calibri Light" w:hAnsi="Calibri Light" w:cs="Calibri Light"/>
          <w:lang w:val="en-US"/>
        </w:rPr>
      </w:pPr>
    </w:p>
    <w:p w14:paraId="209D6B40" w14:textId="10CD7141" w:rsidR="085D34C8" w:rsidRDefault="085D34C8" w:rsidP="085D34C8">
      <w:pPr>
        <w:rPr>
          <w:rFonts w:ascii="Calibri Light" w:hAnsi="Calibri Light" w:cs="Calibri Light"/>
          <w:lang w:val="en-US"/>
        </w:rPr>
      </w:pPr>
    </w:p>
    <w:p w14:paraId="2C6185DB" w14:textId="56334B8C" w:rsidR="00325934" w:rsidRDefault="32152CA5" w:rsidP="00C24830">
      <w:pPr>
        <w:pStyle w:val="Ttulo5"/>
      </w:pPr>
      <w:bookmarkStart w:id="36" w:name="_Toc310215855"/>
      <w:r>
        <w:t xml:space="preserve">Deshabilitamos </w:t>
      </w:r>
      <w:r w:rsidR="2026FE07">
        <w:t>la telemetría de Insigths</w:t>
      </w:r>
      <w:bookmarkEnd w:id="36"/>
    </w:p>
    <w:p w14:paraId="005A4B80" w14:textId="77777777" w:rsidR="00E644D4" w:rsidRDefault="00E644D4" w:rsidP="00E644D4"/>
    <w:p w14:paraId="17D27897" w14:textId="0A0AA82E" w:rsidR="00E644D4" w:rsidRDefault="00CA1B5F" w:rsidP="00E644D4">
      <w:r>
        <w:t xml:space="preserve">Para deshabilitar las alertas generadas por la </w:t>
      </w:r>
      <w:r w:rsidR="00396523">
        <w:t>telemetría</w:t>
      </w:r>
      <w:r>
        <w:t xml:space="preserve"> del operador Insigths</w:t>
      </w:r>
      <w:r w:rsidR="00396523">
        <w:t xml:space="preserve"> ejecutamos los siguientes comandos:</w:t>
      </w:r>
    </w:p>
    <w:p w14:paraId="78A0BA15" w14:textId="77777777" w:rsidR="00A270E6" w:rsidRPr="00A270E6" w:rsidRDefault="487B6B34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 xml:space="preserve">[root@labarq01adl </w:t>
      </w:r>
      <w:proofErr w:type="spellStart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bkp</w:t>
      </w:r>
      <w:proofErr w:type="spellEnd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-pull-secret]# oc extract secret/pull-secret -n openshift-config --to=.</w:t>
      </w:r>
      <w:proofErr w:type="spellStart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dockerconfigjson</w:t>
      </w:r>
      <w:proofErr w:type="spellEnd"/>
    </w:p>
    <w:p w14:paraId="490FB1D6" w14:textId="77777777" w:rsidR="00A270E6" w:rsidRPr="00A270E6" w:rsidRDefault="487B6B34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 xml:space="preserve">[root@labarq01adl </w:t>
      </w:r>
      <w:proofErr w:type="spellStart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bkp</w:t>
      </w:r>
      <w:proofErr w:type="spellEnd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-pull-secret]# cat .</w:t>
      </w:r>
      <w:proofErr w:type="spellStart"/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dockerconfigjson</w:t>
      </w:r>
      <w:proofErr w:type="spellEnd"/>
    </w:p>
    <w:p w14:paraId="7A264278" w14:textId="77777777" w:rsidR="00A270E6" w:rsidRPr="00FD4922" w:rsidRDefault="487B6B34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0FD4922">
        <w:rPr>
          <w:rFonts w:ascii="Consolas" w:eastAsia="Consolas" w:hAnsi="Consolas" w:cs="Consolas"/>
          <w:b/>
          <w:bCs/>
          <w:color w:val="333333"/>
          <w:lang w:val="en-US" w:eastAsia="es-AR"/>
        </w:rPr>
        <w:t>{"</w:t>
      </w:r>
      <w:proofErr w:type="spellStart"/>
      <w:r w:rsidRPr="00FD4922">
        <w:rPr>
          <w:rFonts w:ascii="Consolas" w:eastAsia="Consolas" w:hAnsi="Consolas" w:cs="Consolas"/>
          <w:b/>
          <w:bCs/>
          <w:color w:val="333333"/>
          <w:lang w:val="en-US" w:eastAsia="es-AR"/>
        </w:rPr>
        <w:t>auths</w:t>
      </w:r>
      <w:proofErr w:type="spellEnd"/>
      <w:proofErr w:type="gramStart"/>
      <w:r w:rsidRPr="00FD4922">
        <w:rPr>
          <w:rFonts w:ascii="Consolas" w:eastAsia="Consolas" w:hAnsi="Consolas" w:cs="Consolas"/>
          <w:b/>
          <w:bCs/>
          <w:color w:val="333333"/>
          <w:lang w:val="en-US" w:eastAsia="es-AR"/>
        </w:rPr>
        <w:t>":{</w:t>
      </w:r>
      <w:proofErr w:type="gramEnd"/>
      <w:r w:rsidRPr="00FD4922">
        <w:rPr>
          <w:rFonts w:ascii="Consolas" w:eastAsia="Consolas" w:hAnsi="Consolas" w:cs="Consolas"/>
          <w:b/>
          <w:bCs/>
          <w:color w:val="333333"/>
          <w:lang w:val="en-US" w:eastAsia="es-AR"/>
        </w:rPr>
        <w:t>"cloud.openshift.com":</w:t>
      </w:r>
    </w:p>
    <w:p w14:paraId="28D0ECBB" w14:textId="77777777" w:rsidR="00A270E6" w:rsidRPr="00A270E6" w:rsidRDefault="487B6B34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{"auth":"b3BlbnNoaWZ0LXJlbGVhc2UtZGV2K29jbV9hY2Nlc3NfM2IxMzk4ZjQ2MWE5NDE2Mzg4Njk0YWY3ZDNl</w:t>
      </w:r>
    </w:p>
    <w:p w14:paraId="72169494" w14:textId="77777777" w:rsidR="00A270E6" w:rsidRPr="00A270E6" w:rsidRDefault="487B6B34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NmU5MTU6WDdYUVcwTjNYQ0k0MUo2U0hGR1YySEdWN1NFUkg0MkwwVVQ2OElRM0szOVpaQkhJTU9SSlQ3N</w:t>
      </w:r>
    </w:p>
    <w:p w14:paraId="674ED904" w14:textId="77777777" w:rsidR="00A270E6" w:rsidRPr="00A270E6" w:rsidRDefault="487B6B34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UpZRERUN1U4RA==","email":"ignacio.bellucci@claro.com.ar"},"quay.io":</w:t>
      </w:r>
    </w:p>
    <w:p w14:paraId="56E853FB" w14:textId="77777777" w:rsidR="00A270E6" w:rsidRPr="00A270E6" w:rsidRDefault="487B6B34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{"auth":"b3BlbnNoaWZ0LXJlbGVhc2UtZGV2K29jbV9hY2Nlc3NfM2IxMzk4ZjQ2MWE5NDE2Mzg4Njk0YWY3ZDNl</w:t>
      </w:r>
    </w:p>
    <w:p w14:paraId="29EAA2BF" w14:textId="77777777" w:rsidR="00A270E6" w:rsidRPr="00A270E6" w:rsidRDefault="487B6B34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NmU5MTU6WDdYUVcwTjNYQ0k0MUo2U0hGR1YySEdWN1NFUkg0MkwwVVQ2OElRM0szOVpaQkhJTU9SSlQ3N</w:t>
      </w:r>
    </w:p>
    <w:p w14:paraId="297235B5" w14:textId="77777777" w:rsidR="00A270E6" w:rsidRPr="00A270E6" w:rsidRDefault="487B6B34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UpZRERUN1U4RA==","email":"ignacio.bellucci@claro.com.ar"},"registry.connect.redhat.com":</w:t>
      </w:r>
    </w:p>
    <w:p w14:paraId="1D831CB3" w14:textId="77777777" w:rsidR="00A270E6" w:rsidRPr="00A52CCC" w:rsidRDefault="487B6B34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{"auth":"fHVoYy1wb29sLTQ5YWJlZTE4LTFmYTQtNDE2Ny1iNGQzLWFkNzhjOTRiODRiMDpleUpoYkdjaU9pSlNVelV</w:t>
      </w:r>
    </w:p>
    <w:p w14:paraId="49F0BE7E" w14:textId="77777777" w:rsidR="00A270E6" w:rsidRPr="00A52CCC" w:rsidRDefault="487B6B34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4TWlKOS5leUp6ZFdJaU9pSXhaR1l6WkRBeE1XVmxZV1kwWVROaFlqQXpObVExWXpJM1pUTm1ZV1V6WmlKOS5</w:t>
      </w:r>
    </w:p>
    <w:p w14:paraId="33C8BBD8" w14:textId="77777777" w:rsidR="00A270E6" w:rsidRPr="00A52CCC" w:rsidRDefault="487B6B34" w:rsidP="085D34C8">
      <w:pPr>
        <w:autoSpaceDE w:val="0"/>
        <w:autoSpaceDN w:val="0"/>
        <w:adjustRightInd w:val="0"/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oeXJ4M013YWhkWVpFdlZfVzJrSTNnVVJGb0ppMTVkbUNZOC1tV0IyX1B6TGdaTjdhaFFZc1E5RS1JbU5IUFl1ZkYzW</w:t>
      </w:r>
    </w:p>
    <w:p w14:paraId="5181ED23" w14:textId="36DB1FAA" w:rsidR="00325934" w:rsidRPr="00A52CCC" w:rsidRDefault="487B6B34" w:rsidP="085D34C8">
      <w:pPr>
        <w:rPr>
          <w:rFonts w:ascii="Consolas" w:eastAsia="Consolas" w:hAnsi="Consolas" w:cs="Consolas"/>
          <w:b/>
          <w:bCs/>
          <w:color w:val="333333"/>
          <w:lang w:val="en-US" w:eastAsia="es-AR"/>
        </w:rPr>
      </w:pPr>
      <w:r w:rsidRPr="085D34C8">
        <w:rPr>
          <w:rFonts w:ascii="Consolas" w:eastAsia="Consolas" w:hAnsi="Consolas" w:cs="Consolas"/>
          <w:b/>
          <w:bCs/>
          <w:color w:val="333333"/>
          <w:lang w:val="en-US" w:eastAsia="es-AR"/>
        </w:rPr>
        <w:t>jRINGNNN1hnZFlfRXViNjM5d1p0N3pobWpLbXNtSFY4ZGxhV3hlUHZpcnhZWnZqTy1fd1kwLUhmN2NIcVUtVWZ</w:t>
      </w:r>
    </w:p>
    <w:p w14:paraId="2CE23BEC" w14:textId="77777777" w:rsidR="00757F2B" w:rsidRPr="00A52CCC" w:rsidRDefault="00757F2B" w:rsidP="00A270E6">
      <w:pPr>
        <w:rPr>
          <w:rFonts w:ascii="Consolas" w:hAnsi="Consolas" w:cs="SegoeUI"/>
          <w:color w:val="333333"/>
          <w:sz w:val="16"/>
          <w:szCs w:val="16"/>
          <w:lang w:val="en-US" w:eastAsia="es-AR"/>
        </w:rPr>
      </w:pPr>
    </w:p>
    <w:p w14:paraId="6A063DD5" w14:textId="0769715B" w:rsidR="00757F2B" w:rsidRPr="00A52CCC" w:rsidRDefault="07B65494" w:rsidP="00A270E6">
      <w:pPr>
        <w:rPr>
          <w:rFonts w:ascii="Calibri Light" w:hAnsi="Calibri Light" w:cs="Calibri Light"/>
          <w:color w:val="333333"/>
          <w:lang w:val="en-US" w:eastAsia="es-AR"/>
        </w:rPr>
      </w:pPr>
      <w:r w:rsidRPr="085D34C8">
        <w:rPr>
          <w:rFonts w:ascii="Calibri Light" w:hAnsi="Calibri Light" w:cs="Calibri Light"/>
          <w:color w:val="333333"/>
          <w:lang w:val="en-US" w:eastAsia="es-AR"/>
        </w:rPr>
        <w:t xml:space="preserve">Luego </w:t>
      </w:r>
      <w:proofErr w:type="spellStart"/>
      <w:r w:rsidR="77D62B63" w:rsidRPr="085D34C8">
        <w:rPr>
          <w:rFonts w:ascii="Calibri Light" w:hAnsi="Calibri Light" w:cs="Calibri Light"/>
          <w:color w:val="333333"/>
          <w:lang w:val="en-US" w:eastAsia="es-AR"/>
        </w:rPr>
        <w:t>podemos</w:t>
      </w:r>
      <w:proofErr w:type="spellEnd"/>
      <w:r w:rsidRPr="085D34C8">
        <w:rPr>
          <w:rFonts w:ascii="Calibri Light" w:hAnsi="Calibri Light" w:cs="Calibri Light"/>
          <w:color w:val="333333"/>
          <w:lang w:val="en-US" w:eastAsia="es-AR"/>
        </w:rPr>
        <w:t xml:space="preserve"> </w:t>
      </w:r>
      <w:proofErr w:type="spellStart"/>
      <w:r w:rsidRPr="085D34C8">
        <w:rPr>
          <w:rFonts w:ascii="Calibri Light" w:hAnsi="Calibri Light" w:cs="Calibri Light"/>
          <w:color w:val="333333"/>
          <w:lang w:val="en-US" w:eastAsia="es-AR"/>
        </w:rPr>
        <w:t>verificar</w:t>
      </w:r>
      <w:proofErr w:type="spellEnd"/>
      <w:r w:rsidRPr="085D34C8">
        <w:rPr>
          <w:rFonts w:ascii="Calibri Light" w:hAnsi="Calibri Light" w:cs="Calibri Light"/>
          <w:color w:val="333333"/>
          <w:lang w:val="en-US" w:eastAsia="es-AR"/>
        </w:rPr>
        <w:t xml:space="preserve"> que Insigths se </w:t>
      </w:r>
      <w:proofErr w:type="spellStart"/>
      <w:r w:rsidRPr="085D34C8">
        <w:rPr>
          <w:rFonts w:ascii="Calibri Light" w:hAnsi="Calibri Light" w:cs="Calibri Light"/>
          <w:color w:val="333333"/>
          <w:lang w:val="en-US" w:eastAsia="es-AR"/>
        </w:rPr>
        <w:t>encuentra</w:t>
      </w:r>
      <w:proofErr w:type="spellEnd"/>
      <w:r w:rsidRPr="085D34C8">
        <w:rPr>
          <w:rFonts w:ascii="Calibri Light" w:hAnsi="Calibri Light" w:cs="Calibri Light"/>
          <w:color w:val="333333"/>
          <w:lang w:val="en-US" w:eastAsia="es-AR"/>
        </w:rPr>
        <w:t xml:space="preserve"> </w:t>
      </w:r>
      <w:proofErr w:type="spellStart"/>
      <w:r w:rsidRPr="085D34C8">
        <w:rPr>
          <w:rFonts w:ascii="Calibri Light" w:hAnsi="Calibri Light" w:cs="Calibri Light"/>
          <w:color w:val="333333"/>
          <w:lang w:val="en-US" w:eastAsia="es-AR"/>
        </w:rPr>
        <w:t>deshabilitado</w:t>
      </w:r>
      <w:proofErr w:type="spellEnd"/>
      <w:r w:rsidRPr="085D34C8">
        <w:rPr>
          <w:rFonts w:ascii="Calibri Light" w:hAnsi="Calibri Light" w:cs="Calibri Light"/>
          <w:color w:val="333333"/>
          <w:lang w:val="en-US" w:eastAsia="es-AR"/>
        </w:rPr>
        <w:t>:</w:t>
      </w:r>
    </w:p>
    <w:p w14:paraId="4B299E82" w14:textId="77777777" w:rsidR="00757F2B" w:rsidRPr="00A52CCC" w:rsidRDefault="00757F2B" w:rsidP="00A270E6">
      <w:pPr>
        <w:rPr>
          <w:rFonts w:ascii="Calibri Light" w:hAnsi="Calibri Light" w:cs="Calibri Light"/>
          <w:color w:val="333333"/>
          <w:lang w:val="en-US" w:eastAsia="es-AR"/>
        </w:rPr>
      </w:pPr>
    </w:p>
    <w:p w14:paraId="64B06AF6" w14:textId="1D9ED8AE" w:rsidR="00757F2B" w:rsidRPr="00757F2B" w:rsidRDefault="00DD0FF3" w:rsidP="00A270E6">
      <w:pPr>
        <w:rPr>
          <w:rFonts w:ascii="Calibri Light" w:hAnsi="Calibri Light" w:cs="Calibri Light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71EB4CFF" wp14:editId="4FCFD4ED">
            <wp:extent cx="5400675" cy="1440180"/>
            <wp:effectExtent l="0" t="0" r="9525" b="7620"/>
            <wp:docPr id="214950789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50789" name="Imagen 1" descr="Interfaz de usuario gráfica&#10;&#10;Descripción generada automáticamente con confianza media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C0A8" w14:textId="77777777" w:rsidR="003302F9" w:rsidRPr="00675DC0" w:rsidRDefault="003302F9" w:rsidP="009F0C90">
      <w:pPr>
        <w:rPr>
          <w:rFonts w:ascii="Calibri Light" w:hAnsi="Calibri Light" w:cs="Calibri Light"/>
        </w:rPr>
      </w:pPr>
    </w:p>
    <w:p w14:paraId="1EA040E4" w14:textId="77777777" w:rsidR="00BE040E" w:rsidRPr="00675DC0" w:rsidRDefault="00BE040E" w:rsidP="00BE040E">
      <w:pPr>
        <w:rPr>
          <w:rFonts w:ascii="Calibri Light" w:hAnsi="Calibri Light" w:cs="Calibri Light"/>
        </w:rPr>
      </w:pPr>
    </w:p>
    <w:p w14:paraId="0C4D7AB1" w14:textId="5EE58073" w:rsidR="00BE040E" w:rsidRPr="00675DC0" w:rsidRDefault="41050CA4" w:rsidP="085D34C8">
      <w:pPr>
        <w:pStyle w:val="Ttulo5"/>
      </w:pPr>
      <w:r>
        <w:t xml:space="preserve"> </w:t>
      </w:r>
      <w:bookmarkStart w:id="37" w:name="_Toc1058982836"/>
      <w:r w:rsidR="52E5DE60">
        <w:t>Borramos usuario kudeadmin</w:t>
      </w:r>
      <w:bookmarkEnd w:id="37"/>
    </w:p>
    <w:p w14:paraId="4E0D784E" w14:textId="61C4C05C" w:rsidR="085D34C8" w:rsidRDefault="085D34C8" w:rsidP="085D34C8"/>
    <w:p w14:paraId="15140988" w14:textId="7E723F05" w:rsidR="52E5DE60" w:rsidRDefault="52E5DE60" w:rsidP="085D34C8">
      <w:r>
        <w:t xml:space="preserve">A fin de realizar dicha </w:t>
      </w:r>
      <w:r w:rsidR="75574DFF">
        <w:t>acción</w:t>
      </w:r>
      <w:r>
        <w:t xml:space="preserve"> ejecutamos el comando:</w:t>
      </w:r>
    </w:p>
    <w:p w14:paraId="4099A9DE" w14:textId="03D1849C" w:rsidR="085D34C8" w:rsidRDefault="085D34C8" w:rsidP="085D34C8"/>
    <w:p w14:paraId="69D3799D" w14:textId="7E29AD5F" w:rsidR="52E5DE60" w:rsidRPr="00FD4922" w:rsidRDefault="52E5DE60" w:rsidP="085D34C8">
      <w:pPr>
        <w:rPr>
          <w:rFonts w:ascii="Consolas" w:eastAsia="Consolas" w:hAnsi="Consolas" w:cs="Consolas"/>
          <w:b/>
          <w:bCs/>
          <w:lang w:val="en-US"/>
        </w:rPr>
      </w:pPr>
      <w:r w:rsidRPr="00FD4922">
        <w:rPr>
          <w:rFonts w:ascii="Consolas" w:eastAsia="Consolas" w:hAnsi="Consolas" w:cs="Consolas"/>
          <w:b/>
          <w:bCs/>
          <w:lang w:val="en-US"/>
        </w:rPr>
        <w:t xml:space="preserve">oc delete secrets </w:t>
      </w:r>
      <w:proofErr w:type="spellStart"/>
      <w:r w:rsidRPr="00FD4922">
        <w:rPr>
          <w:rFonts w:ascii="Consolas" w:eastAsia="Consolas" w:hAnsi="Consolas" w:cs="Consolas"/>
          <w:b/>
          <w:bCs/>
          <w:lang w:val="en-US"/>
        </w:rPr>
        <w:t>kubeadmin</w:t>
      </w:r>
      <w:proofErr w:type="spellEnd"/>
      <w:r w:rsidRPr="00FD4922">
        <w:rPr>
          <w:rFonts w:ascii="Consolas" w:eastAsia="Consolas" w:hAnsi="Consolas" w:cs="Consolas"/>
          <w:b/>
          <w:bCs/>
          <w:lang w:val="en-US"/>
        </w:rPr>
        <w:t xml:space="preserve"> -n </w:t>
      </w:r>
      <w:proofErr w:type="spellStart"/>
      <w:r w:rsidRPr="00FD4922">
        <w:rPr>
          <w:rFonts w:ascii="Consolas" w:eastAsia="Consolas" w:hAnsi="Consolas" w:cs="Consolas"/>
          <w:b/>
          <w:bCs/>
          <w:lang w:val="en-US"/>
        </w:rPr>
        <w:t>kube</w:t>
      </w:r>
      <w:proofErr w:type="spellEnd"/>
      <w:r w:rsidRPr="00FD4922">
        <w:rPr>
          <w:rFonts w:ascii="Consolas" w:eastAsia="Consolas" w:hAnsi="Consolas" w:cs="Consolas"/>
          <w:b/>
          <w:bCs/>
          <w:lang w:val="en-US"/>
        </w:rPr>
        <w:t>-system</w:t>
      </w:r>
    </w:p>
    <w:p w14:paraId="1296C975" w14:textId="068122FB" w:rsidR="085D34C8" w:rsidRPr="00FD4922" w:rsidRDefault="085D34C8" w:rsidP="085D34C8">
      <w:pPr>
        <w:rPr>
          <w:rFonts w:ascii="Consolas" w:eastAsia="Consolas" w:hAnsi="Consolas" w:cs="Consolas"/>
          <w:lang w:val="en-US"/>
        </w:rPr>
      </w:pPr>
    </w:p>
    <w:p w14:paraId="2DE2B959" w14:textId="57693E35" w:rsidR="085D34C8" w:rsidRPr="00FD4922" w:rsidRDefault="085D34C8" w:rsidP="085D34C8">
      <w:pPr>
        <w:rPr>
          <w:rFonts w:ascii="Consolas" w:eastAsia="Consolas" w:hAnsi="Consolas" w:cs="Consolas"/>
          <w:lang w:val="en-US"/>
        </w:rPr>
      </w:pPr>
    </w:p>
    <w:p w14:paraId="19DC0AC1" w14:textId="55EF1AC0" w:rsidR="085D34C8" w:rsidRPr="00FD4922" w:rsidRDefault="085D34C8" w:rsidP="085D34C8">
      <w:pPr>
        <w:rPr>
          <w:rFonts w:ascii="Calibri Light" w:hAnsi="Calibri Light" w:cs="Calibri Light"/>
          <w:lang w:val="en-US"/>
        </w:rPr>
      </w:pPr>
    </w:p>
    <w:sectPr w:rsidR="085D34C8" w:rsidRPr="00FD4922" w:rsidSect="00F9050F">
      <w:headerReference w:type="default" r:id="rId53"/>
      <w:footerReference w:type="default" r:id="rId54"/>
      <w:headerReference w:type="first" r:id="rId55"/>
      <w:footerReference w:type="first" r:id="rId56"/>
      <w:pgSz w:w="11907" w:h="16839" w:code="9"/>
      <w:pgMar w:top="1418" w:right="1701" w:bottom="851" w:left="1701" w:header="851" w:footer="14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6851F" w14:textId="77777777" w:rsidR="0025395B" w:rsidRDefault="0025395B">
      <w:r>
        <w:separator/>
      </w:r>
    </w:p>
  </w:endnote>
  <w:endnote w:type="continuationSeparator" w:id="0">
    <w:p w14:paraId="06CAC065" w14:textId="77777777" w:rsidR="0025395B" w:rsidRDefault="0025395B">
      <w:r>
        <w:continuationSeparator/>
      </w:r>
    </w:p>
  </w:endnote>
  <w:endnote w:type="continuationNotice" w:id="1">
    <w:p w14:paraId="5D34E6A6" w14:textId="77777777" w:rsidR="0025395B" w:rsidRDefault="002539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egrit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6268637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sdt>
        <w:sdtPr>
          <w:id w:val="-1905053833"/>
          <w:docPartObj>
            <w:docPartGallery w:val="Page Numbers (Top of Page)"/>
            <w:docPartUnique/>
          </w:docPartObj>
        </w:sdtPr>
        <w:sdtEndPr>
          <w:rPr>
            <w:color w:val="FFFFFF" w:themeColor="background1"/>
          </w:rPr>
        </w:sdtEndPr>
        <w:sdtContent>
          <w:p w14:paraId="125D29D0" w14:textId="79F7D39E" w:rsidR="00E96684" w:rsidRPr="002C07DA" w:rsidRDefault="00CB2799" w:rsidP="002C07DA">
            <w:pPr>
              <w:pStyle w:val="Piedepgina"/>
              <w:rPr>
                <w:color w:val="FFFFFF" w:themeColor="background1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505CC814" wp14:editId="35A9A721">
                      <wp:simplePos x="0" y="0"/>
                      <wp:positionH relativeFrom="page">
                        <wp:align>right</wp:align>
                      </wp:positionH>
                      <wp:positionV relativeFrom="paragraph">
                        <wp:posOffset>-154940</wp:posOffset>
                      </wp:positionV>
                      <wp:extent cx="7559675" cy="828675"/>
                      <wp:effectExtent l="0" t="0" r="0" b="0"/>
                      <wp:wrapNone/>
                      <wp:docPr id="1759321160" name="Rectángulo 1759321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559675" cy="828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38018C14">
                    <v:rect id="Rectángulo 2" style="position:absolute;margin-left:544.05pt;margin-top:-12.2pt;width:595.25pt;height:65.25pt;z-index:-2516577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black [3213]" stroked="f" strokeweight="2pt" w14:anchorId="4220C1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">
                      <w10:wrap anchorx="page"/>
                    </v:rect>
                  </w:pict>
                </mc:Fallback>
              </mc:AlternateContent>
            </w:r>
            <w:r w:rsidR="00E96684" w:rsidRPr="002C07DA">
              <w:rPr>
                <w:rFonts w:ascii="Calibri Light" w:hAnsi="Calibri Light" w:cs="Calibri Light"/>
                <w:color w:val="FFFFFF" w:themeColor="background1"/>
                <w:sz w:val="24"/>
                <w:szCs w:val="24"/>
                <w:lang w:val="es-ES"/>
              </w:rPr>
              <w:t>Claro, todos los derechos reservados</w:t>
            </w:r>
            <w:r w:rsidR="00E96684" w:rsidRPr="002C07DA">
              <w:rPr>
                <w:rFonts w:ascii="Calibri Light" w:hAnsi="Calibri Light" w:cs="Calibri Light"/>
                <w:color w:val="FFFFFF" w:themeColor="background1"/>
                <w:sz w:val="24"/>
                <w:szCs w:val="24"/>
                <w:lang w:val="es-ES"/>
              </w:rPr>
              <w:tab/>
              <w:t xml:space="preserve">          Información confidencial</w:t>
            </w:r>
            <w:r w:rsidR="00E96684" w:rsidRPr="002C07DA">
              <w:rPr>
                <w:rFonts w:ascii="Calibri Light" w:hAnsi="Calibri Light" w:cs="Calibri Light"/>
                <w:color w:val="FFFFFF" w:themeColor="background1"/>
                <w:sz w:val="24"/>
                <w:szCs w:val="24"/>
                <w:lang w:val="es-ES"/>
              </w:rPr>
              <w:tab/>
              <w:t xml:space="preserve">Página </w:t>
            </w:r>
            <w:r w:rsidR="00E96684" w:rsidRPr="002C07DA">
              <w:rPr>
                <w:rFonts w:ascii="Calibri Light" w:hAnsi="Calibri Light" w:cs="Calibri Light"/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="00E96684" w:rsidRPr="002C07DA">
              <w:rPr>
                <w:rFonts w:ascii="Calibri Light" w:hAnsi="Calibri Light" w:cs="Calibri Light"/>
                <w:b/>
                <w:bCs/>
                <w:color w:val="FFFFFF" w:themeColor="background1"/>
                <w:sz w:val="24"/>
                <w:szCs w:val="24"/>
              </w:rPr>
              <w:instrText>PAGE</w:instrText>
            </w:r>
            <w:r w:rsidR="00E96684" w:rsidRPr="002C07DA">
              <w:rPr>
                <w:rFonts w:ascii="Calibri Light" w:hAnsi="Calibri Light" w:cs="Calibri Light"/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200AE">
              <w:rPr>
                <w:rFonts w:ascii="Calibri Light" w:hAnsi="Calibri Light" w:cs="Calibri Light"/>
                <w:b/>
                <w:bCs/>
                <w:noProof/>
                <w:color w:val="FFFFFF" w:themeColor="background1"/>
                <w:sz w:val="24"/>
                <w:szCs w:val="24"/>
              </w:rPr>
              <w:t>29</w:t>
            </w:r>
            <w:r w:rsidR="00E96684" w:rsidRPr="002C07DA">
              <w:rPr>
                <w:rFonts w:ascii="Calibri Light" w:hAnsi="Calibri Light" w:cs="Calibri Light"/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="00E96684" w:rsidRPr="002C07DA">
              <w:rPr>
                <w:rFonts w:ascii="Calibri Light" w:hAnsi="Calibri Light" w:cs="Calibri Light"/>
                <w:color w:val="FFFFFF" w:themeColor="background1"/>
                <w:sz w:val="24"/>
                <w:szCs w:val="24"/>
                <w:lang w:val="es-ES"/>
              </w:rPr>
              <w:t xml:space="preserve"> de </w:t>
            </w:r>
            <w:r w:rsidR="00E96684" w:rsidRPr="002C07DA">
              <w:rPr>
                <w:rFonts w:ascii="Calibri Light" w:hAnsi="Calibri Light" w:cs="Calibri Light"/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="00E96684" w:rsidRPr="002C07DA">
              <w:rPr>
                <w:rFonts w:ascii="Calibri Light" w:hAnsi="Calibri Light" w:cs="Calibri Light"/>
                <w:b/>
                <w:bCs/>
                <w:color w:val="FFFFFF" w:themeColor="background1"/>
                <w:sz w:val="24"/>
                <w:szCs w:val="24"/>
              </w:rPr>
              <w:instrText>NUMPAGES</w:instrText>
            </w:r>
            <w:r w:rsidR="00E96684" w:rsidRPr="002C07DA">
              <w:rPr>
                <w:rFonts w:ascii="Calibri Light" w:hAnsi="Calibri Light" w:cs="Calibri Light"/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200AE">
              <w:rPr>
                <w:rFonts w:ascii="Calibri Light" w:hAnsi="Calibri Light" w:cs="Calibri Light"/>
                <w:b/>
                <w:bCs/>
                <w:noProof/>
                <w:color w:val="FFFFFF" w:themeColor="background1"/>
                <w:sz w:val="24"/>
                <w:szCs w:val="24"/>
              </w:rPr>
              <w:t>33</w:t>
            </w:r>
            <w:r w:rsidR="00E96684" w:rsidRPr="002C07DA">
              <w:rPr>
                <w:rFonts w:ascii="Calibri Light" w:hAnsi="Calibri Light" w:cs="Calibri Light"/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76BE1955" w14:textId="13DFF8EC" w:rsidR="00E96684" w:rsidRPr="00F846A4" w:rsidRDefault="00E96684" w:rsidP="00F846A4">
    <w:pPr>
      <w:pStyle w:val="Piedepgina"/>
      <w:rPr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36D70" w14:textId="40F199EC" w:rsidR="00E96684" w:rsidRDefault="00E96684">
    <w:pPr>
      <w:pStyle w:val="Piedepgina"/>
    </w:pPr>
  </w:p>
  <w:p w14:paraId="0146E0A1" w14:textId="3BAF2AB8" w:rsidR="00E96684" w:rsidRDefault="00E966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09A16" w14:textId="77777777" w:rsidR="0025395B" w:rsidRDefault="0025395B">
      <w:r>
        <w:separator/>
      </w:r>
    </w:p>
  </w:footnote>
  <w:footnote w:type="continuationSeparator" w:id="0">
    <w:p w14:paraId="1C309FC2" w14:textId="77777777" w:rsidR="0025395B" w:rsidRDefault="0025395B">
      <w:r>
        <w:continuationSeparator/>
      </w:r>
    </w:p>
  </w:footnote>
  <w:footnote w:type="continuationNotice" w:id="1">
    <w:p w14:paraId="54FDCC61" w14:textId="77777777" w:rsidR="0025395B" w:rsidRDefault="002539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9E816" w14:textId="442744A6" w:rsidR="00E96684" w:rsidRDefault="00CB2799" w:rsidP="00F846A4">
    <w:pPr>
      <w:pStyle w:val="Encabezado"/>
      <w:jc w:val="left"/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04F6D128" wp14:editId="474BDB42">
              <wp:simplePos x="0" y="0"/>
              <wp:positionH relativeFrom="margin">
                <wp:posOffset>631190</wp:posOffset>
              </wp:positionH>
              <wp:positionV relativeFrom="paragraph">
                <wp:posOffset>-402590</wp:posOffset>
              </wp:positionV>
              <wp:extent cx="5539105" cy="456565"/>
              <wp:effectExtent l="0" t="0" r="0" b="0"/>
              <wp:wrapSquare wrapText="bothSides"/>
              <wp:docPr id="258249896" name="Cuadro de texto 2582498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39105" cy="4565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32420" w14:textId="35FD8FA9" w:rsidR="00E96684" w:rsidRPr="00F846A4" w:rsidRDefault="00E60321" w:rsidP="00F846A4">
                          <w:pPr>
                            <w:jc w:val="center"/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  <w:t>OKD 4.1</w:t>
                          </w:r>
                          <w:r w:rsidR="00C806A0"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  <w:t>7</w:t>
                          </w:r>
                          <w:r w:rsidR="00E96684"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  <w:tab/>
                          </w:r>
                          <w:r w:rsidR="00E96684" w:rsidRPr="00F846A4"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  <w:tab/>
                          </w:r>
                          <w:r w:rsidR="00E96684"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  <w:t>Arquitectura IT</w:t>
                          </w:r>
                          <w:r w:rsidR="00E96684" w:rsidRPr="00F846A4"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  <w:tab/>
                          </w:r>
                          <w:r w:rsidR="00E96684"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  <w:tab/>
                          </w:r>
                          <w:r w:rsidR="0086334F"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  <w:t xml:space="preserve">Actualizado: </w:t>
                          </w:r>
                          <w:r w:rsidR="00DE2CBB"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  <w:t>0</w:t>
                          </w:r>
                          <w:r w:rsidR="006F608D"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  <w:t>4</w:t>
                          </w:r>
                          <w:r w:rsidR="00E96684"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  <w:t>/</w:t>
                          </w:r>
                          <w:r w:rsidR="00DE2CBB"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  <w:t>202</w:t>
                          </w:r>
                          <w:r w:rsidR="006F608D"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659C18C8">
            <v:shapetype id="_x0000_t202" coordsize="21600,21600" o:spt="202" path="m,l,21600r21600,l21600,xe" w14:anchorId="04F6D128">
              <v:stroke joinstyle="miter"/>
              <v:path gradientshapeok="t" o:connecttype="rect"/>
            </v:shapetype>
            <v:shape id="Cuadro de texto 258249896" style="position:absolute;margin-left:49.7pt;margin-top:-31.7pt;width:436.15pt;height:35.9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">
              <v:textbox>
                <w:txbxContent>
                  <w:p w:rsidRPr="00F846A4" w:rsidR="00E96684" w:rsidP="00F846A4" w:rsidRDefault="00E60321" w14:paraId="284B19BC" w14:textId="35FD8FA9">
                    <w:pPr>
                      <w:jc w:val="center"/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  <w:t>OKD 4.1</w:t>
                    </w:r>
                    <w:r w:rsidR="00C806A0"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  <w:t>7</w:t>
                    </w:r>
                    <w:r w:rsidR="00E96684"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  <w:tab/>
                    </w:r>
                    <w:r w:rsidRPr="00F846A4" w:rsidR="00E96684"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  <w:tab/>
                    </w:r>
                    <w:r w:rsidR="00E96684"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  <w:t>Arquitectura IT</w:t>
                    </w:r>
                    <w:r w:rsidRPr="00F846A4" w:rsidR="00E96684"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  <w:tab/>
                    </w:r>
                    <w:r w:rsidR="00E96684"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  <w:tab/>
                    </w:r>
                    <w:r w:rsidR="0086334F"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  <w:t xml:space="preserve">Actualizado: </w:t>
                    </w:r>
                    <w:r w:rsidR="00DE2CBB"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  <w:t>0</w:t>
                    </w:r>
                    <w:r w:rsidR="006F608D"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  <w:t>4</w:t>
                    </w:r>
                    <w:r w:rsidR="00E96684"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  <w:t>/</w:t>
                    </w:r>
                    <w:r w:rsidR="00DE2CBB"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  <w:t>202</w:t>
                    </w:r>
                    <w:r w:rsidR="006F608D"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  <w:t>5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E96684">
      <w:rPr>
        <w:rFonts w:ascii="Calibri Light" w:hAnsi="Calibri Light"/>
        <w:b w:val="0"/>
        <w:noProof/>
        <w:lang w:val="en-US" w:eastAsia="en-US"/>
      </w:rPr>
      <w:drawing>
        <wp:anchor distT="0" distB="0" distL="114300" distR="114300" simplePos="0" relativeHeight="251656704" behindDoc="0" locked="0" layoutInCell="1" allowOverlap="1" wp14:anchorId="12C93FA9" wp14:editId="05BBC658">
          <wp:simplePos x="0" y="0"/>
          <wp:positionH relativeFrom="column">
            <wp:posOffset>-813937</wp:posOffset>
          </wp:positionH>
          <wp:positionV relativeFrom="paragraph">
            <wp:posOffset>-370220</wp:posOffset>
          </wp:positionV>
          <wp:extent cx="1073888" cy="387761"/>
          <wp:effectExtent l="0" t="0" r="0" b="0"/>
          <wp:wrapNone/>
          <wp:docPr id="1579625579" name="Imagen 1579625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s_Claro_-05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3888" cy="3877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FFA80E9" wp14:editId="559E444A">
              <wp:simplePos x="0" y="0"/>
              <wp:positionH relativeFrom="page">
                <wp:align>left</wp:align>
              </wp:positionH>
              <wp:positionV relativeFrom="paragraph">
                <wp:posOffset>-539750</wp:posOffset>
              </wp:positionV>
              <wp:extent cx="7591425" cy="723265"/>
              <wp:effectExtent l="0" t="0" r="0" b="0"/>
              <wp:wrapNone/>
              <wp:docPr id="111153235" name="Rectángulo 111153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91425" cy="723265"/>
                      </a:xfrm>
                      <a:prstGeom prst="rect">
                        <a:avLst/>
                      </a:prstGeom>
                      <a:solidFill>
                        <a:srgbClr val="E6372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094DD4FF">
            <v:rect id="Rectángulo 3" style="position:absolute;margin-left:0;margin-top:-42.5pt;width:597.75pt;height:56.95pt;z-index:2516556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e63728" stroked="f" strokeweight="2pt" w14:anchorId="2E331C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9435900"/>
      <w:docPartObj>
        <w:docPartGallery w:val="Watermarks"/>
        <w:docPartUnique/>
      </w:docPartObj>
    </w:sdtPr>
    <w:sdtContent>
      <w:p w14:paraId="58DFADE3" w14:textId="4E2DE960" w:rsidR="00E96684" w:rsidRDefault="00000000">
        <w:pPr>
          <w:pStyle w:val="Encabezado"/>
        </w:pPr>
        <w:r>
          <w:pict w14:anchorId="0467C4E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6" type="#_x0000_t136" style="position:absolute;left:0;text-align:left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CIAL"/>
              <w10:wrap anchorx="margin" anchory="margin"/>
            </v:shape>
          </w:pict>
        </w:r>
      </w:p>
    </w:sdtContent>
  </w:sdt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ED6dUG8+fKNrh" int2:id="iPvZbs64">
      <int2:state int2:value="Rejected" int2:type="AugLoop_Text_Critique"/>
    </int2:textHash>
    <int2:textHash int2:hashCode="z6M1h63DD9Zd10" int2:id="qw0VXpRd">
      <int2:state int2:value="Rejected" int2:type="AugLoop_Text_Critique"/>
    </int2:textHash>
    <int2:textHash int2:hashCode="BAlq2ciWeKEBTZ" int2:id="0mwCg6BC">
      <int2:state int2:value="Rejected" int2:type="AugLoop_Text_Critique"/>
    </int2:textHash>
    <int2:bookmark int2:bookmarkName="_Int_8ILxf3yv" int2:invalidationBookmarkName="" int2:hashCode="4GPWjaGb57z/G5" int2:id="usReGycv">
      <int2:state int2:value="Rejected" int2:type="AugLoop_Text_Critique"/>
    </int2:bookmark>
    <int2:bookmark int2:bookmarkName="_Int_FDU8ddkG" int2:invalidationBookmarkName="" int2:hashCode="3VxH7KM4PeflhM" int2:id="Zg8Ak14Z">
      <int2:state int2:value="Rejected" int2:type="AugLoop_Text_Critique"/>
    </int2:bookmark>
    <int2:bookmark int2:bookmarkName="_Int_AWOWyUPB" int2:invalidationBookmarkName="" int2:hashCode="Tyaur9sjZ2IKOT" int2:id="YNgjfkai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61A"/>
    <w:multiLevelType w:val="hybridMultilevel"/>
    <w:tmpl w:val="4698C9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01D81"/>
    <w:multiLevelType w:val="hybridMultilevel"/>
    <w:tmpl w:val="20EAF212"/>
    <w:lvl w:ilvl="0" w:tplc="50066FAE">
      <w:start w:val="1"/>
      <w:numFmt w:val="decimal"/>
      <w:lvlText w:val="%1."/>
      <w:lvlJc w:val="left"/>
      <w:pPr>
        <w:ind w:left="1440" w:hanging="360"/>
      </w:pPr>
      <w:rPr>
        <w:b/>
        <w:bCs/>
        <w:color w:val="0D0D0D" w:themeColor="text1" w:themeTint="F2"/>
        <w:sz w:val="22"/>
        <w:szCs w:val="22"/>
      </w:rPr>
    </w:lvl>
    <w:lvl w:ilvl="1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80A001B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55756"/>
    <w:multiLevelType w:val="hybridMultilevel"/>
    <w:tmpl w:val="AC06D59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B3E93"/>
    <w:multiLevelType w:val="hybridMultilevel"/>
    <w:tmpl w:val="7A8A6C2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D2287"/>
    <w:multiLevelType w:val="hybridMultilevel"/>
    <w:tmpl w:val="B50E8BEC"/>
    <w:lvl w:ilvl="0" w:tplc="580A0003">
      <w:start w:val="1"/>
      <w:numFmt w:val="bullet"/>
      <w:lvlText w:val="o"/>
      <w:lvlJc w:val="left"/>
      <w:pPr>
        <w:ind w:left="1276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5" w15:restartNumberingAfterBreak="0">
    <w:nsid w:val="0FC40F57"/>
    <w:multiLevelType w:val="multilevel"/>
    <w:tmpl w:val="3AECEBF8"/>
    <w:lvl w:ilvl="0">
      <w:start w:val="1"/>
      <w:numFmt w:val="bullet"/>
      <w:lvlText w:val=""/>
      <w:lvlJc w:val="left"/>
      <w:pPr>
        <w:tabs>
          <w:tab w:val="num" w:pos="1778"/>
        </w:tabs>
        <w:ind w:left="177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F6FE9"/>
    <w:multiLevelType w:val="multilevel"/>
    <w:tmpl w:val="107E0BBA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546"/>
        </w:tabs>
        <w:ind w:left="454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1"/>
        </w:tabs>
        <w:ind w:left="861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1714"/>
        </w:tabs>
        <w:ind w:left="1714" w:hanging="864"/>
      </w:pPr>
      <w:rPr>
        <w:rFonts w:ascii="Calibri Light" w:hAnsi="Calibri Light" w:hint="default"/>
        <w:sz w:val="22"/>
        <w:szCs w:val="22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13097A9A"/>
    <w:multiLevelType w:val="hybridMultilevel"/>
    <w:tmpl w:val="DC4C0710"/>
    <w:lvl w:ilvl="0" w:tplc="F84069D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5" w:hanging="360"/>
      </w:pPr>
    </w:lvl>
    <w:lvl w:ilvl="2" w:tplc="2C0A001B" w:tentative="1">
      <w:start w:val="1"/>
      <w:numFmt w:val="lowerRoman"/>
      <w:lvlText w:val="%3."/>
      <w:lvlJc w:val="right"/>
      <w:pPr>
        <w:ind w:left="2225" w:hanging="180"/>
      </w:pPr>
    </w:lvl>
    <w:lvl w:ilvl="3" w:tplc="2C0A000F" w:tentative="1">
      <w:start w:val="1"/>
      <w:numFmt w:val="decimal"/>
      <w:lvlText w:val="%4."/>
      <w:lvlJc w:val="left"/>
      <w:pPr>
        <w:ind w:left="2945" w:hanging="360"/>
      </w:pPr>
    </w:lvl>
    <w:lvl w:ilvl="4" w:tplc="2C0A0019" w:tentative="1">
      <w:start w:val="1"/>
      <w:numFmt w:val="lowerLetter"/>
      <w:lvlText w:val="%5."/>
      <w:lvlJc w:val="left"/>
      <w:pPr>
        <w:ind w:left="3665" w:hanging="360"/>
      </w:pPr>
    </w:lvl>
    <w:lvl w:ilvl="5" w:tplc="2C0A001B" w:tentative="1">
      <w:start w:val="1"/>
      <w:numFmt w:val="lowerRoman"/>
      <w:lvlText w:val="%6."/>
      <w:lvlJc w:val="right"/>
      <w:pPr>
        <w:ind w:left="4385" w:hanging="180"/>
      </w:pPr>
    </w:lvl>
    <w:lvl w:ilvl="6" w:tplc="2C0A000F" w:tentative="1">
      <w:start w:val="1"/>
      <w:numFmt w:val="decimal"/>
      <w:lvlText w:val="%7."/>
      <w:lvlJc w:val="left"/>
      <w:pPr>
        <w:ind w:left="5105" w:hanging="360"/>
      </w:pPr>
    </w:lvl>
    <w:lvl w:ilvl="7" w:tplc="2C0A0019" w:tentative="1">
      <w:start w:val="1"/>
      <w:numFmt w:val="lowerLetter"/>
      <w:lvlText w:val="%8."/>
      <w:lvlJc w:val="left"/>
      <w:pPr>
        <w:ind w:left="5825" w:hanging="360"/>
      </w:pPr>
    </w:lvl>
    <w:lvl w:ilvl="8" w:tplc="2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4733A0D"/>
    <w:multiLevelType w:val="hybridMultilevel"/>
    <w:tmpl w:val="BA8C2326"/>
    <w:lvl w:ilvl="0" w:tplc="580A0005">
      <w:start w:val="1"/>
      <w:numFmt w:val="bullet"/>
      <w:lvlText w:val=""/>
      <w:lvlJc w:val="left"/>
      <w:pPr>
        <w:ind w:left="1635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9" w15:restartNumberingAfterBreak="0">
    <w:nsid w:val="16BA0412"/>
    <w:multiLevelType w:val="hybridMultilevel"/>
    <w:tmpl w:val="8856DFAA"/>
    <w:lvl w:ilvl="0" w:tplc="5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1AC065F3"/>
    <w:multiLevelType w:val="hybridMultilevel"/>
    <w:tmpl w:val="B2C015A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77434"/>
    <w:multiLevelType w:val="hybridMultilevel"/>
    <w:tmpl w:val="B672AF1A"/>
    <w:lvl w:ilvl="0" w:tplc="580A0003">
      <w:start w:val="1"/>
      <w:numFmt w:val="bullet"/>
      <w:lvlText w:val="o"/>
      <w:lvlJc w:val="left"/>
      <w:pPr>
        <w:ind w:left="1276" w:hanging="360"/>
      </w:pPr>
      <w:rPr>
        <w:rFonts w:ascii="Courier New" w:hAnsi="Courier New" w:cs="Courier New" w:hint="default"/>
      </w:rPr>
    </w:lvl>
    <w:lvl w:ilvl="1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580A0005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12" w15:restartNumberingAfterBreak="0">
    <w:nsid w:val="292106B4"/>
    <w:multiLevelType w:val="hybridMultilevel"/>
    <w:tmpl w:val="BD9EF1DC"/>
    <w:lvl w:ilvl="0" w:tplc="469C1DC4">
      <w:start w:val="1"/>
      <w:numFmt w:val="decimal"/>
      <w:lvlText w:val="%1."/>
      <w:lvlJc w:val="left"/>
      <w:pPr>
        <w:ind w:left="1440" w:hanging="360"/>
      </w:pPr>
      <w:rPr>
        <w:b/>
        <w:bCs/>
        <w:color w:val="FFFFFF" w:themeColor="background1"/>
        <w:sz w:val="22"/>
        <w:szCs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D2ABE"/>
    <w:multiLevelType w:val="hybridMultilevel"/>
    <w:tmpl w:val="B7523C84"/>
    <w:lvl w:ilvl="0" w:tplc="50066FAE">
      <w:start w:val="1"/>
      <w:numFmt w:val="decimal"/>
      <w:lvlText w:val="%1."/>
      <w:lvlJc w:val="left"/>
      <w:pPr>
        <w:ind w:left="1440" w:hanging="360"/>
      </w:pPr>
      <w:rPr>
        <w:b/>
        <w:bCs/>
        <w:color w:val="0D0D0D" w:themeColor="text1" w:themeTint="F2"/>
        <w:sz w:val="22"/>
        <w:szCs w:val="22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1A31C6"/>
    <w:multiLevelType w:val="hybridMultilevel"/>
    <w:tmpl w:val="52B8E646"/>
    <w:lvl w:ilvl="0" w:tplc="580A000F">
      <w:start w:val="1"/>
      <w:numFmt w:val="decimal"/>
      <w:lvlText w:val="%1."/>
      <w:lvlJc w:val="left"/>
      <w:pPr>
        <w:ind w:left="1070" w:hanging="360"/>
      </w:pPr>
    </w:lvl>
    <w:lvl w:ilvl="1" w:tplc="580A0019" w:tentative="1">
      <w:start w:val="1"/>
      <w:numFmt w:val="lowerLetter"/>
      <w:lvlText w:val="%2."/>
      <w:lvlJc w:val="left"/>
      <w:pPr>
        <w:ind w:left="1790" w:hanging="360"/>
      </w:pPr>
    </w:lvl>
    <w:lvl w:ilvl="2" w:tplc="580A001B" w:tentative="1">
      <w:start w:val="1"/>
      <w:numFmt w:val="lowerRoman"/>
      <w:lvlText w:val="%3."/>
      <w:lvlJc w:val="right"/>
      <w:pPr>
        <w:ind w:left="2510" w:hanging="180"/>
      </w:pPr>
    </w:lvl>
    <w:lvl w:ilvl="3" w:tplc="580A000F" w:tentative="1">
      <w:start w:val="1"/>
      <w:numFmt w:val="decimal"/>
      <w:lvlText w:val="%4."/>
      <w:lvlJc w:val="left"/>
      <w:pPr>
        <w:ind w:left="3230" w:hanging="360"/>
      </w:pPr>
    </w:lvl>
    <w:lvl w:ilvl="4" w:tplc="580A0019" w:tentative="1">
      <w:start w:val="1"/>
      <w:numFmt w:val="lowerLetter"/>
      <w:lvlText w:val="%5."/>
      <w:lvlJc w:val="left"/>
      <w:pPr>
        <w:ind w:left="3950" w:hanging="360"/>
      </w:pPr>
    </w:lvl>
    <w:lvl w:ilvl="5" w:tplc="580A001B" w:tentative="1">
      <w:start w:val="1"/>
      <w:numFmt w:val="lowerRoman"/>
      <w:lvlText w:val="%6."/>
      <w:lvlJc w:val="right"/>
      <w:pPr>
        <w:ind w:left="4670" w:hanging="180"/>
      </w:pPr>
    </w:lvl>
    <w:lvl w:ilvl="6" w:tplc="580A000F" w:tentative="1">
      <w:start w:val="1"/>
      <w:numFmt w:val="decimal"/>
      <w:lvlText w:val="%7."/>
      <w:lvlJc w:val="left"/>
      <w:pPr>
        <w:ind w:left="5390" w:hanging="360"/>
      </w:pPr>
    </w:lvl>
    <w:lvl w:ilvl="7" w:tplc="580A0019" w:tentative="1">
      <w:start w:val="1"/>
      <w:numFmt w:val="lowerLetter"/>
      <w:lvlText w:val="%8."/>
      <w:lvlJc w:val="left"/>
      <w:pPr>
        <w:ind w:left="6110" w:hanging="360"/>
      </w:pPr>
    </w:lvl>
    <w:lvl w:ilvl="8" w:tplc="5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31512BDD"/>
    <w:multiLevelType w:val="multilevel"/>
    <w:tmpl w:val="DF881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1AC51A0"/>
    <w:multiLevelType w:val="hybridMultilevel"/>
    <w:tmpl w:val="6A12A100"/>
    <w:lvl w:ilvl="0" w:tplc="469C1DC4">
      <w:start w:val="1"/>
      <w:numFmt w:val="decimal"/>
      <w:lvlText w:val="%1."/>
      <w:lvlJc w:val="left"/>
      <w:pPr>
        <w:ind w:left="1440" w:hanging="360"/>
      </w:pPr>
      <w:rPr>
        <w:b/>
        <w:bCs/>
        <w:color w:val="FFFFFF" w:themeColor="background1"/>
        <w:sz w:val="22"/>
        <w:szCs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9E797F"/>
    <w:multiLevelType w:val="hybridMultilevel"/>
    <w:tmpl w:val="AB2C4BF8"/>
    <w:lvl w:ilvl="0" w:tplc="469C1DC4">
      <w:start w:val="1"/>
      <w:numFmt w:val="decimal"/>
      <w:lvlText w:val="%1."/>
      <w:lvlJc w:val="left"/>
      <w:pPr>
        <w:ind w:left="1429" w:hanging="360"/>
      </w:pPr>
      <w:rPr>
        <w:b/>
        <w:bCs/>
        <w:color w:val="FFFFFF" w:themeColor="background1"/>
        <w:sz w:val="22"/>
        <w:szCs w:val="22"/>
      </w:rPr>
    </w:lvl>
    <w:lvl w:ilvl="1" w:tplc="580A0019" w:tentative="1">
      <w:start w:val="1"/>
      <w:numFmt w:val="lowerLetter"/>
      <w:lvlText w:val="%2."/>
      <w:lvlJc w:val="left"/>
      <w:pPr>
        <w:ind w:left="2149" w:hanging="360"/>
      </w:pPr>
    </w:lvl>
    <w:lvl w:ilvl="2" w:tplc="580A001B" w:tentative="1">
      <w:start w:val="1"/>
      <w:numFmt w:val="lowerRoman"/>
      <w:lvlText w:val="%3."/>
      <w:lvlJc w:val="right"/>
      <w:pPr>
        <w:ind w:left="2869" w:hanging="180"/>
      </w:pPr>
    </w:lvl>
    <w:lvl w:ilvl="3" w:tplc="580A000F" w:tentative="1">
      <w:start w:val="1"/>
      <w:numFmt w:val="decimal"/>
      <w:lvlText w:val="%4."/>
      <w:lvlJc w:val="left"/>
      <w:pPr>
        <w:ind w:left="3589" w:hanging="360"/>
      </w:pPr>
    </w:lvl>
    <w:lvl w:ilvl="4" w:tplc="580A0019" w:tentative="1">
      <w:start w:val="1"/>
      <w:numFmt w:val="lowerLetter"/>
      <w:lvlText w:val="%5."/>
      <w:lvlJc w:val="left"/>
      <w:pPr>
        <w:ind w:left="4309" w:hanging="360"/>
      </w:pPr>
    </w:lvl>
    <w:lvl w:ilvl="5" w:tplc="580A001B" w:tentative="1">
      <w:start w:val="1"/>
      <w:numFmt w:val="lowerRoman"/>
      <w:lvlText w:val="%6."/>
      <w:lvlJc w:val="right"/>
      <w:pPr>
        <w:ind w:left="5029" w:hanging="180"/>
      </w:pPr>
    </w:lvl>
    <w:lvl w:ilvl="6" w:tplc="580A000F" w:tentative="1">
      <w:start w:val="1"/>
      <w:numFmt w:val="decimal"/>
      <w:lvlText w:val="%7."/>
      <w:lvlJc w:val="left"/>
      <w:pPr>
        <w:ind w:left="5749" w:hanging="360"/>
      </w:pPr>
    </w:lvl>
    <w:lvl w:ilvl="7" w:tplc="580A0019" w:tentative="1">
      <w:start w:val="1"/>
      <w:numFmt w:val="lowerLetter"/>
      <w:lvlText w:val="%8."/>
      <w:lvlJc w:val="left"/>
      <w:pPr>
        <w:ind w:left="6469" w:hanging="360"/>
      </w:pPr>
    </w:lvl>
    <w:lvl w:ilvl="8" w:tplc="5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CD32D97"/>
    <w:multiLevelType w:val="hybridMultilevel"/>
    <w:tmpl w:val="75FE01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459B8"/>
    <w:multiLevelType w:val="hybridMultilevel"/>
    <w:tmpl w:val="C8A26958"/>
    <w:lvl w:ilvl="0" w:tplc="9E26B944">
      <w:start w:val="1"/>
      <w:numFmt w:val="decimal"/>
      <w:lvlText w:val="%1."/>
      <w:lvlJc w:val="left"/>
      <w:pPr>
        <w:ind w:left="785" w:hanging="360"/>
      </w:pPr>
      <w:rPr>
        <w:rFonts w:ascii="Calibri Light" w:hAnsi="Calibri Light" w:cs="Calibri Light" w:hint="default"/>
        <w:b w:val="0"/>
        <w:bCs w:val="0"/>
        <w:sz w:val="20"/>
        <w:szCs w:val="2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150439"/>
    <w:multiLevelType w:val="hybridMultilevel"/>
    <w:tmpl w:val="92DC7422"/>
    <w:lvl w:ilvl="0" w:tplc="9A8443AA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80A001B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EB1A8C"/>
    <w:multiLevelType w:val="hybridMultilevel"/>
    <w:tmpl w:val="18BAF040"/>
    <w:lvl w:ilvl="0" w:tplc="C89ECDDC">
      <w:start w:val="1"/>
      <w:numFmt w:val="bullet"/>
      <w:lvlText w:val="-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AC5C6F"/>
    <w:multiLevelType w:val="hybridMultilevel"/>
    <w:tmpl w:val="AF6674B2"/>
    <w:lvl w:ilvl="0" w:tplc="58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3" w15:restartNumberingAfterBreak="0">
    <w:nsid w:val="4C7D2504"/>
    <w:multiLevelType w:val="hybridMultilevel"/>
    <w:tmpl w:val="3AA88964"/>
    <w:lvl w:ilvl="0" w:tplc="469C1DC4">
      <w:start w:val="1"/>
      <w:numFmt w:val="decimal"/>
      <w:lvlText w:val="%1."/>
      <w:lvlJc w:val="left"/>
      <w:pPr>
        <w:ind w:left="1440" w:hanging="360"/>
      </w:pPr>
      <w:rPr>
        <w:b/>
        <w:bCs/>
        <w:color w:val="FFFFFF" w:themeColor="background1"/>
        <w:sz w:val="22"/>
        <w:szCs w:val="22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02551EB"/>
    <w:multiLevelType w:val="hybridMultilevel"/>
    <w:tmpl w:val="CD2804F0"/>
    <w:lvl w:ilvl="0" w:tplc="2C0A000F">
      <w:start w:val="1"/>
      <w:numFmt w:val="decimal"/>
      <w:lvlText w:val="%1."/>
      <w:lvlJc w:val="left"/>
      <w:pPr>
        <w:ind w:left="644" w:hanging="360"/>
      </w:p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18F0EFA"/>
    <w:multiLevelType w:val="hybridMultilevel"/>
    <w:tmpl w:val="8750AF36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6EB4CA5"/>
    <w:multiLevelType w:val="hybridMultilevel"/>
    <w:tmpl w:val="3DD0E722"/>
    <w:lvl w:ilvl="0" w:tplc="580A000F">
      <w:start w:val="1"/>
      <w:numFmt w:val="decimal"/>
      <w:lvlText w:val="%1."/>
      <w:lvlJc w:val="left"/>
      <w:pPr>
        <w:ind w:left="644" w:hanging="360"/>
      </w:pPr>
    </w:lvl>
    <w:lvl w:ilvl="1" w:tplc="580A0019" w:tentative="1">
      <w:start w:val="1"/>
      <w:numFmt w:val="lowerLetter"/>
      <w:lvlText w:val="%2."/>
      <w:lvlJc w:val="left"/>
      <w:pPr>
        <w:ind w:left="1364" w:hanging="360"/>
      </w:pPr>
    </w:lvl>
    <w:lvl w:ilvl="2" w:tplc="580A001B" w:tentative="1">
      <w:start w:val="1"/>
      <w:numFmt w:val="lowerRoman"/>
      <w:lvlText w:val="%3."/>
      <w:lvlJc w:val="right"/>
      <w:pPr>
        <w:ind w:left="2084" w:hanging="180"/>
      </w:pPr>
    </w:lvl>
    <w:lvl w:ilvl="3" w:tplc="580A000F" w:tentative="1">
      <w:start w:val="1"/>
      <w:numFmt w:val="decimal"/>
      <w:lvlText w:val="%4."/>
      <w:lvlJc w:val="left"/>
      <w:pPr>
        <w:ind w:left="2804" w:hanging="360"/>
      </w:pPr>
    </w:lvl>
    <w:lvl w:ilvl="4" w:tplc="580A0019" w:tentative="1">
      <w:start w:val="1"/>
      <w:numFmt w:val="lowerLetter"/>
      <w:lvlText w:val="%5."/>
      <w:lvlJc w:val="left"/>
      <w:pPr>
        <w:ind w:left="3524" w:hanging="360"/>
      </w:pPr>
    </w:lvl>
    <w:lvl w:ilvl="5" w:tplc="580A001B" w:tentative="1">
      <w:start w:val="1"/>
      <w:numFmt w:val="lowerRoman"/>
      <w:lvlText w:val="%6."/>
      <w:lvlJc w:val="right"/>
      <w:pPr>
        <w:ind w:left="4244" w:hanging="180"/>
      </w:pPr>
    </w:lvl>
    <w:lvl w:ilvl="6" w:tplc="580A000F" w:tentative="1">
      <w:start w:val="1"/>
      <w:numFmt w:val="decimal"/>
      <w:lvlText w:val="%7."/>
      <w:lvlJc w:val="left"/>
      <w:pPr>
        <w:ind w:left="4964" w:hanging="360"/>
      </w:pPr>
    </w:lvl>
    <w:lvl w:ilvl="7" w:tplc="580A0019" w:tentative="1">
      <w:start w:val="1"/>
      <w:numFmt w:val="lowerLetter"/>
      <w:lvlText w:val="%8."/>
      <w:lvlJc w:val="left"/>
      <w:pPr>
        <w:ind w:left="5684" w:hanging="360"/>
      </w:pPr>
    </w:lvl>
    <w:lvl w:ilvl="8" w:tplc="5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5ACB6C7E"/>
    <w:multiLevelType w:val="hybridMultilevel"/>
    <w:tmpl w:val="EDD213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143395"/>
    <w:multiLevelType w:val="hybridMultilevel"/>
    <w:tmpl w:val="FC4A6E98"/>
    <w:lvl w:ilvl="0" w:tplc="50066FAE">
      <w:start w:val="1"/>
      <w:numFmt w:val="decimal"/>
      <w:lvlText w:val="%1."/>
      <w:lvlJc w:val="left"/>
      <w:pPr>
        <w:ind w:left="1429" w:hanging="360"/>
      </w:pPr>
      <w:rPr>
        <w:b/>
        <w:bCs/>
        <w:color w:val="0D0D0D" w:themeColor="text1" w:themeTint="F2"/>
        <w:sz w:val="22"/>
        <w:szCs w:val="22"/>
      </w:rPr>
    </w:lvl>
    <w:lvl w:ilvl="1" w:tplc="580A0019" w:tentative="1">
      <w:start w:val="1"/>
      <w:numFmt w:val="lowerLetter"/>
      <w:lvlText w:val="%2."/>
      <w:lvlJc w:val="left"/>
      <w:pPr>
        <w:ind w:left="2149" w:hanging="360"/>
      </w:pPr>
    </w:lvl>
    <w:lvl w:ilvl="2" w:tplc="580A001B" w:tentative="1">
      <w:start w:val="1"/>
      <w:numFmt w:val="lowerRoman"/>
      <w:lvlText w:val="%3."/>
      <w:lvlJc w:val="right"/>
      <w:pPr>
        <w:ind w:left="2869" w:hanging="180"/>
      </w:pPr>
    </w:lvl>
    <w:lvl w:ilvl="3" w:tplc="580A000F" w:tentative="1">
      <w:start w:val="1"/>
      <w:numFmt w:val="decimal"/>
      <w:lvlText w:val="%4."/>
      <w:lvlJc w:val="left"/>
      <w:pPr>
        <w:ind w:left="3589" w:hanging="360"/>
      </w:pPr>
    </w:lvl>
    <w:lvl w:ilvl="4" w:tplc="580A0019" w:tentative="1">
      <w:start w:val="1"/>
      <w:numFmt w:val="lowerLetter"/>
      <w:lvlText w:val="%5."/>
      <w:lvlJc w:val="left"/>
      <w:pPr>
        <w:ind w:left="4309" w:hanging="360"/>
      </w:pPr>
    </w:lvl>
    <w:lvl w:ilvl="5" w:tplc="580A001B" w:tentative="1">
      <w:start w:val="1"/>
      <w:numFmt w:val="lowerRoman"/>
      <w:lvlText w:val="%6."/>
      <w:lvlJc w:val="right"/>
      <w:pPr>
        <w:ind w:left="5029" w:hanging="180"/>
      </w:pPr>
    </w:lvl>
    <w:lvl w:ilvl="6" w:tplc="580A000F" w:tentative="1">
      <w:start w:val="1"/>
      <w:numFmt w:val="decimal"/>
      <w:lvlText w:val="%7."/>
      <w:lvlJc w:val="left"/>
      <w:pPr>
        <w:ind w:left="5749" w:hanging="360"/>
      </w:pPr>
    </w:lvl>
    <w:lvl w:ilvl="7" w:tplc="580A0019" w:tentative="1">
      <w:start w:val="1"/>
      <w:numFmt w:val="lowerLetter"/>
      <w:lvlText w:val="%8."/>
      <w:lvlJc w:val="left"/>
      <w:pPr>
        <w:ind w:left="6469" w:hanging="360"/>
      </w:pPr>
    </w:lvl>
    <w:lvl w:ilvl="8" w:tplc="5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9EC5060"/>
    <w:multiLevelType w:val="hybridMultilevel"/>
    <w:tmpl w:val="710412C4"/>
    <w:lvl w:ilvl="0" w:tplc="580A000F">
      <w:start w:val="1"/>
      <w:numFmt w:val="decimal"/>
      <w:lvlText w:val="%1."/>
      <w:lvlJc w:val="left"/>
      <w:pPr>
        <w:ind w:left="2154" w:hanging="360"/>
      </w:pPr>
    </w:lvl>
    <w:lvl w:ilvl="1" w:tplc="580A0019" w:tentative="1">
      <w:start w:val="1"/>
      <w:numFmt w:val="lowerLetter"/>
      <w:lvlText w:val="%2."/>
      <w:lvlJc w:val="left"/>
      <w:pPr>
        <w:ind w:left="2874" w:hanging="360"/>
      </w:pPr>
    </w:lvl>
    <w:lvl w:ilvl="2" w:tplc="580A001B" w:tentative="1">
      <w:start w:val="1"/>
      <w:numFmt w:val="lowerRoman"/>
      <w:lvlText w:val="%3."/>
      <w:lvlJc w:val="right"/>
      <w:pPr>
        <w:ind w:left="3594" w:hanging="180"/>
      </w:pPr>
    </w:lvl>
    <w:lvl w:ilvl="3" w:tplc="580A000F" w:tentative="1">
      <w:start w:val="1"/>
      <w:numFmt w:val="decimal"/>
      <w:lvlText w:val="%4."/>
      <w:lvlJc w:val="left"/>
      <w:pPr>
        <w:ind w:left="4314" w:hanging="360"/>
      </w:pPr>
    </w:lvl>
    <w:lvl w:ilvl="4" w:tplc="580A0019" w:tentative="1">
      <w:start w:val="1"/>
      <w:numFmt w:val="lowerLetter"/>
      <w:lvlText w:val="%5."/>
      <w:lvlJc w:val="left"/>
      <w:pPr>
        <w:ind w:left="5034" w:hanging="360"/>
      </w:pPr>
    </w:lvl>
    <w:lvl w:ilvl="5" w:tplc="580A001B" w:tentative="1">
      <w:start w:val="1"/>
      <w:numFmt w:val="lowerRoman"/>
      <w:lvlText w:val="%6."/>
      <w:lvlJc w:val="right"/>
      <w:pPr>
        <w:ind w:left="5754" w:hanging="180"/>
      </w:pPr>
    </w:lvl>
    <w:lvl w:ilvl="6" w:tplc="580A000F" w:tentative="1">
      <w:start w:val="1"/>
      <w:numFmt w:val="decimal"/>
      <w:lvlText w:val="%7."/>
      <w:lvlJc w:val="left"/>
      <w:pPr>
        <w:ind w:left="6474" w:hanging="360"/>
      </w:pPr>
    </w:lvl>
    <w:lvl w:ilvl="7" w:tplc="580A0019" w:tentative="1">
      <w:start w:val="1"/>
      <w:numFmt w:val="lowerLetter"/>
      <w:lvlText w:val="%8."/>
      <w:lvlJc w:val="left"/>
      <w:pPr>
        <w:ind w:left="7194" w:hanging="360"/>
      </w:pPr>
    </w:lvl>
    <w:lvl w:ilvl="8" w:tplc="580A001B" w:tentative="1">
      <w:start w:val="1"/>
      <w:numFmt w:val="lowerRoman"/>
      <w:lvlText w:val="%9."/>
      <w:lvlJc w:val="right"/>
      <w:pPr>
        <w:ind w:left="7914" w:hanging="180"/>
      </w:pPr>
    </w:lvl>
  </w:abstractNum>
  <w:abstractNum w:abstractNumId="30" w15:restartNumberingAfterBreak="0">
    <w:nsid w:val="6DFB0EC0"/>
    <w:multiLevelType w:val="hybridMultilevel"/>
    <w:tmpl w:val="944EDE92"/>
    <w:lvl w:ilvl="0" w:tplc="2764995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34254D"/>
    <w:multiLevelType w:val="hybridMultilevel"/>
    <w:tmpl w:val="495E2196"/>
    <w:lvl w:ilvl="0" w:tplc="469C1DC4">
      <w:start w:val="1"/>
      <w:numFmt w:val="decimal"/>
      <w:lvlText w:val="%1."/>
      <w:lvlJc w:val="left"/>
      <w:pPr>
        <w:ind w:left="1440" w:hanging="360"/>
      </w:pPr>
      <w:rPr>
        <w:b/>
        <w:bCs/>
        <w:color w:val="FFFFFF" w:themeColor="background1"/>
        <w:sz w:val="22"/>
        <w:szCs w:val="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C60E51"/>
    <w:multiLevelType w:val="hybridMultilevel"/>
    <w:tmpl w:val="DDF0D8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866E3"/>
    <w:multiLevelType w:val="hybridMultilevel"/>
    <w:tmpl w:val="50C02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4C6EAA"/>
    <w:multiLevelType w:val="hybridMultilevel"/>
    <w:tmpl w:val="62B2BDE0"/>
    <w:lvl w:ilvl="0" w:tplc="580A000F">
      <w:start w:val="1"/>
      <w:numFmt w:val="decimal"/>
      <w:lvlText w:val="%1."/>
      <w:lvlJc w:val="left"/>
      <w:pPr>
        <w:ind w:left="1713" w:hanging="360"/>
      </w:pPr>
    </w:lvl>
    <w:lvl w:ilvl="1" w:tplc="580A0019" w:tentative="1">
      <w:start w:val="1"/>
      <w:numFmt w:val="lowerLetter"/>
      <w:lvlText w:val="%2."/>
      <w:lvlJc w:val="left"/>
      <w:pPr>
        <w:ind w:left="2433" w:hanging="360"/>
      </w:pPr>
    </w:lvl>
    <w:lvl w:ilvl="2" w:tplc="580A001B" w:tentative="1">
      <w:start w:val="1"/>
      <w:numFmt w:val="lowerRoman"/>
      <w:lvlText w:val="%3."/>
      <w:lvlJc w:val="right"/>
      <w:pPr>
        <w:ind w:left="3153" w:hanging="180"/>
      </w:pPr>
    </w:lvl>
    <w:lvl w:ilvl="3" w:tplc="580A000F" w:tentative="1">
      <w:start w:val="1"/>
      <w:numFmt w:val="decimal"/>
      <w:lvlText w:val="%4."/>
      <w:lvlJc w:val="left"/>
      <w:pPr>
        <w:ind w:left="3873" w:hanging="360"/>
      </w:pPr>
    </w:lvl>
    <w:lvl w:ilvl="4" w:tplc="580A0019" w:tentative="1">
      <w:start w:val="1"/>
      <w:numFmt w:val="lowerLetter"/>
      <w:lvlText w:val="%5."/>
      <w:lvlJc w:val="left"/>
      <w:pPr>
        <w:ind w:left="4593" w:hanging="360"/>
      </w:pPr>
    </w:lvl>
    <w:lvl w:ilvl="5" w:tplc="580A001B" w:tentative="1">
      <w:start w:val="1"/>
      <w:numFmt w:val="lowerRoman"/>
      <w:lvlText w:val="%6."/>
      <w:lvlJc w:val="right"/>
      <w:pPr>
        <w:ind w:left="5313" w:hanging="180"/>
      </w:pPr>
    </w:lvl>
    <w:lvl w:ilvl="6" w:tplc="580A000F" w:tentative="1">
      <w:start w:val="1"/>
      <w:numFmt w:val="decimal"/>
      <w:lvlText w:val="%7."/>
      <w:lvlJc w:val="left"/>
      <w:pPr>
        <w:ind w:left="6033" w:hanging="360"/>
      </w:pPr>
    </w:lvl>
    <w:lvl w:ilvl="7" w:tplc="580A0019" w:tentative="1">
      <w:start w:val="1"/>
      <w:numFmt w:val="lowerLetter"/>
      <w:lvlText w:val="%8."/>
      <w:lvlJc w:val="left"/>
      <w:pPr>
        <w:ind w:left="6753" w:hanging="360"/>
      </w:pPr>
    </w:lvl>
    <w:lvl w:ilvl="8" w:tplc="58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5" w15:restartNumberingAfterBreak="0">
    <w:nsid w:val="79A219CC"/>
    <w:multiLevelType w:val="hybridMultilevel"/>
    <w:tmpl w:val="5CFED198"/>
    <w:lvl w:ilvl="0" w:tplc="9A8443AA">
      <w:start w:val="1"/>
      <w:numFmt w:val="decimal"/>
      <w:lvlText w:val="%1."/>
      <w:lvlJc w:val="left"/>
      <w:pPr>
        <w:ind w:left="2145" w:hanging="360"/>
      </w:pPr>
      <w:rPr>
        <w:b/>
        <w:bCs/>
      </w:rPr>
    </w:lvl>
    <w:lvl w:ilvl="1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80A001B">
      <w:start w:val="1"/>
      <w:numFmt w:val="lowerRoman"/>
      <w:lvlText w:val="%3."/>
      <w:lvlJc w:val="right"/>
      <w:pPr>
        <w:ind w:left="3585" w:hanging="180"/>
      </w:pPr>
    </w:lvl>
    <w:lvl w:ilvl="3" w:tplc="580A000F" w:tentative="1">
      <w:start w:val="1"/>
      <w:numFmt w:val="decimal"/>
      <w:lvlText w:val="%4."/>
      <w:lvlJc w:val="left"/>
      <w:pPr>
        <w:ind w:left="4305" w:hanging="360"/>
      </w:pPr>
    </w:lvl>
    <w:lvl w:ilvl="4" w:tplc="580A0019" w:tentative="1">
      <w:start w:val="1"/>
      <w:numFmt w:val="lowerLetter"/>
      <w:lvlText w:val="%5."/>
      <w:lvlJc w:val="left"/>
      <w:pPr>
        <w:ind w:left="5025" w:hanging="360"/>
      </w:pPr>
    </w:lvl>
    <w:lvl w:ilvl="5" w:tplc="580A001B" w:tentative="1">
      <w:start w:val="1"/>
      <w:numFmt w:val="lowerRoman"/>
      <w:lvlText w:val="%6."/>
      <w:lvlJc w:val="right"/>
      <w:pPr>
        <w:ind w:left="5745" w:hanging="180"/>
      </w:pPr>
    </w:lvl>
    <w:lvl w:ilvl="6" w:tplc="580A000F" w:tentative="1">
      <w:start w:val="1"/>
      <w:numFmt w:val="decimal"/>
      <w:lvlText w:val="%7."/>
      <w:lvlJc w:val="left"/>
      <w:pPr>
        <w:ind w:left="6465" w:hanging="360"/>
      </w:pPr>
    </w:lvl>
    <w:lvl w:ilvl="7" w:tplc="580A0019" w:tentative="1">
      <w:start w:val="1"/>
      <w:numFmt w:val="lowerLetter"/>
      <w:lvlText w:val="%8."/>
      <w:lvlJc w:val="left"/>
      <w:pPr>
        <w:ind w:left="7185" w:hanging="360"/>
      </w:pPr>
    </w:lvl>
    <w:lvl w:ilvl="8" w:tplc="580A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36" w15:restartNumberingAfterBreak="0">
    <w:nsid w:val="7B304524"/>
    <w:multiLevelType w:val="hybridMultilevel"/>
    <w:tmpl w:val="702E0B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587078">
    <w:abstractNumId w:val="6"/>
  </w:num>
  <w:num w:numId="2" w16cid:durableId="1488784361">
    <w:abstractNumId w:val="33"/>
  </w:num>
  <w:num w:numId="3" w16cid:durableId="1094404301">
    <w:abstractNumId w:val="25"/>
  </w:num>
  <w:num w:numId="4" w16cid:durableId="1377969401">
    <w:abstractNumId w:val="0"/>
  </w:num>
  <w:num w:numId="5" w16cid:durableId="1739785907">
    <w:abstractNumId w:val="32"/>
  </w:num>
  <w:num w:numId="6" w16cid:durableId="263466703">
    <w:abstractNumId w:val="18"/>
  </w:num>
  <w:num w:numId="7" w16cid:durableId="1861430484">
    <w:abstractNumId w:val="22"/>
  </w:num>
  <w:num w:numId="8" w16cid:durableId="1040547801">
    <w:abstractNumId w:val="30"/>
  </w:num>
  <w:num w:numId="9" w16cid:durableId="1926527535">
    <w:abstractNumId w:val="29"/>
  </w:num>
  <w:num w:numId="10" w16cid:durableId="835799963">
    <w:abstractNumId w:val="10"/>
  </w:num>
  <w:num w:numId="11" w16cid:durableId="1004817315">
    <w:abstractNumId w:val="26"/>
  </w:num>
  <w:num w:numId="12" w16cid:durableId="612637671">
    <w:abstractNumId w:val="3"/>
  </w:num>
  <w:num w:numId="13" w16cid:durableId="1595939482">
    <w:abstractNumId w:val="4"/>
  </w:num>
  <w:num w:numId="14" w16cid:durableId="1847095456">
    <w:abstractNumId w:val="11"/>
  </w:num>
  <w:num w:numId="15" w16cid:durableId="1048410515">
    <w:abstractNumId w:val="8"/>
  </w:num>
  <w:num w:numId="16" w16cid:durableId="60643728">
    <w:abstractNumId w:val="5"/>
  </w:num>
  <w:num w:numId="17" w16cid:durableId="400762267">
    <w:abstractNumId w:val="20"/>
  </w:num>
  <w:num w:numId="18" w16cid:durableId="385177580">
    <w:abstractNumId w:val="34"/>
  </w:num>
  <w:num w:numId="19" w16cid:durableId="384722849">
    <w:abstractNumId w:val="14"/>
  </w:num>
  <w:num w:numId="20" w16cid:durableId="904223900">
    <w:abstractNumId w:val="23"/>
  </w:num>
  <w:num w:numId="21" w16cid:durableId="2099015479">
    <w:abstractNumId w:val="12"/>
  </w:num>
  <w:num w:numId="22" w16cid:durableId="1187527734">
    <w:abstractNumId w:val="16"/>
  </w:num>
  <w:num w:numId="23" w16cid:durableId="1713654088">
    <w:abstractNumId w:val="31"/>
  </w:num>
  <w:num w:numId="24" w16cid:durableId="816727899">
    <w:abstractNumId w:val="1"/>
  </w:num>
  <w:num w:numId="25" w16cid:durableId="570500935">
    <w:abstractNumId w:val="9"/>
  </w:num>
  <w:num w:numId="26" w16cid:durableId="1462768553">
    <w:abstractNumId w:val="13"/>
  </w:num>
  <w:num w:numId="27" w16cid:durableId="1818497931">
    <w:abstractNumId w:val="17"/>
  </w:num>
  <w:num w:numId="28" w16cid:durableId="2010055905">
    <w:abstractNumId w:val="28"/>
  </w:num>
  <w:num w:numId="29" w16cid:durableId="1403606154">
    <w:abstractNumId w:val="35"/>
  </w:num>
  <w:num w:numId="30" w16cid:durableId="1551188810">
    <w:abstractNumId w:val="2"/>
  </w:num>
  <w:num w:numId="31" w16cid:durableId="1916237563">
    <w:abstractNumId w:val="15"/>
  </w:num>
  <w:num w:numId="32" w16cid:durableId="16664818">
    <w:abstractNumId w:val="27"/>
  </w:num>
  <w:num w:numId="33" w16cid:durableId="1542667851">
    <w:abstractNumId w:val="19"/>
  </w:num>
  <w:num w:numId="34" w16cid:durableId="700127503">
    <w:abstractNumId w:val="24"/>
  </w:num>
  <w:num w:numId="35" w16cid:durableId="93717038">
    <w:abstractNumId w:val="6"/>
    <w:lvlOverride w:ilvl="0">
      <w:startOverride w:val="1"/>
    </w:lvlOverride>
    <w:lvlOverride w:ilvl="1">
      <w:startOverride w:val="1"/>
    </w:lvlOverride>
    <w:lvlOverride w:ilvl="2">
      <w:startOverride w:val="3"/>
    </w:lvlOverride>
  </w:num>
  <w:num w:numId="36" w16cid:durableId="518351926">
    <w:abstractNumId w:val="6"/>
  </w:num>
  <w:num w:numId="37" w16cid:durableId="1113595600">
    <w:abstractNumId w:val="7"/>
  </w:num>
  <w:num w:numId="38" w16cid:durableId="2111318373">
    <w:abstractNumId w:val="6"/>
    <w:lvlOverride w:ilvl="0">
      <w:startOverride w:val="1"/>
    </w:lvlOverride>
    <w:lvlOverride w:ilvl="1">
      <w:startOverride w:val="1"/>
    </w:lvlOverride>
    <w:lvlOverride w:ilvl="2">
      <w:startOverride w:val="6"/>
    </w:lvlOverride>
    <w:lvlOverride w:ilvl="3">
      <w:startOverride w:val="1"/>
    </w:lvlOverride>
  </w:num>
  <w:num w:numId="39" w16cid:durableId="1158034806">
    <w:abstractNumId w:val="36"/>
  </w:num>
  <w:num w:numId="40" w16cid:durableId="291129994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2FD"/>
    <w:rsid w:val="000007F7"/>
    <w:rsid w:val="0000497A"/>
    <w:rsid w:val="00005E19"/>
    <w:rsid w:val="00006B9D"/>
    <w:rsid w:val="00006D1F"/>
    <w:rsid w:val="000073EC"/>
    <w:rsid w:val="00010BA9"/>
    <w:rsid w:val="0001244A"/>
    <w:rsid w:val="00012577"/>
    <w:rsid w:val="000157D8"/>
    <w:rsid w:val="00016920"/>
    <w:rsid w:val="00016FCC"/>
    <w:rsid w:val="000177F3"/>
    <w:rsid w:val="000202BA"/>
    <w:rsid w:val="000216E1"/>
    <w:rsid w:val="00021DAC"/>
    <w:rsid w:val="00026E61"/>
    <w:rsid w:val="0003225E"/>
    <w:rsid w:val="000342DC"/>
    <w:rsid w:val="000352C3"/>
    <w:rsid w:val="00041961"/>
    <w:rsid w:val="000431AC"/>
    <w:rsid w:val="00043FB5"/>
    <w:rsid w:val="00044293"/>
    <w:rsid w:val="00046509"/>
    <w:rsid w:val="00050287"/>
    <w:rsid w:val="00052EA1"/>
    <w:rsid w:val="000538EF"/>
    <w:rsid w:val="00053F72"/>
    <w:rsid w:val="00056AEF"/>
    <w:rsid w:val="00057399"/>
    <w:rsid w:val="00060132"/>
    <w:rsid w:val="00062311"/>
    <w:rsid w:val="00063B32"/>
    <w:rsid w:val="00071157"/>
    <w:rsid w:val="000725DD"/>
    <w:rsid w:val="0007260B"/>
    <w:rsid w:val="00073F21"/>
    <w:rsid w:val="00074CD8"/>
    <w:rsid w:val="000750B4"/>
    <w:rsid w:val="00075CC4"/>
    <w:rsid w:val="00075FD7"/>
    <w:rsid w:val="0007757E"/>
    <w:rsid w:val="00082B6F"/>
    <w:rsid w:val="000875CF"/>
    <w:rsid w:val="00087CFE"/>
    <w:rsid w:val="000902E9"/>
    <w:rsid w:val="0009241A"/>
    <w:rsid w:val="0009354E"/>
    <w:rsid w:val="0009489F"/>
    <w:rsid w:val="00095D15"/>
    <w:rsid w:val="00095F5B"/>
    <w:rsid w:val="000A05A2"/>
    <w:rsid w:val="000A1150"/>
    <w:rsid w:val="000A1983"/>
    <w:rsid w:val="000A2418"/>
    <w:rsid w:val="000A374A"/>
    <w:rsid w:val="000A4345"/>
    <w:rsid w:val="000A46FD"/>
    <w:rsid w:val="000A49BE"/>
    <w:rsid w:val="000A60F2"/>
    <w:rsid w:val="000A74D2"/>
    <w:rsid w:val="000A7915"/>
    <w:rsid w:val="000B23C7"/>
    <w:rsid w:val="000B274E"/>
    <w:rsid w:val="000B34A1"/>
    <w:rsid w:val="000B4E6A"/>
    <w:rsid w:val="000B5D87"/>
    <w:rsid w:val="000B5FB4"/>
    <w:rsid w:val="000B6CBF"/>
    <w:rsid w:val="000B6DA8"/>
    <w:rsid w:val="000B79F3"/>
    <w:rsid w:val="000C1EA8"/>
    <w:rsid w:val="000C58C7"/>
    <w:rsid w:val="000C7EAC"/>
    <w:rsid w:val="000D3E9E"/>
    <w:rsid w:val="000D52BF"/>
    <w:rsid w:val="000D5A75"/>
    <w:rsid w:val="000E071E"/>
    <w:rsid w:val="000E0AC8"/>
    <w:rsid w:val="000E2F9F"/>
    <w:rsid w:val="000E3E53"/>
    <w:rsid w:val="000E515B"/>
    <w:rsid w:val="000E5BAA"/>
    <w:rsid w:val="000E6153"/>
    <w:rsid w:val="000F0BB1"/>
    <w:rsid w:val="000F174E"/>
    <w:rsid w:val="000F2D1E"/>
    <w:rsid w:val="000F394E"/>
    <w:rsid w:val="000F48F6"/>
    <w:rsid w:val="000F5B6C"/>
    <w:rsid w:val="000F6002"/>
    <w:rsid w:val="000F7821"/>
    <w:rsid w:val="0010043A"/>
    <w:rsid w:val="001009CA"/>
    <w:rsid w:val="00102A4E"/>
    <w:rsid w:val="00104252"/>
    <w:rsid w:val="00106072"/>
    <w:rsid w:val="00110DAE"/>
    <w:rsid w:val="001122D3"/>
    <w:rsid w:val="00114F6A"/>
    <w:rsid w:val="0011536D"/>
    <w:rsid w:val="00115F02"/>
    <w:rsid w:val="00116198"/>
    <w:rsid w:val="00116CF6"/>
    <w:rsid w:val="0012221C"/>
    <w:rsid w:val="00122615"/>
    <w:rsid w:val="00122989"/>
    <w:rsid w:val="0012315D"/>
    <w:rsid w:val="00124327"/>
    <w:rsid w:val="001260F0"/>
    <w:rsid w:val="00126382"/>
    <w:rsid w:val="001301CD"/>
    <w:rsid w:val="00130C12"/>
    <w:rsid w:val="00132E02"/>
    <w:rsid w:val="00134231"/>
    <w:rsid w:val="00134E38"/>
    <w:rsid w:val="00134FDE"/>
    <w:rsid w:val="00136441"/>
    <w:rsid w:val="00136811"/>
    <w:rsid w:val="00146587"/>
    <w:rsid w:val="001476E5"/>
    <w:rsid w:val="00152944"/>
    <w:rsid w:val="0015302E"/>
    <w:rsid w:val="00161D1B"/>
    <w:rsid w:val="001623FC"/>
    <w:rsid w:val="00165BF3"/>
    <w:rsid w:val="00170D34"/>
    <w:rsid w:val="00173D21"/>
    <w:rsid w:val="0017489C"/>
    <w:rsid w:val="00177C4E"/>
    <w:rsid w:val="00181703"/>
    <w:rsid w:val="001826CD"/>
    <w:rsid w:val="00184B39"/>
    <w:rsid w:val="0018507A"/>
    <w:rsid w:val="0018603E"/>
    <w:rsid w:val="001865EB"/>
    <w:rsid w:val="001877D7"/>
    <w:rsid w:val="00194023"/>
    <w:rsid w:val="00194046"/>
    <w:rsid w:val="001941DF"/>
    <w:rsid w:val="001950BF"/>
    <w:rsid w:val="00195475"/>
    <w:rsid w:val="00197A7C"/>
    <w:rsid w:val="00197B55"/>
    <w:rsid w:val="001A1897"/>
    <w:rsid w:val="001A3B90"/>
    <w:rsid w:val="001A4A14"/>
    <w:rsid w:val="001A5722"/>
    <w:rsid w:val="001A6258"/>
    <w:rsid w:val="001A6BD1"/>
    <w:rsid w:val="001B0239"/>
    <w:rsid w:val="001B0D41"/>
    <w:rsid w:val="001B1EB7"/>
    <w:rsid w:val="001B36DA"/>
    <w:rsid w:val="001B416E"/>
    <w:rsid w:val="001B6655"/>
    <w:rsid w:val="001B6DF9"/>
    <w:rsid w:val="001C4769"/>
    <w:rsid w:val="001C4897"/>
    <w:rsid w:val="001C7C92"/>
    <w:rsid w:val="001D079A"/>
    <w:rsid w:val="001D1D31"/>
    <w:rsid w:val="001D38B1"/>
    <w:rsid w:val="001D76D0"/>
    <w:rsid w:val="001E2D71"/>
    <w:rsid w:val="001E49BD"/>
    <w:rsid w:val="001E6138"/>
    <w:rsid w:val="001E6C23"/>
    <w:rsid w:val="001E6CB4"/>
    <w:rsid w:val="001E6E86"/>
    <w:rsid w:val="001F4F43"/>
    <w:rsid w:val="001F67F4"/>
    <w:rsid w:val="00201FAE"/>
    <w:rsid w:val="00204068"/>
    <w:rsid w:val="002060F3"/>
    <w:rsid w:val="002126B7"/>
    <w:rsid w:val="0021352F"/>
    <w:rsid w:val="002153CF"/>
    <w:rsid w:val="00217405"/>
    <w:rsid w:val="002179BD"/>
    <w:rsid w:val="002223F6"/>
    <w:rsid w:val="002231D6"/>
    <w:rsid w:val="002240D4"/>
    <w:rsid w:val="00224107"/>
    <w:rsid w:val="002279AD"/>
    <w:rsid w:val="00230D06"/>
    <w:rsid w:val="0023170D"/>
    <w:rsid w:val="0023359E"/>
    <w:rsid w:val="002340B4"/>
    <w:rsid w:val="00234792"/>
    <w:rsid w:val="00234C7C"/>
    <w:rsid w:val="00235B99"/>
    <w:rsid w:val="00235EE8"/>
    <w:rsid w:val="002375D1"/>
    <w:rsid w:val="00237D26"/>
    <w:rsid w:val="00241B29"/>
    <w:rsid w:val="00241EA4"/>
    <w:rsid w:val="00241EAC"/>
    <w:rsid w:val="00242737"/>
    <w:rsid w:val="00242D5A"/>
    <w:rsid w:val="00243504"/>
    <w:rsid w:val="0024457D"/>
    <w:rsid w:val="00247086"/>
    <w:rsid w:val="00247BA0"/>
    <w:rsid w:val="00250A60"/>
    <w:rsid w:val="00250E94"/>
    <w:rsid w:val="002530E8"/>
    <w:rsid w:val="0025358A"/>
    <w:rsid w:val="0025395B"/>
    <w:rsid w:val="00254221"/>
    <w:rsid w:val="00254590"/>
    <w:rsid w:val="00255868"/>
    <w:rsid w:val="00255D3B"/>
    <w:rsid w:val="00263C36"/>
    <w:rsid w:val="00264887"/>
    <w:rsid w:val="00265FB5"/>
    <w:rsid w:val="00270837"/>
    <w:rsid w:val="0027093A"/>
    <w:rsid w:val="002714F2"/>
    <w:rsid w:val="00272841"/>
    <w:rsid w:val="00274009"/>
    <w:rsid w:val="00277DD7"/>
    <w:rsid w:val="00277FA1"/>
    <w:rsid w:val="002803E1"/>
    <w:rsid w:val="002827D3"/>
    <w:rsid w:val="00282A8E"/>
    <w:rsid w:val="002855CB"/>
    <w:rsid w:val="0028596C"/>
    <w:rsid w:val="00291162"/>
    <w:rsid w:val="002913C9"/>
    <w:rsid w:val="0029186C"/>
    <w:rsid w:val="00292331"/>
    <w:rsid w:val="002941AA"/>
    <w:rsid w:val="00294C9A"/>
    <w:rsid w:val="00296E35"/>
    <w:rsid w:val="002977DD"/>
    <w:rsid w:val="002A1445"/>
    <w:rsid w:val="002A2359"/>
    <w:rsid w:val="002A293E"/>
    <w:rsid w:val="002A473A"/>
    <w:rsid w:val="002A4B64"/>
    <w:rsid w:val="002A5B15"/>
    <w:rsid w:val="002A5FC8"/>
    <w:rsid w:val="002A6D48"/>
    <w:rsid w:val="002A6F36"/>
    <w:rsid w:val="002A72A7"/>
    <w:rsid w:val="002A73A8"/>
    <w:rsid w:val="002B14E2"/>
    <w:rsid w:val="002B1CC0"/>
    <w:rsid w:val="002B385E"/>
    <w:rsid w:val="002B411C"/>
    <w:rsid w:val="002B5888"/>
    <w:rsid w:val="002B58E4"/>
    <w:rsid w:val="002C07DA"/>
    <w:rsid w:val="002C21A6"/>
    <w:rsid w:val="002C27AC"/>
    <w:rsid w:val="002C2B52"/>
    <w:rsid w:val="002C44D3"/>
    <w:rsid w:val="002C5BA6"/>
    <w:rsid w:val="002C76A5"/>
    <w:rsid w:val="002D0017"/>
    <w:rsid w:val="002D401E"/>
    <w:rsid w:val="002D4224"/>
    <w:rsid w:val="002D570B"/>
    <w:rsid w:val="002D6418"/>
    <w:rsid w:val="002E078F"/>
    <w:rsid w:val="002E18E5"/>
    <w:rsid w:val="002E37F4"/>
    <w:rsid w:val="002E457C"/>
    <w:rsid w:val="002F1B1F"/>
    <w:rsid w:val="002F456D"/>
    <w:rsid w:val="002F5C09"/>
    <w:rsid w:val="002F6FD9"/>
    <w:rsid w:val="003002A8"/>
    <w:rsid w:val="00300FBA"/>
    <w:rsid w:val="0030226D"/>
    <w:rsid w:val="00303FA3"/>
    <w:rsid w:val="00304B95"/>
    <w:rsid w:val="00304E2C"/>
    <w:rsid w:val="00304EED"/>
    <w:rsid w:val="00305023"/>
    <w:rsid w:val="00305850"/>
    <w:rsid w:val="0030616C"/>
    <w:rsid w:val="0031215C"/>
    <w:rsid w:val="00313F5D"/>
    <w:rsid w:val="003142AF"/>
    <w:rsid w:val="00314799"/>
    <w:rsid w:val="00316B49"/>
    <w:rsid w:val="00321705"/>
    <w:rsid w:val="00321819"/>
    <w:rsid w:val="00321996"/>
    <w:rsid w:val="00323644"/>
    <w:rsid w:val="003240B2"/>
    <w:rsid w:val="00324831"/>
    <w:rsid w:val="00324C58"/>
    <w:rsid w:val="00325934"/>
    <w:rsid w:val="00325D25"/>
    <w:rsid w:val="0032613A"/>
    <w:rsid w:val="00326DAC"/>
    <w:rsid w:val="00327AB0"/>
    <w:rsid w:val="003302F9"/>
    <w:rsid w:val="00330B5A"/>
    <w:rsid w:val="003314EF"/>
    <w:rsid w:val="00333BAD"/>
    <w:rsid w:val="003346B4"/>
    <w:rsid w:val="003410C8"/>
    <w:rsid w:val="0034308E"/>
    <w:rsid w:val="00345C91"/>
    <w:rsid w:val="00346EF8"/>
    <w:rsid w:val="00347284"/>
    <w:rsid w:val="00347A42"/>
    <w:rsid w:val="00352289"/>
    <w:rsid w:val="00352F60"/>
    <w:rsid w:val="00355A84"/>
    <w:rsid w:val="0036024D"/>
    <w:rsid w:val="00360C61"/>
    <w:rsid w:val="00362C55"/>
    <w:rsid w:val="00363653"/>
    <w:rsid w:val="00370096"/>
    <w:rsid w:val="0037067C"/>
    <w:rsid w:val="00370DC0"/>
    <w:rsid w:val="0037180B"/>
    <w:rsid w:val="00371D9E"/>
    <w:rsid w:val="00373013"/>
    <w:rsid w:val="00374CA2"/>
    <w:rsid w:val="00375386"/>
    <w:rsid w:val="00375CE3"/>
    <w:rsid w:val="00376B6F"/>
    <w:rsid w:val="00376F8C"/>
    <w:rsid w:val="00377ADF"/>
    <w:rsid w:val="003816B6"/>
    <w:rsid w:val="0038172D"/>
    <w:rsid w:val="00381BB8"/>
    <w:rsid w:val="00382C09"/>
    <w:rsid w:val="0038476E"/>
    <w:rsid w:val="003857D4"/>
    <w:rsid w:val="003875E5"/>
    <w:rsid w:val="003905B2"/>
    <w:rsid w:val="003922A0"/>
    <w:rsid w:val="00396523"/>
    <w:rsid w:val="003978BB"/>
    <w:rsid w:val="003A0969"/>
    <w:rsid w:val="003A1667"/>
    <w:rsid w:val="003A283C"/>
    <w:rsid w:val="003A2F36"/>
    <w:rsid w:val="003A3FFD"/>
    <w:rsid w:val="003A5219"/>
    <w:rsid w:val="003A5F18"/>
    <w:rsid w:val="003B0FD1"/>
    <w:rsid w:val="003B1166"/>
    <w:rsid w:val="003B140C"/>
    <w:rsid w:val="003B1F0C"/>
    <w:rsid w:val="003B224A"/>
    <w:rsid w:val="003B2EEE"/>
    <w:rsid w:val="003B5C83"/>
    <w:rsid w:val="003B68C4"/>
    <w:rsid w:val="003B7987"/>
    <w:rsid w:val="003C0B55"/>
    <w:rsid w:val="003C1883"/>
    <w:rsid w:val="003C1C1E"/>
    <w:rsid w:val="003C32F8"/>
    <w:rsid w:val="003C36EC"/>
    <w:rsid w:val="003C3A41"/>
    <w:rsid w:val="003C649A"/>
    <w:rsid w:val="003C6C5A"/>
    <w:rsid w:val="003C7A72"/>
    <w:rsid w:val="003C7CD3"/>
    <w:rsid w:val="003D1D59"/>
    <w:rsid w:val="003D25C3"/>
    <w:rsid w:val="003D3045"/>
    <w:rsid w:val="003D32FE"/>
    <w:rsid w:val="003D3FC5"/>
    <w:rsid w:val="003D48E1"/>
    <w:rsid w:val="003D5193"/>
    <w:rsid w:val="003E0AC8"/>
    <w:rsid w:val="003E1918"/>
    <w:rsid w:val="003E2C12"/>
    <w:rsid w:val="003E37BA"/>
    <w:rsid w:val="003E492D"/>
    <w:rsid w:val="003E55AA"/>
    <w:rsid w:val="003E5D84"/>
    <w:rsid w:val="003E5F66"/>
    <w:rsid w:val="003E6D10"/>
    <w:rsid w:val="003F0BE9"/>
    <w:rsid w:val="003F0EDD"/>
    <w:rsid w:val="003F35D5"/>
    <w:rsid w:val="003F39E4"/>
    <w:rsid w:val="003F3D77"/>
    <w:rsid w:val="003F3E52"/>
    <w:rsid w:val="003F3FB7"/>
    <w:rsid w:val="003F40ED"/>
    <w:rsid w:val="003F49B1"/>
    <w:rsid w:val="003F639E"/>
    <w:rsid w:val="00400C2E"/>
    <w:rsid w:val="004047DF"/>
    <w:rsid w:val="00404F88"/>
    <w:rsid w:val="004075E6"/>
    <w:rsid w:val="0041214C"/>
    <w:rsid w:val="00414C15"/>
    <w:rsid w:val="00414C27"/>
    <w:rsid w:val="00416CBB"/>
    <w:rsid w:val="004200F4"/>
    <w:rsid w:val="00420CA4"/>
    <w:rsid w:val="00420E50"/>
    <w:rsid w:val="00420F29"/>
    <w:rsid w:val="00421175"/>
    <w:rsid w:val="00424323"/>
    <w:rsid w:val="00425F33"/>
    <w:rsid w:val="00431317"/>
    <w:rsid w:val="004339B0"/>
    <w:rsid w:val="00434861"/>
    <w:rsid w:val="00436362"/>
    <w:rsid w:val="004372D8"/>
    <w:rsid w:val="00441198"/>
    <w:rsid w:val="00442D21"/>
    <w:rsid w:val="0044466F"/>
    <w:rsid w:val="00445622"/>
    <w:rsid w:val="00445DA8"/>
    <w:rsid w:val="0044610D"/>
    <w:rsid w:val="004467FE"/>
    <w:rsid w:val="004472AA"/>
    <w:rsid w:val="0045067C"/>
    <w:rsid w:val="00454846"/>
    <w:rsid w:val="00455351"/>
    <w:rsid w:val="00455681"/>
    <w:rsid w:val="004562A5"/>
    <w:rsid w:val="00457661"/>
    <w:rsid w:val="0045790B"/>
    <w:rsid w:val="00460F70"/>
    <w:rsid w:val="00462C9C"/>
    <w:rsid w:val="004669A7"/>
    <w:rsid w:val="00466A56"/>
    <w:rsid w:val="004672AD"/>
    <w:rsid w:val="00471D6A"/>
    <w:rsid w:val="004744FB"/>
    <w:rsid w:val="00476C1B"/>
    <w:rsid w:val="00480B72"/>
    <w:rsid w:val="00481341"/>
    <w:rsid w:val="004824B2"/>
    <w:rsid w:val="00482AA7"/>
    <w:rsid w:val="00483085"/>
    <w:rsid w:val="0048357F"/>
    <w:rsid w:val="004836F3"/>
    <w:rsid w:val="00486553"/>
    <w:rsid w:val="00486949"/>
    <w:rsid w:val="00486972"/>
    <w:rsid w:val="00486DB7"/>
    <w:rsid w:val="0048704C"/>
    <w:rsid w:val="00491BE1"/>
    <w:rsid w:val="004965E4"/>
    <w:rsid w:val="0049758F"/>
    <w:rsid w:val="004A06ED"/>
    <w:rsid w:val="004A1545"/>
    <w:rsid w:val="004A20DB"/>
    <w:rsid w:val="004A3294"/>
    <w:rsid w:val="004A58FD"/>
    <w:rsid w:val="004A788B"/>
    <w:rsid w:val="004B2563"/>
    <w:rsid w:val="004B2DE5"/>
    <w:rsid w:val="004B3483"/>
    <w:rsid w:val="004B428F"/>
    <w:rsid w:val="004B618B"/>
    <w:rsid w:val="004B6643"/>
    <w:rsid w:val="004B783E"/>
    <w:rsid w:val="004B7D04"/>
    <w:rsid w:val="004C10DA"/>
    <w:rsid w:val="004C2546"/>
    <w:rsid w:val="004C2A13"/>
    <w:rsid w:val="004C3A5D"/>
    <w:rsid w:val="004D0A22"/>
    <w:rsid w:val="004D1051"/>
    <w:rsid w:val="004D2074"/>
    <w:rsid w:val="004D2E3C"/>
    <w:rsid w:val="004E106F"/>
    <w:rsid w:val="004E1748"/>
    <w:rsid w:val="004E4331"/>
    <w:rsid w:val="004E473C"/>
    <w:rsid w:val="004E523A"/>
    <w:rsid w:val="004E5947"/>
    <w:rsid w:val="004E7A4D"/>
    <w:rsid w:val="004F06C4"/>
    <w:rsid w:val="004F0D3F"/>
    <w:rsid w:val="004F1B15"/>
    <w:rsid w:val="004F3109"/>
    <w:rsid w:val="004F4559"/>
    <w:rsid w:val="004F4901"/>
    <w:rsid w:val="004F57F3"/>
    <w:rsid w:val="004F6DB9"/>
    <w:rsid w:val="00502927"/>
    <w:rsid w:val="00504BAE"/>
    <w:rsid w:val="00506548"/>
    <w:rsid w:val="005071F9"/>
    <w:rsid w:val="00510D56"/>
    <w:rsid w:val="0051169E"/>
    <w:rsid w:val="00515EB5"/>
    <w:rsid w:val="00522168"/>
    <w:rsid w:val="00523BCD"/>
    <w:rsid w:val="00531567"/>
    <w:rsid w:val="0053162F"/>
    <w:rsid w:val="00536BF9"/>
    <w:rsid w:val="005373DA"/>
    <w:rsid w:val="00537498"/>
    <w:rsid w:val="005412F8"/>
    <w:rsid w:val="00541D4F"/>
    <w:rsid w:val="00542584"/>
    <w:rsid w:val="005433B3"/>
    <w:rsid w:val="005435BC"/>
    <w:rsid w:val="005456F2"/>
    <w:rsid w:val="0054626E"/>
    <w:rsid w:val="00550322"/>
    <w:rsid w:val="005512C5"/>
    <w:rsid w:val="005526ED"/>
    <w:rsid w:val="00553BC2"/>
    <w:rsid w:val="005542F8"/>
    <w:rsid w:val="005562ED"/>
    <w:rsid w:val="00556B27"/>
    <w:rsid w:val="00560317"/>
    <w:rsid w:val="005639A1"/>
    <w:rsid w:val="00564035"/>
    <w:rsid w:val="0056495D"/>
    <w:rsid w:val="00564F89"/>
    <w:rsid w:val="00572634"/>
    <w:rsid w:val="00572CEC"/>
    <w:rsid w:val="00573EEB"/>
    <w:rsid w:val="005741AA"/>
    <w:rsid w:val="00574BBA"/>
    <w:rsid w:val="00575173"/>
    <w:rsid w:val="00577E7C"/>
    <w:rsid w:val="00583EEB"/>
    <w:rsid w:val="00585EE5"/>
    <w:rsid w:val="00586041"/>
    <w:rsid w:val="00586538"/>
    <w:rsid w:val="00587980"/>
    <w:rsid w:val="0059052A"/>
    <w:rsid w:val="005908A6"/>
    <w:rsid w:val="00594C3C"/>
    <w:rsid w:val="00595420"/>
    <w:rsid w:val="00596695"/>
    <w:rsid w:val="005A2D1C"/>
    <w:rsid w:val="005A2E8C"/>
    <w:rsid w:val="005A5B6F"/>
    <w:rsid w:val="005A7826"/>
    <w:rsid w:val="005A7C16"/>
    <w:rsid w:val="005B7FD8"/>
    <w:rsid w:val="005C0D6C"/>
    <w:rsid w:val="005C12F3"/>
    <w:rsid w:val="005C13B5"/>
    <w:rsid w:val="005C1D2E"/>
    <w:rsid w:val="005C2ACB"/>
    <w:rsid w:val="005D08A4"/>
    <w:rsid w:val="005D1A47"/>
    <w:rsid w:val="005D4FDA"/>
    <w:rsid w:val="005D7C0A"/>
    <w:rsid w:val="005E04AA"/>
    <w:rsid w:val="005E1CEA"/>
    <w:rsid w:val="005E2B5E"/>
    <w:rsid w:val="005E5A70"/>
    <w:rsid w:val="005E60AA"/>
    <w:rsid w:val="005E64D0"/>
    <w:rsid w:val="005E6EC1"/>
    <w:rsid w:val="005F03B7"/>
    <w:rsid w:val="005F155F"/>
    <w:rsid w:val="00602299"/>
    <w:rsid w:val="00602AF0"/>
    <w:rsid w:val="006038A7"/>
    <w:rsid w:val="00603FD0"/>
    <w:rsid w:val="006044F6"/>
    <w:rsid w:val="00607065"/>
    <w:rsid w:val="006071C8"/>
    <w:rsid w:val="00611AA1"/>
    <w:rsid w:val="00611EEE"/>
    <w:rsid w:val="00612745"/>
    <w:rsid w:val="00615AD9"/>
    <w:rsid w:val="00616019"/>
    <w:rsid w:val="00616667"/>
    <w:rsid w:val="0061709B"/>
    <w:rsid w:val="00622783"/>
    <w:rsid w:val="006227CB"/>
    <w:rsid w:val="006237A9"/>
    <w:rsid w:val="00624502"/>
    <w:rsid w:val="00627A89"/>
    <w:rsid w:val="006300D9"/>
    <w:rsid w:val="00630983"/>
    <w:rsid w:val="00630CD2"/>
    <w:rsid w:val="00631AE4"/>
    <w:rsid w:val="006331AA"/>
    <w:rsid w:val="0063351A"/>
    <w:rsid w:val="006348DD"/>
    <w:rsid w:val="00634B3D"/>
    <w:rsid w:val="00634D5B"/>
    <w:rsid w:val="0063535E"/>
    <w:rsid w:val="00635D9E"/>
    <w:rsid w:val="00641AA0"/>
    <w:rsid w:val="00642862"/>
    <w:rsid w:val="00643C73"/>
    <w:rsid w:val="00644D65"/>
    <w:rsid w:val="006512BF"/>
    <w:rsid w:val="00652D15"/>
    <w:rsid w:val="00653ED5"/>
    <w:rsid w:val="00654D1A"/>
    <w:rsid w:val="006601FF"/>
    <w:rsid w:val="006606DC"/>
    <w:rsid w:val="006608A5"/>
    <w:rsid w:val="00662CC8"/>
    <w:rsid w:val="00663FB2"/>
    <w:rsid w:val="0066426C"/>
    <w:rsid w:val="006649EB"/>
    <w:rsid w:val="00664E8D"/>
    <w:rsid w:val="0066DF23"/>
    <w:rsid w:val="006705A1"/>
    <w:rsid w:val="00670C99"/>
    <w:rsid w:val="0067167A"/>
    <w:rsid w:val="00671B29"/>
    <w:rsid w:val="00673332"/>
    <w:rsid w:val="00673DDC"/>
    <w:rsid w:val="00675B45"/>
    <w:rsid w:val="00675DC0"/>
    <w:rsid w:val="00676729"/>
    <w:rsid w:val="00680E6F"/>
    <w:rsid w:val="0068449E"/>
    <w:rsid w:val="00684591"/>
    <w:rsid w:val="00684F68"/>
    <w:rsid w:val="00691362"/>
    <w:rsid w:val="00691423"/>
    <w:rsid w:val="00691519"/>
    <w:rsid w:val="00692467"/>
    <w:rsid w:val="006924E6"/>
    <w:rsid w:val="00692FCB"/>
    <w:rsid w:val="00695B09"/>
    <w:rsid w:val="00696825"/>
    <w:rsid w:val="00696F7A"/>
    <w:rsid w:val="006A09DB"/>
    <w:rsid w:val="006A1CBF"/>
    <w:rsid w:val="006A5E7C"/>
    <w:rsid w:val="006B0B2C"/>
    <w:rsid w:val="006B1F09"/>
    <w:rsid w:val="006B243F"/>
    <w:rsid w:val="006B2BD9"/>
    <w:rsid w:val="006B3ED0"/>
    <w:rsid w:val="006B495F"/>
    <w:rsid w:val="006C1598"/>
    <w:rsid w:val="006C773E"/>
    <w:rsid w:val="006C792B"/>
    <w:rsid w:val="006D07D6"/>
    <w:rsid w:val="006D48B6"/>
    <w:rsid w:val="006D4F8B"/>
    <w:rsid w:val="006D7C96"/>
    <w:rsid w:val="006E0F71"/>
    <w:rsid w:val="006E2588"/>
    <w:rsid w:val="006E5FAD"/>
    <w:rsid w:val="006E60B1"/>
    <w:rsid w:val="006E6836"/>
    <w:rsid w:val="006F0B2F"/>
    <w:rsid w:val="006F1110"/>
    <w:rsid w:val="006F120E"/>
    <w:rsid w:val="006F1943"/>
    <w:rsid w:val="006F5368"/>
    <w:rsid w:val="006F608D"/>
    <w:rsid w:val="0070078F"/>
    <w:rsid w:val="007017E0"/>
    <w:rsid w:val="00702DCE"/>
    <w:rsid w:val="00703310"/>
    <w:rsid w:val="00706173"/>
    <w:rsid w:val="00707C72"/>
    <w:rsid w:val="00712D7C"/>
    <w:rsid w:val="0071390C"/>
    <w:rsid w:val="007140C0"/>
    <w:rsid w:val="0071791D"/>
    <w:rsid w:val="00720F15"/>
    <w:rsid w:val="0072723E"/>
    <w:rsid w:val="00727616"/>
    <w:rsid w:val="00731072"/>
    <w:rsid w:val="007328FB"/>
    <w:rsid w:val="00732DD6"/>
    <w:rsid w:val="0073574B"/>
    <w:rsid w:val="00736841"/>
    <w:rsid w:val="00737695"/>
    <w:rsid w:val="00745CBF"/>
    <w:rsid w:val="00746C30"/>
    <w:rsid w:val="00746CF6"/>
    <w:rsid w:val="007501B4"/>
    <w:rsid w:val="00752E1C"/>
    <w:rsid w:val="007540D6"/>
    <w:rsid w:val="00754B08"/>
    <w:rsid w:val="00755885"/>
    <w:rsid w:val="00757F2B"/>
    <w:rsid w:val="00757F52"/>
    <w:rsid w:val="00760CE2"/>
    <w:rsid w:val="00760DE6"/>
    <w:rsid w:val="00760E7F"/>
    <w:rsid w:val="00761861"/>
    <w:rsid w:val="00761DE0"/>
    <w:rsid w:val="00763B1F"/>
    <w:rsid w:val="00770276"/>
    <w:rsid w:val="00771719"/>
    <w:rsid w:val="007719A3"/>
    <w:rsid w:val="00774BE5"/>
    <w:rsid w:val="00775603"/>
    <w:rsid w:val="00776A93"/>
    <w:rsid w:val="00781B5E"/>
    <w:rsid w:val="0078312A"/>
    <w:rsid w:val="00783D11"/>
    <w:rsid w:val="00783EBB"/>
    <w:rsid w:val="00785DDC"/>
    <w:rsid w:val="00790508"/>
    <w:rsid w:val="00790C4E"/>
    <w:rsid w:val="00791A99"/>
    <w:rsid w:val="0079206A"/>
    <w:rsid w:val="00794CA9"/>
    <w:rsid w:val="007951A5"/>
    <w:rsid w:val="00796064"/>
    <w:rsid w:val="007A32E5"/>
    <w:rsid w:val="007A45AA"/>
    <w:rsid w:val="007A5ABE"/>
    <w:rsid w:val="007A6C41"/>
    <w:rsid w:val="007B02A9"/>
    <w:rsid w:val="007B09E3"/>
    <w:rsid w:val="007B42F6"/>
    <w:rsid w:val="007B56B9"/>
    <w:rsid w:val="007C038D"/>
    <w:rsid w:val="007C052E"/>
    <w:rsid w:val="007C1282"/>
    <w:rsid w:val="007C24D6"/>
    <w:rsid w:val="007C30D0"/>
    <w:rsid w:val="007C65BE"/>
    <w:rsid w:val="007C677D"/>
    <w:rsid w:val="007D092D"/>
    <w:rsid w:val="007D103D"/>
    <w:rsid w:val="007D116D"/>
    <w:rsid w:val="007D4D7B"/>
    <w:rsid w:val="007D6933"/>
    <w:rsid w:val="007E0DBF"/>
    <w:rsid w:val="007E2266"/>
    <w:rsid w:val="007E32A0"/>
    <w:rsid w:val="007E4523"/>
    <w:rsid w:val="007E494F"/>
    <w:rsid w:val="007E5BA5"/>
    <w:rsid w:val="007F0296"/>
    <w:rsid w:val="007F0DF9"/>
    <w:rsid w:val="007F3692"/>
    <w:rsid w:val="007F7B92"/>
    <w:rsid w:val="00800878"/>
    <w:rsid w:val="00802E64"/>
    <w:rsid w:val="00805651"/>
    <w:rsid w:val="008069C0"/>
    <w:rsid w:val="00810305"/>
    <w:rsid w:val="0081174E"/>
    <w:rsid w:val="00812327"/>
    <w:rsid w:val="008135EE"/>
    <w:rsid w:val="00814D5A"/>
    <w:rsid w:val="00816C93"/>
    <w:rsid w:val="00816FCF"/>
    <w:rsid w:val="0082370F"/>
    <w:rsid w:val="008237DC"/>
    <w:rsid w:val="00824189"/>
    <w:rsid w:val="00825D55"/>
    <w:rsid w:val="008277FB"/>
    <w:rsid w:val="00833CFE"/>
    <w:rsid w:val="00834223"/>
    <w:rsid w:val="00835660"/>
    <w:rsid w:val="008359D5"/>
    <w:rsid w:val="0084048C"/>
    <w:rsid w:val="00842B0A"/>
    <w:rsid w:val="00845FC3"/>
    <w:rsid w:val="00851407"/>
    <w:rsid w:val="008518B2"/>
    <w:rsid w:val="008523FE"/>
    <w:rsid w:val="00854875"/>
    <w:rsid w:val="008550EC"/>
    <w:rsid w:val="00855745"/>
    <w:rsid w:val="008565B4"/>
    <w:rsid w:val="008570E8"/>
    <w:rsid w:val="00860F64"/>
    <w:rsid w:val="00861BD6"/>
    <w:rsid w:val="008622AF"/>
    <w:rsid w:val="008630E1"/>
    <w:rsid w:val="0086312E"/>
    <w:rsid w:val="0086333F"/>
    <w:rsid w:val="0086334F"/>
    <w:rsid w:val="00871996"/>
    <w:rsid w:val="00871A10"/>
    <w:rsid w:val="00872115"/>
    <w:rsid w:val="00872131"/>
    <w:rsid w:val="00873D7E"/>
    <w:rsid w:val="008757B4"/>
    <w:rsid w:val="00877AB1"/>
    <w:rsid w:val="008817E9"/>
    <w:rsid w:val="00883032"/>
    <w:rsid w:val="00883301"/>
    <w:rsid w:val="008847E9"/>
    <w:rsid w:val="0088586C"/>
    <w:rsid w:val="0088620F"/>
    <w:rsid w:val="00886B07"/>
    <w:rsid w:val="00887491"/>
    <w:rsid w:val="00890AF1"/>
    <w:rsid w:val="00892911"/>
    <w:rsid w:val="0089308A"/>
    <w:rsid w:val="00894738"/>
    <w:rsid w:val="008A2503"/>
    <w:rsid w:val="008A28CB"/>
    <w:rsid w:val="008A35A9"/>
    <w:rsid w:val="008A49CB"/>
    <w:rsid w:val="008A70D4"/>
    <w:rsid w:val="008B0580"/>
    <w:rsid w:val="008B0CAA"/>
    <w:rsid w:val="008B16C7"/>
    <w:rsid w:val="008B27D7"/>
    <w:rsid w:val="008B29A1"/>
    <w:rsid w:val="008B5C73"/>
    <w:rsid w:val="008B614B"/>
    <w:rsid w:val="008B64F8"/>
    <w:rsid w:val="008B6777"/>
    <w:rsid w:val="008B6AAE"/>
    <w:rsid w:val="008C0C34"/>
    <w:rsid w:val="008C1AD0"/>
    <w:rsid w:val="008C1E82"/>
    <w:rsid w:val="008C3B5D"/>
    <w:rsid w:val="008C41CA"/>
    <w:rsid w:val="008C483C"/>
    <w:rsid w:val="008C4A17"/>
    <w:rsid w:val="008C5212"/>
    <w:rsid w:val="008C6394"/>
    <w:rsid w:val="008C6EEF"/>
    <w:rsid w:val="008D1B3A"/>
    <w:rsid w:val="008D214F"/>
    <w:rsid w:val="008D285D"/>
    <w:rsid w:val="008D3022"/>
    <w:rsid w:val="008D348B"/>
    <w:rsid w:val="008D553E"/>
    <w:rsid w:val="008D60D5"/>
    <w:rsid w:val="008D6E98"/>
    <w:rsid w:val="008E02A1"/>
    <w:rsid w:val="008E107E"/>
    <w:rsid w:val="008E14C4"/>
    <w:rsid w:val="008E20EC"/>
    <w:rsid w:val="008E43E3"/>
    <w:rsid w:val="008E4CEC"/>
    <w:rsid w:val="008E64BA"/>
    <w:rsid w:val="008E7AEE"/>
    <w:rsid w:val="008E7FE8"/>
    <w:rsid w:val="008F07CD"/>
    <w:rsid w:val="008F0F33"/>
    <w:rsid w:val="008F1B7E"/>
    <w:rsid w:val="008F39EF"/>
    <w:rsid w:val="008F3D01"/>
    <w:rsid w:val="008F4859"/>
    <w:rsid w:val="008F7535"/>
    <w:rsid w:val="0090054A"/>
    <w:rsid w:val="00901941"/>
    <w:rsid w:val="00903132"/>
    <w:rsid w:val="00904121"/>
    <w:rsid w:val="009119F4"/>
    <w:rsid w:val="0091202F"/>
    <w:rsid w:val="00913748"/>
    <w:rsid w:val="00914E7F"/>
    <w:rsid w:val="00915282"/>
    <w:rsid w:val="0092361D"/>
    <w:rsid w:val="00923743"/>
    <w:rsid w:val="00924D59"/>
    <w:rsid w:val="009351CC"/>
    <w:rsid w:val="009418DA"/>
    <w:rsid w:val="00944C85"/>
    <w:rsid w:val="009451DA"/>
    <w:rsid w:val="009456AC"/>
    <w:rsid w:val="00946BBF"/>
    <w:rsid w:val="00952CAE"/>
    <w:rsid w:val="0095515B"/>
    <w:rsid w:val="009560F2"/>
    <w:rsid w:val="009561E3"/>
    <w:rsid w:val="009563A3"/>
    <w:rsid w:val="00956567"/>
    <w:rsid w:val="0095775B"/>
    <w:rsid w:val="00957AAD"/>
    <w:rsid w:val="00960875"/>
    <w:rsid w:val="00961426"/>
    <w:rsid w:val="00962B38"/>
    <w:rsid w:val="00962D00"/>
    <w:rsid w:val="00963508"/>
    <w:rsid w:val="00963D57"/>
    <w:rsid w:val="009657BF"/>
    <w:rsid w:val="009708A0"/>
    <w:rsid w:val="009753EF"/>
    <w:rsid w:val="009777D2"/>
    <w:rsid w:val="00982109"/>
    <w:rsid w:val="0098374B"/>
    <w:rsid w:val="00983891"/>
    <w:rsid w:val="009866F0"/>
    <w:rsid w:val="00987C99"/>
    <w:rsid w:val="0099053C"/>
    <w:rsid w:val="00990DDC"/>
    <w:rsid w:val="009925FB"/>
    <w:rsid w:val="00993703"/>
    <w:rsid w:val="00996F86"/>
    <w:rsid w:val="009A58CC"/>
    <w:rsid w:val="009A780D"/>
    <w:rsid w:val="009B0BA6"/>
    <w:rsid w:val="009B43D3"/>
    <w:rsid w:val="009B5DFA"/>
    <w:rsid w:val="009B6407"/>
    <w:rsid w:val="009B6978"/>
    <w:rsid w:val="009B73C2"/>
    <w:rsid w:val="009C5018"/>
    <w:rsid w:val="009C5FE4"/>
    <w:rsid w:val="009D02C7"/>
    <w:rsid w:val="009D3F9B"/>
    <w:rsid w:val="009D6581"/>
    <w:rsid w:val="009D67AE"/>
    <w:rsid w:val="009D69D8"/>
    <w:rsid w:val="009D6BFE"/>
    <w:rsid w:val="009E09A8"/>
    <w:rsid w:val="009E0A02"/>
    <w:rsid w:val="009E1445"/>
    <w:rsid w:val="009E2482"/>
    <w:rsid w:val="009E3177"/>
    <w:rsid w:val="009E4275"/>
    <w:rsid w:val="009E59CA"/>
    <w:rsid w:val="009F017D"/>
    <w:rsid w:val="009F047E"/>
    <w:rsid w:val="009F0C90"/>
    <w:rsid w:val="009F0D29"/>
    <w:rsid w:val="009F1786"/>
    <w:rsid w:val="009F2507"/>
    <w:rsid w:val="009F6269"/>
    <w:rsid w:val="00A00CA9"/>
    <w:rsid w:val="00A00D11"/>
    <w:rsid w:val="00A01D9E"/>
    <w:rsid w:val="00A034E3"/>
    <w:rsid w:val="00A06D7C"/>
    <w:rsid w:val="00A06F59"/>
    <w:rsid w:val="00A108FC"/>
    <w:rsid w:val="00A112A9"/>
    <w:rsid w:val="00A15CDA"/>
    <w:rsid w:val="00A171A9"/>
    <w:rsid w:val="00A17FCF"/>
    <w:rsid w:val="00A2006A"/>
    <w:rsid w:val="00A20645"/>
    <w:rsid w:val="00A2186F"/>
    <w:rsid w:val="00A2202B"/>
    <w:rsid w:val="00A24D5C"/>
    <w:rsid w:val="00A2524A"/>
    <w:rsid w:val="00A25268"/>
    <w:rsid w:val="00A26AEE"/>
    <w:rsid w:val="00A270DE"/>
    <w:rsid w:val="00A270E6"/>
    <w:rsid w:val="00A2729B"/>
    <w:rsid w:val="00A3008D"/>
    <w:rsid w:val="00A300DA"/>
    <w:rsid w:val="00A310A8"/>
    <w:rsid w:val="00A3254C"/>
    <w:rsid w:val="00A341BC"/>
    <w:rsid w:val="00A354AD"/>
    <w:rsid w:val="00A36DCC"/>
    <w:rsid w:val="00A3795A"/>
    <w:rsid w:val="00A404E6"/>
    <w:rsid w:val="00A42472"/>
    <w:rsid w:val="00A42906"/>
    <w:rsid w:val="00A44388"/>
    <w:rsid w:val="00A44924"/>
    <w:rsid w:val="00A45955"/>
    <w:rsid w:val="00A45B32"/>
    <w:rsid w:val="00A47040"/>
    <w:rsid w:val="00A47D73"/>
    <w:rsid w:val="00A47E64"/>
    <w:rsid w:val="00A50D6D"/>
    <w:rsid w:val="00A51F64"/>
    <w:rsid w:val="00A529A1"/>
    <w:rsid w:val="00A52CCC"/>
    <w:rsid w:val="00A53063"/>
    <w:rsid w:val="00A53530"/>
    <w:rsid w:val="00A54906"/>
    <w:rsid w:val="00A57209"/>
    <w:rsid w:val="00A576C3"/>
    <w:rsid w:val="00A61C42"/>
    <w:rsid w:val="00A63820"/>
    <w:rsid w:val="00A70AD9"/>
    <w:rsid w:val="00A73130"/>
    <w:rsid w:val="00A74B09"/>
    <w:rsid w:val="00A74F64"/>
    <w:rsid w:val="00A75CE0"/>
    <w:rsid w:val="00A76C0B"/>
    <w:rsid w:val="00A76D42"/>
    <w:rsid w:val="00A80002"/>
    <w:rsid w:val="00A8088C"/>
    <w:rsid w:val="00A81A1A"/>
    <w:rsid w:val="00A82BAD"/>
    <w:rsid w:val="00A83A82"/>
    <w:rsid w:val="00A83C6C"/>
    <w:rsid w:val="00A83C93"/>
    <w:rsid w:val="00A84A29"/>
    <w:rsid w:val="00A85F80"/>
    <w:rsid w:val="00A8611D"/>
    <w:rsid w:val="00A873F6"/>
    <w:rsid w:val="00A90A2A"/>
    <w:rsid w:val="00A923B4"/>
    <w:rsid w:val="00A9511B"/>
    <w:rsid w:val="00AA1313"/>
    <w:rsid w:val="00AA5E46"/>
    <w:rsid w:val="00AA7175"/>
    <w:rsid w:val="00AB0384"/>
    <w:rsid w:val="00AB0F0B"/>
    <w:rsid w:val="00AB143F"/>
    <w:rsid w:val="00AB6DD3"/>
    <w:rsid w:val="00AC03C3"/>
    <w:rsid w:val="00AC27D7"/>
    <w:rsid w:val="00AC4620"/>
    <w:rsid w:val="00AC5A79"/>
    <w:rsid w:val="00AC6D9D"/>
    <w:rsid w:val="00AD084F"/>
    <w:rsid w:val="00AD37AA"/>
    <w:rsid w:val="00AD3D84"/>
    <w:rsid w:val="00AD4A63"/>
    <w:rsid w:val="00AD5B59"/>
    <w:rsid w:val="00AD6B3C"/>
    <w:rsid w:val="00AE0328"/>
    <w:rsid w:val="00AE1FAE"/>
    <w:rsid w:val="00AE45D5"/>
    <w:rsid w:val="00AE5D19"/>
    <w:rsid w:val="00AE7479"/>
    <w:rsid w:val="00AE7514"/>
    <w:rsid w:val="00AF2E7A"/>
    <w:rsid w:val="00AF2EFA"/>
    <w:rsid w:val="00B0073F"/>
    <w:rsid w:val="00B01D1D"/>
    <w:rsid w:val="00B01DB1"/>
    <w:rsid w:val="00B01F84"/>
    <w:rsid w:val="00B02DA7"/>
    <w:rsid w:val="00B03AA5"/>
    <w:rsid w:val="00B0455A"/>
    <w:rsid w:val="00B04BAF"/>
    <w:rsid w:val="00B10C6E"/>
    <w:rsid w:val="00B163AE"/>
    <w:rsid w:val="00B1742C"/>
    <w:rsid w:val="00B17CE2"/>
    <w:rsid w:val="00B21183"/>
    <w:rsid w:val="00B228EE"/>
    <w:rsid w:val="00B231AD"/>
    <w:rsid w:val="00B27E75"/>
    <w:rsid w:val="00B30E75"/>
    <w:rsid w:val="00B33B09"/>
    <w:rsid w:val="00B33F18"/>
    <w:rsid w:val="00B3425B"/>
    <w:rsid w:val="00B34BEA"/>
    <w:rsid w:val="00B35186"/>
    <w:rsid w:val="00B35F60"/>
    <w:rsid w:val="00B3607E"/>
    <w:rsid w:val="00B36FB5"/>
    <w:rsid w:val="00B410F6"/>
    <w:rsid w:val="00B442B3"/>
    <w:rsid w:val="00B4498E"/>
    <w:rsid w:val="00B4636E"/>
    <w:rsid w:val="00B47166"/>
    <w:rsid w:val="00B477E0"/>
    <w:rsid w:val="00B47E3E"/>
    <w:rsid w:val="00B50146"/>
    <w:rsid w:val="00B5176D"/>
    <w:rsid w:val="00B5489C"/>
    <w:rsid w:val="00B56853"/>
    <w:rsid w:val="00B60EF6"/>
    <w:rsid w:val="00B630D6"/>
    <w:rsid w:val="00B64520"/>
    <w:rsid w:val="00B64A4B"/>
    <w:rsid w:val="00B67726"/>
    <w:rsid w:val="00B71803"/>
    <w:rsid w:val="00B72AF7"/>
    <w:rsid w:val="00B73203"/>
    <w:rsid w:val="00B741ED"/>
    <w:rsid w:val="00B7455B"/>
    <w:rsid w:val="00B75B86"/>
    <w:rsid w:val="00B83506"/>
    <w:rsid w:val="00B846C5"/>
    <w:rsid w:val="00B87615"/>
    <w:rsid w:val="00B87633"/>
    <w:rsid w:val="00B876BA"/>
    <w:rsid w:val="00B91AC7"/>
    <w:rsid w:val="00B92C31"/>
    <w:rsid w:val="00B93DE7"/>
    <w:rsid w:val="00B93F25"/>
    <w:rsid w:val="00B96EE1"/>
    <w:rsid w:val="00B975B8"/>
    <w:rsid w:val="00BA13E3"/>
    <w:rsid w:val="00BA382B"/>
    <w:rsid w:val="00BA5742"/>
    <w:rsid w:val="00BA5C5F"/>
    <w:rsid w:val="00BA5CA2"/>
    <w:rsid w:val="00BA6237"/>
    <w:rsid w:val="00BA76C8"/>
    <w:rsid w:val="00BA7FC5"/>
    <w:rsid w:val="00BB076F"/>
    <w:rsid w:val="00BB4719"/>
    <w:rsid w:val="00BB7760"/>
    <w:rsid w:val="00BC01B8"/>
    <w:rsid w:val="00BC07C9"/>
    <w:rsid w:val="00BC155C"/>
    <w:rsid w:val="00BC2F82"/>
    <w:rsid w:val="00BC5E5B"/>
    <w:rsid w:val="00BC63DC"/>
    <w:rsid w:val="00BC74E2"/>
    <w:rsid w:val="00BD09E0"/>
    <w:rsid w:val="00BD13DC"/>
    <w:rsid w:val="00BD69E3"/>
    <w:rsid w:val="00BD708B"/>
    <w:rsid w:val="00BE040E"/>
    <w:rsid w:val="00BE2153"/>
    <w:rsid w:val="00BE251C"/>
    <w:rsid w:val="00BE4F4D"/>
    <w:rsid w:val="00BE5946"/>
    <w:rsid w:val="00BE63AE"/>
    <w:rsid w:val="00BE75A6"/>
    <w:rsid w:val="00BF05DC"/>
    <w:rsid w:val="00BF1C4D"/>
    <w:rsid w:val="00BF309D"/>
    <w:rsid w:val="00BF3486"/>
    <w:rsid w:val="00BF40AD"/>
    <w:rsid w:val="00BF4BD3"/>
    <w:rsid w:val="00BF575F"/>
    <w:rsid w:val="00BF6034"/>
    <w:rsid w:val="00BF69F1"/>
    <w:rsid w:val="00BF721F"/>
    <w:rsid w:val="00C0352F"/>
    <w:rsid w:val="00C035FD"/>
    <w:rsid w:val="00C037B9"/>
    <w:rsid w:val="00C04597"/>
    <w:rsid w:val="00C06924"/>
    <w:rsid w:val="00C07ACE"/>
    <w:rsid w:val="00C1201A"/>
    <w:rsid w:val="00C12475"/>
    <w:rsid w:val="00C1267E"/>
    <w:rsid w:val="00C16E54"/>
    <w:rsid w:val="00C16E63"/>
    <w:rsid w:val="00C1742F"/>
    <w:rsid w:val="00C20069"/>
    <w:rsid w:val="00C20090"/>
    <w:rsid w:val="00C2020E"/>
    <w:rsid w:val="00C2193F"/>
    <w:rsid w:val="00C23447"/>
    <w:rsid w:val="00C24830"/>
    <w:rsid w:val="00C27339"/>
    <w:rsid w:val="00C31CD5"/>
    <w:rsid w:val="00C32414"/>
    <w:rsid w:val="00C32556"/>
    <w:rsid w:val="00C32C88"/>
    <w:rsid w:val="00C3399C"/>
    <w:rsid w:val="00C35C7A"/>
    <w:rsid w:val="00C3637D"/>
    <w:rsid w:val="00C366B2"/>
    <w:rsid w:val="00C37E51"/>
    <w:rsid w:val="00C406F7"/>
    <w:rsid w:val="00C43A28"/>
    <w:rsid w:val="00C5006C"/>
    <w:rsid w:val="00C508DF"/>
    <w:rsid w:val="00C517A9"/>
    <w:rsid w:val="00C60BED"/>
    <w:rsid w:val="00C61AB0"/>
    <w:rsid w:val="00C635A0"/>
    <w:rsid w:val="00C6397F"/>
    <w:rsid w:val="00C648B7"/>
    <w:rsid w:val="00C66A23"/>
    <w:rsid w:val="00C66CE7"/>
    <w:rsid w:val="00C7466F"/>
    <w:rsid w:val="00C74AE0"/>
    <w:rsid w:val="00C75D0C"/>
    <w:rsid w:val="00C7685A"/>
    <w:rsid w:val="00C77404"/>
    <w:rsid w:val="00C806A0"/>
    <w:rsid w:val="00C81D7E"/>
    <w:rsid w:val="00C8410B"/>
    <w:rsid w:val="00C87A38"/>
    <w:rsid w:val="00C9027C"/>
    <w:rsid w:val="00C90352"/>
    <w:rsid w:val="00C92E47"/>
    <w:rsid w:val="00C95A17"/>
    <w:rsid w:val="00C96E00"/>
    <w:rsid w:val="00C96E8F"/>
    <w:rsid w:val="00CA1B47"/>
    <w:rsid w:val="00CA1B5F"/>
    <w:rsid w:val="00CA1FEC"/>
    <w:rsid w:val="00CA2C06"/>
    <w:rsid w:val="00CA6BA1"/>
    <w:rsid w:val="00CA776C"/>
    <w:rsid w:val="00CB13DD"/>
    <w:rsid w:val="00CB17E8"/>
    <w:rsid w:val="00CB1B0E"/>
    <w:rsid w:val="00CB24CF"/>
    <w:rsid w:val="00CB2799"/>
    <w:rsid w:val="00CB3040"/>
    <w:rsid w:val="00CB33B8"/>
    <w:rsid w:val="00CB7664"/>
    <w:rsid w:val="00CC04B9"/>
    <w:rsid w:val="00CC16E0"/>
    <w:rsid w:val="00CC264C"/>
    <w:rsid w:val="00CC3A5B"/>
    <w:rsid w:val="00CC420D"/>
    <w:rsid w:val="00CC4D45"/>
    <w:rsid w:val="00CC5C03"/>
    <w:rsid w:val="00CC5FA8"/>
    <w:rsid w:val="00CC7263"/>
    <w:rsid w:val="00CC77BF"/>
    <w:rsid w:val="00CD47DF"/>
    <w:rsid w:val="00CD6D81"/>
    <w:rsid w:val="00CD7B67"/>
    <w:rsid w:val="00CE13CF"/>
    <w:rsid w:val="00CE16C9"/>
    <w:rsid w:val="00CE18F4"/>
    <w:rsid w:val="00CE486D"/>
    <w:rsid w:val="00CF049A"/>
    <w:rsid w:val="00CF3D7B"/>
    <w:rsid w:val="00CF44F7"/>
    <w:rsid w:val="00CF4F8B"/>
    <w:rsid w:val="00CF7D8B"/>
    <w:rsid w:val="00D00A23"/>
    <w:rsid w:val="00D01A17"/>
    <w:rsid w:val="00D020D7"/>
    <w:rsid w:val="00D02486"/>
    <w:rsid w:val="00D026BA"/>
    <w:rsid w:val="00D03D2C"/>
    <w:rsid w:val="00D072D2"/>
    <w:rsid w:val="00D121F5"/>
    <w:rsid w:val="00D122A2"/>
    <w:rsid w:val="00D13ACE"/>
    <w:rsid w:val="00D16CDA"/>
    <w:rsid w:val="00D209B9"/>
    <w:rsid w:val="00D22E67"/>
    <w:rsid w:val="00D23DFB"/>
    <w:rsid w:val="00D24122"/>
    <w:rsid w:val="00D24598"/>
    <w:rsid w:val="00D24EAD"/>
    <w:rsid w:val="00D270CF"/>
    <w:rsid w:val="00D27CBE"/>
    <w:rsid w:val="00D3057C"/>
    <w:rsid w:val="00D30E9A"/>
    <w:rsid w:val="00D31761"/>
    <w:rsid w:val="00D327A5"/>
    <w:rsid w:val="00D36BC6"/>
    <w:rsid w:val="00D37D69"/>
    <w:rsid w:val="00D41BF6"/>
    <w:rsid w:val="00D42ACF"/>
    <w:rsid w:val="00D458C3"/>
    <w:rsid w:val="00D45E31"/>
    <w:rsid w:val="00D50CB3"/>
    <w:rsid w:val="00D51327"/>
    <w:rsid w:val="00D5136C"/>
    <w:rsid w:val="00D52CF2"/>
    <w:rsid w:val="00D52E6F"/>
    <w:rsid w:val="00D54160"/>
    <w:rsid w:val="00D5587A"/>
    <w:rsid w:val="00D57197"/>
    <w:rsid w:val="00D61F02"/>
    <w:rsid w:val="00D6477A"/>
    <w:rsid w:val="00D648CF"/>
    <w:rsid w:val="00D66383"/>
    <w:rsid w:val="00D6754F"/>
    <w:rsid w:val="00D7110E"/>
    <w:rsid w:val="00D71F2A"/>
    <w:rsid w:val="00D722FD"/>
    <w:rsid w:val="00D769F3"/>
    <w:rsid w:val="00D76F24"/>
    <w:rsid w:val="00D80392"/>
    <w:rsid w:val="00D80A6B"/>
    <w:rsid w:val="00D821CC"/>
    <w:rsid w:val="00D82DEF"/>
    <w:rsid w:val="00D8598F"/>
    <w:rsid w:val="00D85A01"/>
    <w:rsid w:val="00D87479"/>
    <w:rsid w:val="00D87ECD"/>
    <w:rsid w:val="00D95C1E"/>
    <w:rsid w:val="00D971CF"/>
    <w:rsid w:val="00D97951"/>
    <w:rsid w:val="00DA0058"/>
    <w:rsid w:val="00DA2B7B"/>
    <w:rsid w:val="00DA392E"/>
    <w:rsid w:val="00DA4AAD"/>
    <w:rsid w:val="00DA4E16"/>
    <w:rsid w:val="00DA6C69"/>
    <w:rsid w:val="00DA77B8"/>
    <w:rsid w:val="00DB0EE4"/>
    <w:rsid w:val="00DB176E"/>
    <w:rsid w:val="00DB2D02"/>
    <w:rsid w:val="00DB5853"/>
    <w:rsid w:val="00DB6412"/>
    <w:rsid w:val="00DB6FEE"/>
    <w:rsid w:val="00DB7E67"/>
    <w:rsid w:val="00DC293E"/>
    <w:rsid w:val="00DC496C"/>
    <w:rsid w:val="00DC5977"/>
    <w:rsid w:val="00DC6FE8"/>
    <w:rsid w:val="00DD0A2D"/>
    <w:rsid w:val="00DD0FF3"/>
    <w:rsid w:val="00DD138D"/>
    <w:rsid w:val="00DD1C2B"/>
    <w:rsid w:val="00DD4274"/>
    <w:rsid w:val="00DD4CD8"/>
    <w:rsid w:val="00DD5097"/>
    <w:rsid w:val="00DD5EA1"/>
    <w:rsid w:val="00DD71BF"/>
    <w:rsid w:val="00DD75E4"/>
    <w:rsid w:val="00DD7BF8"/>
    <w:rsid w:val="00DE14FD"/>
    <w:rsid w:val="00DE1BF2"/>
    <w:rsid w:val="00DE2CBB"/>
    <w:rsid w:val="00DE2DA2"/>
    <w:rsid w:val="00DE3082"/>
    <w:rsid w:val="00DE32AB"/>
    <w:rsid w:val="00DE3ACF"/>
    <w:rsid w:val="00DE5119"/>
    <w:rsid w:val="00DE6CA3"/>
    <w:rsid w:val="00DF0892"/>
    <w:rsid w:val="00DF0CCE"/>
    <w:rsid w:val="00DF1CF8"/>
    <w:rsid w:val="00DF2EE7"/>
    <w:rsid w:val="00DF35B5"/>
    <w:rsid w:val="00DF48B1"/>
    <w:rsid w:val="00DF50CB"/>
    <w:rsid w:val="00DF627B"/>
    <w:rsid w:val="00DF65CB"/>
    <w:rsid w:val="00E00F80"/>
    <w:rsid w:val="00E00F8B"/>
    <w:rsid w:val="00E020A0"/>
    <w:rsid w:val="00E03973"/>
    <w:rsid w:val="00E060CB"/>
    <w:rsid w:val="00E075F7"/>
    <w:rsid w:val="00E12507"/>
    <w:rsid w:val="00E13EB5"/>
    <w:rsid w:val="00E146AE"/>
    <w:rsid w:val="00E151CF"/>
    <w:rsid w:val="00E200AE"/>
    <w:rsid w:val="00E204F3"/>
    <w:rsid w:val="00E214F1"/>
    <w:rsid w:val="00E21538"/>
    <w:rsid w:val="00E25ED0"/>
    <w:rsid w:val="00E27AD1"/>
    <w:rsid w:val="00E31A09"/>
    <w:rsid w:val="00E32085"/>
    <w:rsid w:val="00E327BD"/>
    <w:rsid w:val="00E35303"/>
    <w:rsid w:val="00E35799"/>
    <w:rsid w:val="00E36BCC"/>
    <w:rsid w:val="00E372F3"/>
    <w:rsid w:val="00E3759C"/>
    <w:rsid w:val="00E40931"/>
    <w:rsid w:val="00E41D47"/>
    <w:rsid w:val="00E432F0"/>
    <w:rsid w:val="00E50572"/>
    <w:rsid w:val="00E5411A"/>
    <w:rsid w:val="00E559E9"/>
    <w:rsid w:val="00E56666"/>
    <w:rsid w:val="00E60321"/>
    <w:rsid w:val="00E61632"/>
    <w:rsid w:val="00E61D8A"/>
    <w:rsid w:val="00E62F1D"/>
    <w:rsid w:val="00E6340A"/>
    <w:rsid w:val="00E644D4"/>
    <w:rsid w:val="00E649E3"/>
    <w:rsid w:val="00E65479"/>
    <w:rsid w:val="00E66601"/>
    <w:rsid w:val="00E7058E"/>
    <w:rsid w:val="00E716C8"/>
    <w:rsid w:val="00E72FB2"/>
    <w:rsid w:val="00E74E17"/>
    <w:rsid w:val="00E75322"/>
    <w:rsid w:val="00E7670C"/>
    <w:rsid w:val="00E767B1"/>
    <w:rsid w:val="00E76E70"/>
    <w:rsid w:val="00E7736B"/>
    <w:rsid w:val="00E77BBA"/>
    <w:rsid w:val="00E77BEB"/>
    <w:rsid w:val="00E80695"/>
    <w:rsid w:val="00E81A61"/>
    <w:rsid w:val="00E84BBD"/>
    <w:rsid w:val="00E928A5"/>
    <w:rsid w:val="00E936F6"/>
    <w:rsid w:val="00E9401E"/>
    <w:rsid w:val="00E960EA"/>
    <w:rsid w:val="00E96684"/>
    <w:rsid w:val="00E97F3F"/>
    <w:rsid w:val="00EA01F4"/>
    <w:rsid w:val="00EA1FB9"/>
    <w:rsid w:val="00EA4994"/>
    <w:rsid w:val="00EA67D7"/>
    <w:rsid w:val="00EA6CCA"/>
    <w:rsid w:val="00EA6EDF"/>
    <w:rsid w:val="00EB0066"/>
    <w:rsid w:val="00EB125E"/>
    <w:rsid w:val="00EB2888"/>
    <w:rsid w:val="00EB40D2"/>
    <w:rsid w:val="00EB521C"/>
    <w:rsid w:val="00EB7611"/>
    <w:rsid w:val="00EC03A2"/>
    <w:rsid w:val="00EC1BBA"/>
    <w:rsid w:val="00ED1F37"/>
    <w:rsid w:val="00ED22D5"/>
    <w:rsid w:val="00ED606C"/>
    <w:rsid w:val="00ED7443"/>
    <w:rsid w:val="00ED79A7"/>
    <w:rsid w:val="00EE0884"/>
    <w:rsid w:val="00EE1FFF"/>
    <w:rsid w:val="00EE32C2"/>
    <w:rsid w:val="00EE49A9"/>
    <w:rsid w:val="00EE55DC"/>
    <w:rsid w:val="00EE55FF"/>
    <w:rsid w:val="00EE69D7"/>
    <w:rsid w:val="00EE704A"/>
    <w:rsid w:val="00EE7699"/>
    <w:rsid w:val="00EF0828"/>
    <w:rsid w:val="00EF09C5"/>
    <w:rsid w:val="00EF0C1B"/>
    <w:rsid w:val="00EF1813"/>
    <w:rsid w:val="00EF1A80"/>
    <w:rsid w:val="00EF2216"/>
    <w:rsid w:val="00EF322D"/>
    <w:rsid w:val="00EF3706"/>
    <w:rsid w:val="00EF51A3"/>
    <w:rsid w:val="00EF7421"/>
    <w:rsid w:val="00F0074D"/>
    <w:rsid w:val="00F02212"/>
    <w:rsid w:val="00F0478D"/>
    <w:rsid w:val="00F05065"/>
    <w:rsid w:val="00F05118"/>
    <w:rsid w:val="00F0556C"/>
    <w:rsid w:val="00F11014"/>
    <w:rsid w:val="00F111AC"/>
    <w:rsid w:val="00F15801"/>
    <w:rsid w:val="00F15C18"/>
    <w:rsid w:val="00F20795"/>
    <w:rsid w:val="00F25304"/>
    <w:rsid w:val="00F25D18"/>
    <w:rsid w:val="00F32356"/>
    <w:rsid w:val="00F33819"/>
    <w:rsid w:val="00F346C5"/>
    <w:rsid w:val="00F421A7"/>
    <w:rsid w:val="00F427B2"/>
    <w:rsid w:val="00F42E49"/>
    <w:rsid w:val="00F437AC"/>
    <w:rsid w:val="00F44371"/>
    <w:rsid w:val="00F44399"/>
    <w:rsid w:val="00F44A15"/>
    <w:rsid w:val="00F47B7E"/>
    <w:rsid w:val="00F50414"/>
    <w:rsid w:val="00F520AD"/>
    <w:rsid w:val="00F52346"/>
    <w:rsid w:val="00F53EC2"/>
    <w:rsid w:val="00F550AD"/>
    <w:rsid w:val="00F55880"/>
    <w:rsid w:val="00F56BDF"/>
    <w:rsid w:val="00F60059"/>
    <w:rsid w:val="00F60BF2"/>
    <w:rsid w:val="00F649E4"/>
    <w:rsid w:val="00F64CF7"/>
    <w:rsid w:val="00F65053"/>
    <w:rsid w:val="00F6631E"/>
    <w:rsid w:val="00F67FBD"/>
    <w:rsid w:val="00F70133"/>
    <w:rsid w:val="00F703C6"/>
    <w:rsid w:val="00F73272"/>
    <w:rsid w:val="00F7352B"/>
    <w:rsid w:val="00F7774C"/>
    <w:rsid w:val="00F77B98"/>
    <w:rsid w:val="00F846A4"/>
    <w:rsid w:val="00F8526B"/>
    <w:rsid w:val="00F9006E"/>
    <w:rsid w:val="00F9050F"/>
    <w:rsid w:val="00F91A39"/>
    <w:rsid w:val="00F96A69"/>
    <w:rsid w:val="00F96F3C"/>
    <w:rsid w:val="00F9721E"/>
    <w:rsid w:val="00F976A1"/>
    <w:rsid w:val="00FA07DC"/>
    <w:rsid w:val="00FA0A83"/>
    <w:rsid w:val="00FA2D68"/>
    <w:rsid w:val="00FA3172"/>
    <w:rsid w:val="00FA38BF"/>
    <w:rsid w:val="00FA3DD2"/>
    <w:rsid w:val="00FA4E1C"/>
    <w:rsid w:val="00FA650E"/>
    <w:rsid w:val="00FA6A91"/>
    <w:rsid w:val="00FA6F90"/>
    <w:rsid w:val="00FB06B9"/>
    <w:rsid w:val="00FB0DA8"/>
    <w:rsid w:val="00FB1B7F"/>
    <w:rsid w:val="00FB275A"/>
    <w:rsid w:val="00FB4EEB"/>
    <w:rsid w:val="00FB51BA"/>
    <w:rsid w:val="00FB5358"/>
    <w:rsid w:val="00FB5DE3"/>
    <w:rsid w:val="00FB6956"/>
    <w:rsid w:val="00FB721D"/>
    <w:rsid w:val="00FB73AA"/>
    <w:rsid w:val="00FC1C3D"/>
    <w:rsid w:val="00FC1CD2"/>
    <w:rsid w:val="00FC1F78"/>
    <w:rsid w:val="00FC2715"/>
    <w:rsid w:val="00FC2A65"/>
    <w:rsid w:val="00FC2B07"/>
    <w:rsid w:val="00FC5D74"/>
    <w:rsid w:val="00FD14D6"/>
    <w:rsid w:val="00FD33E8"/>
    <w:rsid w:val="00FD36FF"/>
    <w:rsid w:val="00FD4922"/>
    <w:rsid w:val="00FD4FE9"/>
    <w:rsid w:val="00FE2671"/>
    <w:rsid w:val="00FE268F"/>
    <w:rsid w:val="00FE330F"/>
    <w:rsid w:val="00FE48A5"/>
    <w:rsid w:val="00FE50CB"/>
    <w:rsid w:val="00FF1909"/>
    <w:rsid w:val="00FF1F5E"/>
    <w:rsid w:val="00FF334F"/>
    <w:rsid w:val="00FF78D3"/>
    <w:rsid w:val="01042C1D"/>
    <w:rsid w:val="010B957B"/>
    <w:rsid w:val="0143E037"/>
    <w:rsid w:val="014A1548"/>
    <w:rsid w:val="0154CDF3"/>
    <w:rsid w:val="017E5FDD"/>
    <w:rsid w:val="018127AB"/>
    <w:rsid w:val="020FF74E"/>
    <w:rsid w:val="02E8463B"/>
    <w:rsid w:val="033E6CFE"/>
    <w:rsid w:val="03463E83"/>
    <w:rsid w:val="035B5371"/>
    <w:rsid w:val="035F2623"/>
    <w:rsid w:val="041B76D9"/>
    <w:rsid w:val="0431480C"/>
    <w:rsid w:val="0456B4F5"/>
    <w:rsid w:val="04AC7E00"/>
    <w:rsid w:val="04E6DED0"/>
    <w:rsid w:val="0560293C"/>
    <w:rsid w:val="05614170"/>
    <w:rsid w:val="05C2CE32"/>
    <w:rsid w:val="060B969D"/>
    <w:rsid w:val="06E80B74"/>
    <w:rsid w:val="07B65494"/>
    <w:rsid w:val="08460DA9"/>
    <w:rsid w:val="084ACC8E"/>
    <w:rsid w:val="085D34C8"/>
    <w:rsid w:val="08A0F40C"/>
    <w:rsid w:val="093EB201"/>
    <w:rsid w:val="0A1BD5AA"/>
    <w:rsid w:val="0A3E2F4F"/>
    <w:rsid w:val="0A5021B8"/>
    <w:rsid w:val="0A74DA9B"/>
    <w:rsid w:val="0AD99877"/>
    <w:rsid w:val="0AE433AF"/>
    <w:rsid w:val="0B2D1AD2"/>
    <w:rsid w:val="0B62921F"/>
    <w:rsid w:val="0B6BADDE"/>
    <w:rsid w:val="0B97ECE9"/>
    <w:rsid w:val="0C2F2716"/>
    <w:rsid w:val="0D25C3AE"/>
    <w:rsid w:val="0D5D2476"/>
    <w:rsid w:val="0DEDA6E0"/>
    <w:rsid w:val="0F86F2F0"/>
    <w:rsid w:val="0FC3E3AB"/>
    <w:rsid w:val="0FC68726"/>
    <w:rsid w:val="0FF54618"/>
    <w:rsid w:val="10AD209B"/>
    <w:rsid w:val="11740A5B"/>
    <w:rsid w:val="12A5A9B5"/>
    <w:rsid w:val="12B4EC30"/>
    <w:rsid w:val="12B8E40D"/>
    <w:rsid w:val="137231CA"/>
    <w:rsid w:val="13811C15"/>
    <w:rsid w:val="1386A1CE"/>
    <w:rsid w:val="149DD9D2"/>
    <w:rsid w:val="14BA83C1"/>
    <w:rsid w:val="15D071DA"/>
    <w:rsid w:val="170897B4"/>
    <w:rsid w:val="180BD69A"/>
    <w:rsid w:val="18540C68"/>
    <w:rsid w:val="187CB82B"/>
    <w:rsid w:val="19EB87DA"/>
    <w:rsid w:val="1A1397D3"/>
    <w:rsid w:val="1A280AAD"/>
    <w:rsid w:val="1A3B806F"/>
    <w:rsid w:val="1B8ACCDA"/>
    <w:rsid w:val="1B946D22"/>
    <w:rsid w:val="1BE89C5E"/>
    <w:rsid w:val="1C2321FF"/>
    <w:rsid w:val="1C6B35C2"/>
    <w:rsid w:val="1C6FFE46"/>
    <w:rsid w:val="1CEBF88C"/>
    <w:rsid w:val="1DAA4F8C"/>
    <w:rsid w:val="1DE05306"/>
    <w:rsid w:val="1E0E2C96"/>
    <w:rsid w:val="1FAB346B"/>
    <w:rsid w:val="2026FE07"/>
    <w:rsid w:val="2042EAAD"/>
    <w:rsid w:val="206C54C1"/>
    <w:rsid w:val="20DEE06D"/>
    <w:rsid w:val="21169000"/>
    <w:rsid w:val="21B0B300"/>
    <w:rsid w:val="21B0F952"/>
    <w:rsid w:val="222B44C9"/>
    <w:rsid w:val="223456AA"/>
    <w:rsid w:val="2243FF10"/>
    <w:rsid w:val="22811148"/>
    <w:rsid w:val="22BCA426"/>
    <w:rsid w:val="22DBF419"/>
    <w:rsid w:val="236BF5FC"/>
    <w:rsid w:val="236C2421"/>
    <w:rsid w:val="23801307"/>
    <w:rsid w:val="23CA91E5"/>
    <w:rsid w:val="2468B909"/>
    <w:rsid w:val="24918A48"/>
    <w:rsid w:val="24B496E0"/>
    <w:rsid w:val="24C0309C"/>
    <w:rsid w:val="24F69A22"/>
    <w:rsid w:val="25F49354"/>
    <w:rsid w:val="26057360"/>
    <w:rsid w:val="262165AE"/>
    <w:rsid w:val="26D80BE8"/>
    <w:rsid w:val="273D976D"/>
    <w:rsid w:val="274446DC"/>
    <w:rsid w:val="27575A9E"/>
    <w:rsid w:val="27814105"/>
    <w:rsid w:val="287024E8"/>
    <w:rsid w:val="289189DB"/>
    <w:rsid w:val="28B415EB"/>
    <w:rsid w:val="2933F153"/>
    <w:rsid w:val="2978FD02"/>
    <w:rsid w:val="29BC1B18"/>
    <w:rsid w:val="29D7B25F"/>
    <w:rsid w:val="2A08FACC"/>
    <w:rsid w:val="2AC6EDBB"/>
    <w:rsid w:val="2B4A2456"/>
    <w:rsid w:val="2BB5F919"/>
    <w:rsid w:val="2BB95478"/>
    <w:rsid w:val="2C592401"/>
    <w:rsid w:val="2C6260F0"/>
    <w:rsid w:val="2CDB08EA"/>
    <w:rsid w:val="2CEB8B86"/>
    <w:rsid w:val="2D333A24"/>
    <w:rsid w:val="2D514BDD"/>
    <w:rsid w:val="2D6E32D5"/>
    <w:rsid w:val="2E13AED0"/>
    <w:rsid w:val="2E1AB4FC"/>
    <w:rsid w:val="2E4D2018"/>
    <w:rsid w:val="2E4D8A1C"/>
    <w:rsid w:val="2EF934D0"/>
    <w:rsid w:val="2F41EBE6"/>
    <w:rsid w:val="2F42E0FB"/>
    <w:rsid w:val="2F54C5A4"/>
    <w:rsid w:val="2F6A9B64"/>
    <w:rsid w:val="2F82397D"/>
    <w:rsid w:val="2FD9FAEB"/>
    <w:rsid w:val="2FFD321B"/>
    <w:rsid w:val="3097B850"/>
    <w:rsid w:val="30C4100C"/>
    <w:rsid w:val="30CBD455"/>
    <w:rsid w:val="311D881D"/>
    <w:rsid w:val="318286A2"/>
    <w:rsid w:val="32152CA5"/>
    <w:rsid w:val="324CF23F"/>
    <w:rsid w:val="327FF483"/>
    <w:rsid w:val="339C19E6"/>
    <w:rsid w:val="33A820B4"/>
    <w:rsid w:val="33CB0F91"/>
    <w:rsid w:val="340D50EC"/>
    <w:rsid w:val="3421CDED"/>
    <w:rsid w:val="3454F44A"/>
    <w:rsid w:val="34B6C45C"/>
    <w:rsid w:val="34DCB5B8"/>
    <w:rsid w:val="35B346E4"/>
    <w:rsid w:val="3609C003"/>
    <w:rsid w:val="360AF67A"/>
    <w:rsid w:val="3635C517"/>
    <w:rsid w:val="36C2185F"/>
    <w:rsid w:val="375E42B1"/>
    <w:rsid w:val="3773896A"/>
    <w:rsid w:val="37E891F9"/>
    <w:rsid w:val="37FAE56E"/>
    <w:rsid w:val="38158369"/>
    <w:rsid w:val="38774913"/>
    <w:rsid w:val="387C906F"/>
    <w:rsid w:val="389B98F9"/>
    <w:rsid w:val="39167D42"/>
    <w:rsid w:val="398AA45A"/>
    <w:rsid w:val="39C2F6AC"/>
    <w:rsid w:val="39CC77E1"/>
    <w:rsid w:val="39DBE3D2"/>
    <w:rsid w:val="39F38C23"/>
    <w:rsid w:val="3A35C1AB"/>
    <w:rsid w:val="3ABDA1E5"/>
    <w:rsid w:val="3AC62A61"/>
    <w:rsid w:val="3C031F61"/>
    <w:rsid w:val="3C12CCDD"/>
    <w:rsid w:val="3CA05CED"/>
    <w:rsid w:val="3D2C3C47"/>
    <w:rsid w:val="3D72965E"/>
    <w:rsid w:val="3D85CA7F"/>
    <w:rsid w:val="3DB54E9F"/>
    <w:rsid w:val="3DC25E20"/>
    <w:rsid w:val="3DDABE47"/>
    <w:rsid w:val="3E4E57DD"/>
    <w:rsid w:val="3E9948B5"/>
    <w:rsid w:val="3EAA1605"/>
    <w:rsid w:val="3F260F3B"/>
    <w:rsid w:val="3F2FA091"/>
    <w:rsid w:val="3F9CB677"/>
    <w:rsid w:val="3FB10A11"/>
    <w:rsid w:val="3FD4A4FA"/>
    <w:rsid w:val="3FE59DB5"/>
    <w:rsid w:val="409DFA19"/>
    <w:rsid w:val="40F08F2C"/>
    <w:rsid w:val="40F58243"/>
    <w:rsid w:val="41050CA4"/>
    <w:rsid w:val="41B8E378"/>
    <w:rsid w:val="421424A3"/>
    <w:rsid w:val="421C8BC6"/>
    <w:rsid w:val="42346D21"/>
    <w:rsid w:val="42436EF2"/>
    <w:rsid w:val="4329D6AE"/>
    <w:rsid w:val="43F92302"/>
    <w:rsid w:val="44499FD2"/>
    <w:rsid w:val="445CEA9D"/>
    <w:rsid w:val="452DA829"/>
    <w:rsid w:val="45BB823F"/>
    <w:rsid w:val="465B7D35"/>
    <w:rsid w:val="4664337C"/>
    <w:rsid w:val="46B4B7AB"/>
    <w:rsid w:val="471BB03A"/>
    <w:rsid w:val="472CEAE5"/>
    <w:rsid w:val="4737754B"/>
    <w:rsid w:val="476629A1"/>
    <w:rsid w:val="4792A835"/>
    <w:rsid w:val="47B47BC1"/>
    <w:rsid w:val="47B92DCD"/>
    <w:rsid w:val="48328F64"/>
    <w:rsid w:val="483D94E7"/>
    <w:rsid w:val="4841BD8E"/>
    <w:rsid w:val="486C121E"/>
    <w:rsid w:val="487B6B34"/>
    <w:rsid w:val="48BA7AAB"/>
    <w:rsid w:val="490F37C4"/>
    <w:rsid w:val="49AF0D9E"/>
    <w:rsid w:val="4A82E693"/>
    <w:rsid w:val="4B3F4F5E"/>
    <w:rsid w:val="4B7638E3"/>
    <w:rsid w:val="4BDCE411"/>
    <w:rsid w:val="4C1C3B0A"/>
    <w:rsid w:val="4CB6CB96"/>
    <w:rsid w:val="4CE3CAF6"/>
    <w:rsid w:val="4D0F09E1"/>
    <w:rsid w:val="4D3471DD"/>
    <w:rsid w:val="4D6B4155"/>
    <w:rsid w:val="4D772B03"/>
    <w:rsid w:val="4D8C5C7B"/>
    <w:rsid w:val="4DDBF865"/>
    <w:rsid w:val="4DDD7139"/>
    <w:rsid w:val="4E5D0C41"/>
    <w:rsid w:val="4E9D6E17"/>
    <w:rsid w:val="4F015D8C"/>
    <w:rsid w:val="4F7A9C4D"/>
    <w:rsid w:val="4F897580"/>
    <w:rsid w:val="506B9F62"/>
    <w:rsid w:val="507D30CF"/>
    <w:rsid w:val="50F28522"/>
    <w:rsid w:val="5155EE50"/>
    <w:rsid w:val="51855B4E"/>
    <w:rsid w:val="519DD1E3"/>
    <w:rsid w:val="51E2A749"/>
    <w:rsid w:val="5204E641"/>
    <w:rsid w:val="522EDF18"/>
    <w:rsid w:val="523006E0"/>
    <w:rsid w:val="523CAB79"/>
    <w:rsid w:val="5253B081"/>
    <w:rsid w:val="52B94547"/>
    <w:rsid w:val="52CC5F91"/>
    <w:rsid w:val="52E5DE60"/>
    <w:rsid w:val="53488725"/>
    <w:rsid w:val="53A24BEA"/>
    <w:rsid w:val="53D45037"/>
    <w:rsid w:val="5412FB14"/>
    <w:rsid w:val="54C559E8"/>
    <w:rsid w:val="554D1024"/>
    <w:rsid w:val="5556EA32"/>
    <w:rsid w:val="559F6875"/>
    <w:rsid w:val="55E01A44"/>
    <w:rsid w:val="58870DEB"/>
    <w:rsid w:val="58F9504B"/>
    <w:rsid w:val="590087D1"/>
    <w:rsid w:val="590900A1"/>
    <w:rsid w:val="590E876E"/>
    <w:rsid w:val="598B0ECA"/>
    <w:rsid w:val="5A084670"/>
    <w:rsid w:val="5A8A34C1"/>
    <w:rsid w:val="5B3CB722"/>
    <w:rsid w:val="5B499782"/>
    <w:rsid w:val="5B6FB030"/>
    <w:rsid w:val="5BACB40E"/>
    <w:rsid w:val="5C0F3211"/>
    <w:rsid w:val="5C476D19"/>
    <w:rsid w:val="5C612C8F"/>
    <w:rsid w:val="5C755C61"/>
    <w:rsid w:val="5CB5BC81"/>
    <w:rsid w:val="5D1BC82E"/>
    <w:rsid w:val="5D637F69"/>
    <w:rsid w:val="5D8E7E76"/>
    <w:rsid w:val="5DD10B84"/>
    <w:rsid w:val="5E136AC6"/>
    <w:rsid w:val="5EDC8E80"/>
    <w:rsid w:val="5F1A6116"/>
    <w:rsid w:val="5F876794"/>
    <w:rsid w:val="5FD2C833"/>
    <w:rsid w:val="6019441C"/>
    <w:rsid w:val="601C5FAC"/>
    <w:rsid w:val="60803900"/>
    <w:rsid w:val="60B3649E"/>
    <w:rsid w:val="61093C36"/>
    <w:rsid w:val="6237709A"/>
    <w:rsid w:val="625B4B87"/>
    <w:rsid w:val="625E0404"/>
    <w:rsid w:val="627CFBBF"/>
    <w:rsid w:val="631E78C9"/>
    <w:rsid w:val="633104A8"/>
    <w:rsid w:val="63C029E2"/>
    <w:rsid w:val="64657999"/>
    <w:rsid w:val="647A9DF9"/>
    <w:rsid w:val="65282261"/>
    <w:rsid w:val="66012A5C"/>
    <w:rsid w:val="66524F87"/>
    <w:rsid w:val="6655B07F"/>
    <w:rsid w:val="6669A0F6"/>
    <w:rsid w:val="669F633B"/>
    <w:rsid w:val="676F1E53"/>
    <w:rsid w:val="67E641C6"/>
    <w:rsid w:val="67FC24CF"/>
    <w:rsid w:val="6801ABB0"/>
    <w:rsid w:val="683D273F"/>
    <w:rsid w:val="68A05EAF"/>
    <w:rsid w:val="696D0FC8"/>
    <w:rsid w:val="69ACBD64"/>
    <w:rsid w:val="69CA02AE"/>
    <w:rsid w:val="6A695DCC"/>
    <w:rsid w:val="6A7BC526"/>
    <w:rsid w:val="6AA30EB8"/>
    <w:rsid w:val="6AB75D2E"/>
    <w:rsid w:val="6AEB94A9"/>
    <w:rsid w:val="6B02CC0D"/>
    <w:rsid w:val="6B4DD530"/>
    <w:rsid w:val="6B7A8C87"/>
    <w:rsid w:val="6BBD11D4"/>
    <w:rsid w:val="6BCD2FF2"/>
    <w:rsid w:val="6C587F0B"/>
    <w:rsid w:val="6C5FFC37"/>
    <w:rsid w:val="6D1B1920"/>
    <w:rsid w:val="6D87719A"/>
    <w:rsid w:val="6D93D2E0"/>
    <w:rsid w:val="6D9EAB3A"/>
    <w:rsid w:val="6DF18C28"/>
    <w:rsid w:val="6E1168CE"/>
    <w:rsid w:val="6E4BEFE9"/>
    <w:rsid w:val="6EC9471C"/>
    <w:rsid w:val="6EF7D9FE"/>
    <w:rsid w:val="6F0EE496"/>
    <w:rsid w:val="6F4E74E8"/>
    <w:rsid w:val="6F5FCA73"/>
    <w:rsid w:val="6F6A60E4"/>
    <w:rsid w:val="6FCE7327"/>
    <w:rsid w:val="70A4357F"/>
    <w:rsid w:val="70EB7F7A"/>
    <w:rsid w:val="71BB30AA"/>
    <w:rsid w:val="725847B2"/>
    <w:rsid w:val="727C800D"/>
    <w:rsid w:val="73D06B0A"/>
    <w:rsid w:val="73E01B54"/>
    <w:rsid w:val="7414D2C0"/>
    <w:rsid w:val="74935842"/>
    <w:rsid w:val="7498C6A2"/>
    <w:rsid w:val="75574DFF"/>
    <w:rsid w:val="75CEB558"/>
    <w:rsid w:val="75F603D3"/>
    <w:rsid w:val="7658A7AB"/>
    <w:rsid w:val="7755BE88"/>
    <w:rsid w:val="7794390E"/>
    <w:rsid w:val="77D62B63"/>
    <w:rsid w:val="782E87C5"/>
    <w:rsid w:val="78547566"/>
    <w:rsid w:val="796EF542"/>
    <w:rsid w:val="7993FE13"/>
    <w:rsid w:val="79C7A08F"/>
    <w:rsid w:val="79FF150B"/>
    <w:rsid w:val="7A37169A"/>
    <w:rsid w:val="7A462115"/>
    <w:rsid w:val="7A4DE3BF"/>
    <w:rsid w:val="7A792B8D"/>
    <w:rsid w:val="7ACBE273"/>
    <w:rsid w:val="7B242C04"/>
    <w:rsid w:val="7B758014"/>
    <w:rsid w:val="7BDA9649"/>
    <w:rsid w:val="7BF645A4"/>
    <w:rsid w:val="7C938BD4"/>
    <w:rsid w:val="7CE08A43"/>
    <w:rsid w:val="7D1C13D5"/>
    <w:rsid w:val="7D3615E5"/>
    <w:rsid w:val="7D4E8214"/>
    <w:rsid w:val="7DCC162C"/>
    <w:rsid w:val="7E318EB8"/>
    <w:rsid w:val="7E7AA7B1"/>
    <w:rsid w:val="7EBB530C"/>
    <w:rsid w:val="7ECF19E8"/>
    <w:rsid w:val="7EE4B580"/>
    <w:rsid w:val="7F3301BD"/>
    <w:rsid w:val="7F733D46"/>
    <w:rsid w:val="7FA523A1"/>
    <w:rsid w:val="7FBB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CAD5D0"/>
  <w15:docId w15:val="{468BC3FF-A16D-4762-BE90-57D1E812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BF8"/>
    <w:rPr>
      <w:rFonts w:ascii="Arial" w:hAnsi="Arial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pBdr>
        <w:bottom w:val="single" w:sz="4" w:space="1" w:color="auto"/>
      </w:pBdr>
      <w:spacing w:before="240" w:after="60"/>
      <w:outlineLvl w:val="0"/>
    </w:pPr>
    <w:rPr>
      <w:rFonts w:ascii="Arial Negrita" w:hAnsi="Arial Negrita"/>
      <w:b/>
      <w:smallCaps/>
      <w:kern w:val="28"/>
      <w:sz w:val="28"/>
    </w:rPr>
  </w:style>
  <w:style w:type="paragraph" w:styleId="Ttulo2">
    <w:name w:val="heading 2"/>
    <w:aliases w:val="H2,R2,H21,2,Heading 2 Char, Char2 Char1,h2,sub-sect,Reshdr2,heading 2,Header 2,Char2 Char1"/>
    <w:basedOn w:val="Normal"/>
    <w:next w:val="Normal"/>
    <w:qFormat/>
    <w:rsid w:val="00EA1FB9"/>
    <w:pPr>
      <w:keepNext/>
      <w:numPr>
        <w:ilvl w:val="1"/>
        <w:numId w:val="1"/>
      </w:numPr>
      <w:pBdr>
        <w:bottom w:val="single" w:sz="4" w:space="1" w:color="auto"/>
      </w:pBdr>
      <w:spacing w:before="240" w:after="60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b/>
      <w:sz w:val="22"/>
    </w:rPr>
  </w:style>
  <w:style w:type="paragraph" w:styleId="Ttulo4">
    <w:name w:val="heading 4"/>
    <w:basedOn w:val="Normal"/>
    <w:next w:val="Normal"/>
    <w:link w:val="Ttulo4Car"/>
    <w:qFormat/>
    <w:rsid w:val="00EA1FB9"/>
    <w:pPr>
      <w:keepNext/>
      <w:numPr>
        <w:ilvl w:val="3"/>
        <w:numId w:val="1"/>
      </w:numPr>
      <w:outlineLvl w:val="3"/>
    </w:pPr>
    <w:rPr>
      <w:rFonts w:ascii="Arial Negrita" w:hAnsi="Arial Negrita"/>
      <w:b/>
    </w:rPr>
  </w:style>
  <w:style w:type="paragraph" w:styleId="Ttulo5">
    <w:name w:val="heading 5"/>
    <w:basedOn w:val="Normal"/>
    <w:next w:val="Normal"/>
    <w:link w:val="Ttulo5Car"/>
    <w:qFormat/>
    <w:pPr>
      <w:keepNext/>
      <w:numPr>
        <w:ilvl w:val="4"/>
        <w:numId w:val="1"/>
      </w:numPr>
      <w:shd w:val="solid" w:color="FFFFFF" w:fill="FFFFFF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shd w:val="solid" w:color="FFFFFF" w:fill="FFFFFF"/>
      <w:outlineLvl w:val="5"/>
    </w:pPr>
    <w:rPr>
      <w:rFonts w:ascii="Arial Negrita" w:hAnsi="Arial Negrita"/>
      <w:i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 Negrita" w:hAnsi="Arial Negrita"/>
      <w:b/>
      <w:u w:val="single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ascii="Arial Negrita" w:hAnsi="Arial Negrita"/>
      <w:b/>
      <w:i/>
    </w:rPr>
  </w:style>
  <w:style w:type="paragraph" w:styleId="Ttulo9">
    <w:name w:val="heading 9"/>
    <w:basedOn w:val="Normal"/>
    <w:next w:val="Normal"/>
    <w:qFormat/>
    <w:pPr>
      <w:spacing w:before="240" w:after="60"/>
      <w:jc w:val="center"/>
      <w:outlineLvl w:val="8"/>
    </w:pPr>
    <w:rPr>
      <w:rFonts w:ascii="Arial Negrita" w:hAnsi="Arial Negrita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semiHidden/>
    <w:rPr>
      <w:sz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jc w:val="right"/>
    </w:pPr>
    <w:rPr>
      <w:rFonts w:ascii="Arial Negrita" w:hAnsi="Arial Negrita"/>
      <w:b/>
      <w:sz w:val="22"/>
    </w:rPr>
  </w:style>
  <w:style w:type="paragraph" w:styleId="Piedepgina">
    <w:name w:val="footer"/>
    <w:basedOn w:val="Normal"/>
    <w:link w:val="PiedepginaCar"/>
    <w:uiPriority w:val="99"/>
    <w:qFormat/>
    <w:pPr>
      <w:tabs>
        <w:tab w:val="center" w:pos="4419"/>
        <w:tab w:val="right" w:pos="8838"/>
      </w:tabs>
    </w:pPr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5A7C16"/>
    <w:pPr>
      <w:tabs>
        <w:tab w:val="left" w:pos="332"/>
        <w:tab w:val="right" w:pos="8495"/>
      </w:tabs>
      <w:spacing w:before="360" w:after="360"/>
    </w:pPr>
    <w:rPr>
      <w:rFonts w:asciiTheme="minorHAnsi" w:hAnsiTheme="minorHAnsi"/>
      <w:caps/>
      <w:noProof/>
      <w:sz w:val="22"/>
      <w:szCs w:val="22"/>
    </w:rPr>
  </w:style>
  <w:style w:type="paragraph" w:styleId="TDC2">
    <w:name w:val="toc 2"/>
    <w:basedOn w:val="TDC1"/>
    <w:next w:val="Normal"/>
    <w:autoRedefine/>
    <w:uiPriority w:val="39"/>
    <w:pPr>
      <w:spacing w:before="0" w:after="0"/>
    </w:pPr>
    <w:rPr>
      <w:caps w:val="0"/>
      <w:smallCaps/>
    </w:rPr>
  </w:style>
  <w:style w:type="paragraph" w:styleId="TDC3">
    <w:name w:val="toc 3"/>
    <w:basedOn w:val="TDC2"/>
    <w:next w:val="Normal"/>
    <w:autoRedefine/>
    <w:uiPriority w:val="39"/>
    <w:rsid w:val="005A7C16"/>
  </w:style>
  <w:style w:type="paragraph" w:styleId="TDC4">
    <w:name w:val="toc 4"/>
    <w:basedOn w:val="TDC3"/>
    <w:next w:val="Normal"/>
    <w:autoRedefine/>
    <w:uiPriority w:val="39"/>
    <w:rPr>
      <w:smallCaps w:val="0"/>
    </w:rPr>
  </w:style>
  <w:style w:type="paragraph" w:styleId="TDC5">
    <w:name w:val="toc 5"/>
    <w:basedOn w:val="TDC4"/>
    <w:next w:val="Normal"/>
    <w:autoRedefine/>
    <w:semiHidden/>
  </w:style>
  <w:style w:type="paragraph" w:styleId="TDC6">
    <w:name w:val="toc 6"/>
    <w:basedOn w:val="Normal"/>
    <w:next w:val="Normal"/>
    <w:autoRedefine/>
    <w:semiHidden/>
    <w:rPr>
      <w:rFonts w:asciiTheme="minorHAnsi" w:hAnsiTheme="minorHAnsi"/>
      <w:sz w:val="22"/>
      <w:szCs w:val="22"/>
    </w:rPr>
  </w:style>
  <w:style w:type="paragraph" w:styleId="TDC7">
    <w:name w:val="toc 7"/>
    <w:basedOn w:val="Normal"/>
    <w:next w:val="Normal"/>
    <w:autoRedefine/>
    <w:semiHidden/>
    <w:rPr>
      <w:rFonts w:asciiTheme="minorHAnsi" w:hAnsiTheme="minorHAnsi"/>
      <w:sz w:val="22"/>
      <w:szCs w:val="22"/>
    </w:rPr>
  </w:style>
  <w:style w:type="paragraph" w:styleId="TDC8">
    <w:name w:val="toc 8"/>
    <w:basedOn w:val="Normal"/>
    <w:next w:val="Normal"/>
    <w:autoRedefine/>
    <w:semiHidden/>
    <w:rPr>
      <w:rFonts w:asciiTheme="minorHAnsi" w:hAnsiTheme="minorHAnsi"/>
      <w:sz w:val="22"/>
      <w:szCs w:val="22"/>
    </w:rPr>
  </w:style>
  <w:style w:type="paragraph" w:styleId="TDC9">
    <w:name w:val="toc 9"/>
    <w:basedOn w:val="Normal"/>
    <w:next w:val="Normal"/>
    <w:autoRedefine/>
    <w:semiHidden/>
    <w:rPr>
      <w:rFonts w:asciiTheme="minorHAnsi" w:hAnsiTheme="minorHAnsi"/>
      <w:sz w:val="22"/>
      <w:szCs w:val="22"/>
    </w:rPr>
  </w:style>
  <w:style w:type="paragraph" w:customStyle="1" w:styleId="CdigoFuente">
    <w:name w:val="Código Fuente"/>
    <w:basedOn w:val="Normal"/>
    <w:pPr>
      <w:jc w:val="both"/>
    </w:pPr>
    <w:rPr>
      <w:rFonts w:ascii="Courier New" w:hAnsi="Courier New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B411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411C"/>
    <w:rPr>
      <w:rFonts w:ascii="Tahoma" w:hAnsi="Tahoma" w:cs="Tahoma"/>
      <w:sz w:val="16"/>
      <w:szCs w:val="16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8374B"/>
    <w:rPr>
      <w:rFonts w:ascii="Arial" w:hAnsi="Arial"/>
      <w:lang w:eastAsia="es-ES"/>
    </w:rPr>
  </w:style>
  <w:style w:type="paragraph" w:styleId="Prrafodelista">
    <w:name w:val="List Paragraph"/>
    <w:aliases w:val="List Paragraph11,List Paragraph2,List Paragraph Char Char,lp1,Number_1,SGLText List Paragraph,new,b1,Colorful List - Accent 11,Normal Sentence,List Paragraph1,Equipment,Figure_name,Numbered Indented Text,Bullet 1,Ref,List_TIS,alpha List"/>
    <w:basedOn w:val="Normal"/>
    <w:link w:val="PrrafodelistaCar"/>
    <w:uiPriority w:val="34"/>
    <w:qFormat/>
    <w:rsid w:val="00E41D47"/>
    <w:pPr>
      <w:ind w:left="720"/>
      <w:contextualSpacing/>
    </w:pPr>
  </w:style>
  <w:style w:type="paragraph" w:styleId="Textoindependiente">
    <w:name w:val="Body Text"/>
    <w:basedOn w:val="Normal"/>
    <w:link w:val="TextoindependienteCar"/>
    <w:unhideWhenUsed/>
    <w:rsid w:val="00462C9C"/>
    <w:pPr>
      <w:spacing w:after="120"/>
    </w:pPr>
    <w:rPr>
      <w:rFonts w:ascii="Tahoma" w:hAnsi="Tahoma"/>
      <w:lang w:val="es-ES" w:eastAsia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462C9C"/>
    <w:rPr>
      <w:rFonts w:ascii="Tahoma" w:hAnsi="Tahoma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C04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C04B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C04B9"/>
    <w:rPr>
      <w:rFonts w:ascii="Arial" w:hAnsi="Arial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04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04B9"/>
    <w:rPr>
      <w:rFonts w:ascii="Arial" w:hAnsi="Arial"/>
      <w:b/>
      <w:bCs/>
      <w:lang w:eastAsia="es-ES"/>
    </w:rPr>
  </w:style>
  <w:style w:type="table" w:styleId="Tablaconcuadrcula4-nfasis2">
    <w:name w:val="Grid Table 4 Accent 2"/>
    <w:basedOn w:val="Tablanormal"/>
    <w:uiPriority w:val="49"/>
    <w:rsid w:val="0089308A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">
    <w:name w:val="Table Grid"/>
    <w:basedOn w:val="Tablanormal"/>
    <w:uiPriority w:val="59"/>
    <w:rsid w:val="00863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FE268F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E268F"/>
    <w:rPr>
      <w:rFonts w:asciiTheme="minorHAnsi" w:eastAsiaTheme="minorEastAsia" w:hAnsiTheme="minorHAnsi" w:cstheme="minorBidi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3B1F0C"/>
    <w:pPr>
      <w:spacing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AR"/>
    </w:rPr>
  </w:style>
  <w:style w:type="character" w:customStyle="1" w:styleId="TtuloCar">
    <w:name w:val="Título Car"/>
    <w:basedOn w:val="Fuentedeprrafopredeter"/>
    <w:link w:val="Ttulo"/>
    <w:uiPriority w:val="10"/>
    <w:rsid w:val="003B1F0C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F0C"/>
    <w:pPr>
      <w:numPr>
        <w:ilvl w:val="1"/>
      </w:numPr>
      <w:spacing w:after="160" w:line="259" w:lineRule="auto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  <w:lang w:eastAsia="es-AR"/>
    </w:rPr>
  </w:style>
  <w:style w:type="character" w:customStyle="1" w:styleId="SubttuloCar">
    <w:name w:val="Subtítulo Car"/>
    <w:basedOn w:val="Fuentedeprrafopredeter"/>
    <w:link w:val="Subttulo"/>
    <w:uiPriority w:val="11"/>
    <w:rsid w:val="003B1F0C"/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table" w:styleId="Tablaconcuadrcula5oscura-nfasis2">
    <w:name w:val="Grid Table 5 Dark Accent 2"/>
    <w:basedOn w:val="Tablanormal"/>
    <w:uiPriority w:val="50"/>
    <w:rsid w:val="00745CB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paragraph" w:styleId="Revisin">
    <w:name w:val="Revision"/>
    <w:hidden/>
    <w:uiPriority w:val="99"/>
    <w:semiHidden/>
    <w:rsid w:val="005741AA"/>
    <w:rPr>
      <w:rFonts w:ascii="Arial" w:hAnsi="Arial"/>
      <w:lang w:eastAsia="es-ES"/>
    </w:rPr>
  </w:style>
  <w:style w:type="paragraph" w:customStyle="1" w:styleId="Default">
    <w:name w:val="Default"/>
    <w:rsid w:val="00482AA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tulo4Car">
    <w:name w:val="Título 4 Car"/>
    <w:basedOn w:val="Fuentedeprrafopredeter"/>
    <w:link w:val="Ttulo4"/>
    <w:rsid w:val="00D13ACE"/>
    <w:rPr>
      <w:rFonts w:ascii="Arial Negrita" w:hAnsi="Arial Negrita"/>
      <w:b/>
      <w:lang w:eastAsia="es-ES"/>
    </w:rPr>
  </w:style>
  <w:style w:type="character" w:customStyle="1" w:styleId="PrrafodelistaCar">
    <w:name w:val="Párrafo de lista Car"/>
    <w:aliases w:val="List Paragraph11 Car,List Paragraph2 Car,List Paragraph Char Char Car,lp1 Car,Number_1 Car,SGLText List Paragraph Car,new Car,b1 Car,Colorful List - Accent 11 Car,Normal Sentence Car,List Paragraph1 Car,Equipment Car,Figure_name Car"/>
    <w:basedOn w:val="Fuentedeprrafopredeter"/>
    <w:link w:val="Prrafodelista"/>
    <w:uiPriority w:val="34"/>
    <w:locked/>
    <w:rsid w:val="00347A42"/>
    <w:rPr>
      <w:rFonts w:ascii="Arial" w:hAnsi="Arial"/>
      <w:lang w:eastAsia="es-ES"/>
    </w:rPr>
  </w:style>
  <w:style w:type="character" w:styleId="Textoennegrita">
    <w:name w:val="Strong"/>
    <w:basedOn w:val="Fuentedeprrafopredeter"/>
    <w:uiPriority w:val="22"/>
    <w:qFormat/>
    <w:rsid w:val="00AC5A79"/>
    <w:rPr>
      <w:b/>
      <w:bCs/>
    </w:rPr>
  </w:style>
  <w:style w:type="character" w:customStyle="1" w:styleId="Ttulo5Car">
    <w:name w:val="Título 5 Car"/>
    <w:basedOn w:val="Fuentedeprrafopredeter"/>
    <w:link w:val="Ttulo5"/>
    <w:rsid w:val="00CA1B47"/>
    <w:rPr>
      <w:rFonts w:ascii="Arial" w:hAnsi="Arial"/>
      <w:b/>
      <w:shd w:val="solid" w:color="FFFFFF" w:fill="FFFFFF"/>
      <w:lang w:eastAsia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2E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2E9"/>
    <w:rPr>
      <w:rFonts w:ascii="Arial" w:hAnsi="Arial"/>
      <w:i/>
      <w:iCs/>
      <w:color w:val="4F81BD" w:themeColor="accent1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B6CBF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3219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s-419"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321996"/>
    <w:rPr>
      <w:rFonts w:ascii="Courier New" w:hAnsi="Courier New" w:cs="Courier New"/>
      <w:lang w:val="es-419" w:eastAsia="es-419"/>
    </w:rPr>
  </w:style>
  <w:style w:type="character" w:styleId="VariableHTML">
    <w:name w:val="HTML Variable"/>
    <w:basedOn w:val="Fuentedeprrafopredeter"/>
    <w:uiPriority w:val="99"/>
    <w:semiHidden/>
    <w:unhideWhenUsed/>
    <w:rsid w:val="0032199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520A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E191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419" w:eastAsia="es-419"/>
    </w:rPr>
  </w:style>
  <w:style w:type="character" w:styleId="Hipervnculovisitado">
    <w:name w:val="FollowedHyperlink"/>
    <w:basedOn w:val="Fuentedeprrafopredeter"/>
    <w:uiPriority w:val="99"/>
    <w:semiHidden/>
    <w:unhideWhenUsed/>
    <w:rsid w:val="000A49BE"/>
    <w:rPr>
      <w:color w:val="800080" w:themeColor="followedHyperlink"/>
      <w:u w:val="single"/>
    </w:rPr>
  </w:style>
  <w:style w:type="character" w:customStyle="1" w:styleId="ui-provider">
    <w:name w:val="ui-provider"/>
    <w:basedOn w:val="Fuentedeprrafopredeter"/>
    <w:rsid w:val="00A52CCC"/>
  </w:style>
  <w:style w:type="character" w:styleId="Mencinsinresolver">
    <w:name w:val="Unresolved Mention"/>
    <w:basedOn w:val="Fuentedeprrafopredeter"/>
    <w:uiPriority w:val="99"/>
    <w:semiHidden/>
    <w:unhideWhenUsed/>
    <w:rsid w:val="00563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1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5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1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3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1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36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59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3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package" Target="embeddings/Microsoft_Excel_Worksheet1.xlsx"/><Relationship Id="rId26" Type="http://schemas.openxmlformats.org/officeDocument/2006/relationships/image" Target="media/image10.png"/><Relationship Id="rId39" Type="http://schemas.openxmlformats.org/officeDocument/2006/relationships/image" Target="media/image22.png"/><Relationship Id="rId21" Type="http://schemas.openxmlformats.org/officeDocument/2006/relationships/hyperlink" Target="https://github.com/okd-project/okd/releases" TargetMode="External"/><Relationship Id="rId34" Type="http://schemas.openxmlformats.org/officeDocument/2006/relationships/hyperlink" Target="https://console-openshift-console.apps.labokdipi.claro.amx/" TargetMode="External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header" Target="header2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29" Type="http://schemas.openxmlformats.org/officeDocument/2006/relationships/image" Target="media/image13.png"/><Relationship Id="rId11" Type="http://schemas.openxmlformats.org/officeDocument/2006/relationships/footnotes" Target="footnotes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header" Target="header1.xml"/><Relationship Id="rId58" Type="http://schemas.openxmlformats.org/officeDocument/2006/relationships/theme" Target="theme/theme1.xml"/><Relationship Id="rId5" Type="http://schemas.openxmlformats.org/officeDocument/2006/relationships/customXml" Target="../customXml/item5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yperlink" Target="https://builds.coreos.fedoraproject.org/prod/streams/stable/builds/41.20250315.3.0/x86_64/fedora-coreos-41.20250315.3.0-live.x86_64.iso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footer" Target="footer2.xml"/><Relationship Id="rId8" Type="http://schemas.openxmlformats.org/officeDocument/2006/relationships/styles" Target="styles.xml"/><Relationship Id="rId51" Type="http://schemas.openxmlformats.org/officeDocument/2006/relationships/image" Target="media/image34.png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image" Target="media/image4.emf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microsoft.com/office/2020/10/relationships/intelligence" Target="intelligence2.xml"/><Relationship Id="rId20" Type="http://schemas.openxmlformats.org/officeDocument/2006/relationships/image" Target="media/image6.png"/><Relationship Id="rId41" Type="http://schemas.openxmlformats.org/officeDocument/2006/relationships/image" Target="media/image2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image" Target="media/image3.emf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fontTable" Target="fontTable.xml"/><Relationship Id="rId10" Type="http://schemas.openxmlformats.org/officeDocument/2006/relationships/webSettings" Target="webSettings.xml"/><Relationship Id="rId31" Type="http://schemas.openxmlformats.org/officeDocument/2006/relationships/image" Target="media/image15.png"/><Relationship Id="rId44" Type="http://schemas.openxmlformats.org/officeDocument/2006/relationships/image" Target="media/image27.png"/><Relationship Id="rId52" Type="http://schemas.openxmlformats.org/officeDocument/2006/relationships/image" Target="media/image3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W_DPC\Claro\Template\Template_Especificaci&#243;nRequerimientosSoftwar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60F9072BB38C479885F98C0E909068" ma:contentTypeVersion="8" ma:contentTypeDescription="Crear nuevo documento." ma:contentTypeScope="" ma:versionID="fa0a67f1ab1ab25019deb997291b4f98">
  <xsd:schema xmlns:xsd="http://www.w3.org/2001/XMLSchema" xmlns:xs="http://www.w3.org/2001/XMLSchema" xmlns:p="http://schemas.microsoft.com/office/2006/metadata/properties" xmlns:ns2="3ad8db93-e493-4221-acb9-3fc3c071b65f" targetNamespace="http://schemas.microsoft.com/office/2006/metadata/properties" ma:root="true" ma:fieldsID="397c5dc1b6cf104c4cdb0e4502d882ad" ns2:_="">
    <xsd:import namespace="3ad8db93-e493-4221-acb9-3fc3c071b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d8db93-e493-4221-acb9-3fc3c071b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1082E6-0D1D-42A5-8496-EC47BFD7D7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d8db93-e493-4221-acb9-3fc3c071b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B105C7-E4F5-413C-9BD6-874DCAF296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6D4C39-351D-4466-9E97-AF098ABF9F28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78AA31F8-1EDD-4B8F-BF6F-B8CFA9FF1A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8547B1CC-C496-4B57-B43E-8A463BF1832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d35d9e-000e-4534-9ab6-e809205c2ad0}" enabled="1" method="Standard" siteId="{05bfea77-f19c-471d-afa2-0c9093af8bd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Template_EspecificaciónRequerimientosSoftware.dotx</Template>
  <TotalTime>2</TotalTime>
  <Pages>27</Pages>
  <Words>4372</Words>
  <Characters>24051</Characters>
  <Application>Microsoft Office Word</Application>
  <DocSecurity>0</DocSecurity>
  <Lines>200</Lines>
  <Paragraphs>56</Paragraphs>
  <ScaleCrop>false</ScaleCrop>
  <Company>Claro AUP</Company>
  <LinksUpToDate>false</LinksUpToDate>
  <CharactersWithSpaces>28367</CharactersWithSpaces>
  <SharedDoc>false</SharedDoc>
  <HyperlinksChanged>true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 okd 4.17</dc:title>
  <dc:subject>Proyecto - modificar asunto en propiedades documento</dc:subject>
  <dc:creator>BillyK</dc:creator>
  <cp:keywords/>
  <dc:description/>
  <cp:lastModifiedBy>Jose Luis Bisconti</cp:lastModifiedBy>
  <cp:revision>540</cp:revision>
  <cp:lastPrinted>2016-11-11T17:43:00Z</cp:lastPrinted>
  <dcterms:created xsi:type="dcterms:W3CDTF">2023-05-31T20:51:00Z</dcterms:created>
  <dcterms:modified xsi:type="dcterms:W3CDTF">2025-06-25T17:43:00Z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</vt:lpwstr>
  </property>
  <property fmtid="{D5CDD505-2E9C-101B-9397-08002B2CF9AE}" pid="3" name="Subject">
    <vt:lpwstr>Proyecto - modificar asunto en propiedades documento</vt:lpwstr>
  </property>
  <property fmtid="{D5CDD505-2E9C-101B-9397-08002B2CF9AE}" pid="4" name="Keywords">
    <vt:lpwstr/>
  </property>
  <property fmtid="{D5CDD505-2E9C-101B-9397-08002B2CF9AE}" pid="5" name="_Author">
    <vt:lpwstr>BillyK</vt:lpwstr>
  </property>
  <property fmtid="{D5CDD505-2E9C-101B-9397-08002B2CF9AE}" pid="6" name="_Category">
    <vt:lpwstr/>
  </property>
  <property fmtid="{D5CDD505-2E9C-101B-9397-08002B2CF9AE}" pid="7" name="Categories">
    <vt:lpwstr/>
  </property>
  <property fmtid="{D5CDD505-2E9C-101B-9397-08002B2CF9AE}" pid="8" name="Approval Level">
    <vt:lpwstr/>
  </property>
  <property fmtid="{D5CDD505-2E9C-101B-9397-08002B2CF9AE}" pid="9" name="_Comments">
    <vt:lpwstr/>
  </property>
  <property fmtid="{D5CDD505-2E9C-101B-9397-08002B2CF9AE}" pid="10" name="Assigned To">
    <vt:lpwstr/>
  </property>
  <property fmtid="{D5CDD505-2E9C-101B-9397-08002B2CF9AE}" pid="11" name="ContentTypeId">
    <vt:lpwstr>0x010100AD60F9072BB38C479885F98C0E909068</vt:lpwstr>
  </property>
  <property fmtid="{D5CDD505-2E9C-101B-9397-08002B2CF9AE}" pid="12" name="MSIP_Label_fed35d9e-000e-4534-9ab6-e809205c2ad0_Enabled">
    <vt:lpwstr>true</vt:lpwstr>
  </property>
  <property fmtid="{D5CDD505-2E9C-101B-9397-08002B2CF9AE}" pid="13" name="MSIP_Label_fed35d9e-000e-4534-9ab6-e809205c2ad0_SetDate">
    <vt:lpwstr>2022-03-07T18:43:48Z</vt:lpwstr>
  </property>
  <property fmtid="{D5CDD505-2E9C-101B-9397-08002B2CF9AE}" pid="14" name="MSIP_Label_fed35d9e-000e-4534-9ab6-e809205c2ad0_Method">
    <vt:lpwstr>Standard</vt:lpwstr>
  </property>
  <property fmtid="{D5CDD505-2E9C-101B-9397-08002B2CF9AE}" pid="15" name="MSIP_Label_fed35d9e-000e-4534-9ab6-e809205c2ad0_Name">
    <vt:lpwstr>Publica</vt:lpwstr>
  </property>
  <property fmtid="{D5CDD505-2E9C-101B-9397-08002B2CF9AE}" pid="16" name="MSIP_Label_fed35d9e-000e-4534-9ab6-e809205c2ad0_SiteId">
    <vt:lpwstr>05bfea77-f19c-471d-afa2-0c9093af8bdb</vt:lpwstr>
  </property>
  <property fmtid="{D5CDD505-2E9C-101B-9397-08002B2CF9AE}" pid="17" name="MSIP_Label_fed35d9e-000e-4534-9ab6-e809205c2ad0_ActionId">
    <vt:lpwstr>65d256f1-512b-4107-9a65-5d03cd1392c1</vt:lpwstr>
  </property>
  <property fmtid="{D5CDD505-2E9C-101B-9397-08002B2CF9AE}" pid="18" name="MSIP_Label_fed35d9e-000e-4534-9ab6-e809205c2ad0_ContentBits">
    <vt:lpwstr>0</vt:lpwstr>
  </property>
</Properties>
</file>